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993" w:rsidRPr="00BA7834" w:rsidRDefault="006E2993" w:rsidP="006E2993">
      <w:pPr>
        <w:spacing w:after="240" w:line="360" w:lineRule="auto"/>
        <w:jc w:val="center"/>
        <w:rPr>
          <w:szCs w:val="28"/>
        </w:rPr>
      </w:pPr>
      <w:r w:rsidRPr="00BA7834">
        <w:rPr>
          <w:szCs w:val="28"/>
        </w:rPr>
        <w:t>СОДЕРЖАНИЕ</w:t>
      </w:r>
    </w:p>
    <w:tbl>
      <w:tblPr>
        <w:tblW w:w="9000" w:type="dxa"/>
        <w:tblInd w:w="959" w:type="dxa"/>
        <w:tblLook w:val="04A0"/>
      </w:tblPr>
      <w:tblGrid>
        <w:gridCol w:w="8221"/>
        <w:gridCol w:w="779"/>
      </w:tblGrid>
      <w:tr w:rsidR="006E2993" w:rsidRPr="00BA7834" w:rsidTr="009A75B2">
        <w:trPr>
          <w:trHeight w:val="20"/>
        </w:trPr>
        <w:tc>
          <w:tcPr>
            <w:tcW w:w="8221" w:type="dxa"/>
            <w:shd w:val="clear" w:color="auto" w:fill="auto"/>
          </w:tcPr>
          <w:p w:rsidR="006E2993" w:rsidRPr="00BA7834" w:rsidRDefault="006E2993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Введение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4B72AF" w:rsidP="009A75B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8</w:t>
            </w:r>
          </w:p>
        </w:tc>
      </w:tr>
      <w:tr w:rsidR="006E2993" w:rsidRPr="00BA7834" w:rsidTr="009A75B2">
        <w:trPr>
          <w:trHeight w:val="20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 Общая часть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9A75B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4B72AF" w:rsidRPr="00BA7834">
              <w:rPr>
                <w:szCs w:val="28"/>
              </w:rPr>
              <w:t>3</w:t>
            </w:r>
          </w:p>
        </w:tc>
      </w:tr>
      <w:tr w:rsidR="006E2993" w:rsidRPr="00BA7834" w:rsidTr="009A75B2">
        <w:trPr>
          <w:trHeight w:val="417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1.1 Постановка задачи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9A75B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4B72AF" w:rsidRPr="00BA7834">
              <w:rPr>
                <w:szCs w:val="28"/>
              </w:rPr>
              <w:t>3</w:t>
            </w:r>
          </w:p>
        </w:tc>
      </w:tr>
      <w:tr w:rsidR="006E2993" w:rsidRPr="00BA7834" w:rsidTr="009A75B2">
        <w:trPr>
          <w:trHeight w:val="383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1.1.1 Назначение задачи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784717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4B72AF" w:rsidRPr="00BA7834">
              <w:rPr>
                <w:szCs w:val="28"/>
              </w:rPr>
              <w:t>3</w:t>
            </w:r>
          </w:p>
        </w:tc>
      </w:tr>
      <w:tr w:rsidR="006E2993" w:rsidRPr="00BA7834" w:rsidTr="009A75B2">
        <w:trPr>
          <w:trHeight w:val="420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1.1.2 Технико-математическое описание задачи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784717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4B72AF" w:rsidRPr="00BA7834">
              <w:rPr>
                <w:szCs w:val="28"/>
              </w:rPr>
              <w:t>3</w:t>
            </w:r>
          </w:p>
        </w:tc>
      </w:tr>
      <w:tr w:rsidR="006E2993" w:rsidRPr="00BA7834" w:rsidTr="009A75B2">
        <w:trPr>
          <w:trHeight w:val="375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1.1.3 Требования к программе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333687" w:rsidP="00207D20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4B72AF" w:rsidRPr="00BA7834">
              <w:rPr>
                <w:szCs w:val="28"/>
              </w:rPr>
              <w:t>4</w:t>
            </w:r>
          </w:p>
        </w:tc>
      </w:tr>
      <w:tr w:rsidR="006E2993" w:rsidRPr="00BA7834" w:rsidTr="009A75B2">
        <w:trPr>
          <w:trHeight w:val="420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1.1.4 Требования к составу и параметрам технических средств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F61692">
              <w:rPr>
                <w:szCs w:val="28"/>
              </w:rPr>
              <w:t>5</w:t>
            </w:r>
          </w:p>
        </w:tc>
      </w:tr>
      <w:tr w:rsidR="006E2993" w:rsidRPr="00BA7834" w:rsidTr="009A75B2">
        <w:trPr>
          <w:trHeight w:val="390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1.2 Описание языка программирования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F61692">
              <w:rPr>
                <w:szCs w:val="28"/>
              </w:rPr>
              <w:t>6</w:t>
            </w:r>
          </w:p>
        </w:tc>
      </w:tr>
      <w:tr w:rsidR="006E2993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1.2.1 Выбор языка программирования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  <w:r w:rsidR="00F61692">
              <w:rPr>
                <w:szCs w:val="28"/>
              </w:rPr>
              <w:t>6</w:t>
            </w:r>
          </w:p>
        </w:tc>
      </w:tr>
      <w:tr w:rsidR="006E2993" w:rsidRPr="00BA7834" w:rsidTr="009A75B2">
        <w:trPr>
          <w:trHeight w:val="405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1.2.2 Элементы языка программирования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4B72AF" w:rsidP="00784717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20</w:t>
            </w:r>
          </w:p>
        </w:tc>
      </w:tr>
      <w:tr w:rsidR="006E2993" w:rsidRPr="00BA7834" w:rsidTr="009A75B2">
        <w:trPr>
          <w:trHeight w:val="375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2 Специальная часть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2</w:t>
            </w:r>
          </w:p>
        </w:tc>
      </w:tr>
      <w:tr w:rsidR="006E2993" w:rsidRPr="00BA7834" w:rsidTr="009A75B2">
        <w:trPr>
          <w:trHeight w:val="435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2.1 Описание алгоритма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2</w:t>
            </w:r>
          </w:p>
        </w:tc>
      </w:tr>
      <w:tr w:rsidR="009409C9" w:rsidRPr="00BA7834" w:rsidTr="009A75B2">
        <w:trPr>
          <w:trHeight w:val="435"/>
        </w:trPr>
        <w:tc>
          <w:tcPr>
            <w:tcW w:w="8221" w:type="dxa"/>
            <w:shd w:val="clear" w:color="auto" w:fill="auto"/>
          </w:tcPr>
          <w:p w:rsidR="009409C9" w:rsidRPr="00BA7834" w:rsidRDefault="00995FB7" w:rsidP="009A75B2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2.1.1 Алгоритмы обработки информации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409C9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2</w:t>
            </w:r>
          </w:p>
        </w:tc>
      </w:tr>
      <w:tr w:rsidR="006E2993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6E2993" w:rsidRPr="00BA7834" w:rsidRDefault="00995FB7" w:rsidP="009A75B2">
            <w:r w:rsidRPr="00BA7834">
              <w:t>2.1.1.1 Разработка структуры таблиц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6E2993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2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95FB7">
            <w:pPr>
              <w:tabs>
                <w:tab w:val="left" w:pos="1014"/>
              </w:tabs>
            </w:pPr>
            <w:r w:rsidRPr="00BA7834">
              <w:t>2.1.1.2 Алгоритмы обработки информации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2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2.1.2 Описание работы программы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2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95FB7">
            <w:pPr>
              <w:tabs>
                <w:tab w:val="left" w:pos="1106"/>
              </w:tabs>
            </w:pPr>
            <w:r w:rsidRPr="00BA7834">
              <w:t>2.2 Те</w:t>
            </w:r>
            <w:proofErr w:type="gramStart"/>
            <w:r w:rsidRPr="00BA7834">
              <w:t>кст пр</w:t>
            </w:r>
            <w:proofErr w:type="gramEnd"/>
            <w:r w:rsidRPr="00BA7834">
              <w:t>ограммы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3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2.3 Инструкция на выполнение программы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3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2.3.1 Общие сведения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3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2.3.2 Вызов и загрузка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D972BB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  <w:lang w:val="en-US"/>
              </w:rPr>
              <w:t>2</w:t>
            </w:r>
            <w:r w:rsidR="00F61692">
              <w:rPr>
                <w:szCs w:val="28"/>
              </w:rPr>
              <w:t>4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2.3.3 Входные данные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F61692">
            <w:pPr>
              <w:spacing w:line="360" w:lineRule="auto"/>
              <w:ind w:right="-38"/>
              <w:jc w:val="right"/>
              <w:rPr>
                <w:szCs w:val="28"/>
                <w:lang w:val="en-US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5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95FB7">
            <w:r w:rsidRPr="00BA7834">
              <w:t>2.3.4 Выходные данные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4A45FF" w:rsidP="00207D20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4B72AF" w:rsidRPr="00BA7834">
              <w:rPr>
                <w:szCs w:val="28"/>
              </w:rPr>
              <w:t>7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95FB7">
            <w:r w:rsidRPr="00BA7834">
              <w:t>2.3.5 Сообщения программы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C76AFF" w:rsidP="00F61692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  <w:r w:rsidR="00F61692">
              <w:rPr>
                <w:szCs w:val="28"/>
              </w:rPr>
              <w:t>8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2.4 Описание процесса отладки программы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D972BB">
            <w:pPr>
              <w:spacing w:line="360" w:lineRule="auto"/>
              <w:ind w:right="-38"/>
              <w:jc w:val="right"/>
              <w:rPr>
                <w:szCs w:val="28"/>
                <w:lang w:val="en-US"/>
              </w:rPr>
            </w:pPr>
            <w:r w:rsidRPr="00BA7834">
              <w:rPr>
                <w:szCs w:val="28"/>
              </w:rPr>
              <w:t>2</w:t>
            </w:r>
            <w:r w:rsidR="004B72AF" w:rsidRPr="00BA7834">
              <w:rPr>
                <w:szCs w:val="28"/>
              </w:rPr>
              <w:t>9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2.4.1 Методы отладки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D972BB">
            <w:pPr>
              <w:spacing w:line="360" w:lineRule="auto"/>
              <w:ind w:right="-38"/>
              <w:jc w:val="right"/>
              <w:rPr>
                <w:szCs w:val="28"/>
                <w:lang w:val="en-US"/>
              </w:rPr>
            </w:pPr>
            <w:r w:rsidRPr="00BA7834">
              <w:rPr>
                <w:szCs w:val="28"/>
              </w:rPr>
              <w:t>2</w:t>
            </w:r>
            <w:r w:rsidR="004B72AF" w:rsidRPr="00BA7834">
              <w:rPr>
                <w:szCs w:val="28"/>
              </w:rPr>
              <w:t>9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995FB7" w:rsidP="009A75B2">
            <w:r w:rsidRPr="00BA7834">
              <w:t>2.4.2 Тестирование и отладка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4B72AF" w:rsidP="004A45FF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30</w:t>
            </w:r>
          </w:p>
        </w:tc>
      </w:tr>
    </w:tbl>
    <w:p w:rsidR="00B10B23" w:rsidRPr="00BA7834" w:rsidRDefault="00B10B23"/>
    <w:p w:rsidR="00B10B23" w:rsidRPr="00BA7834" w:rsidRDefault="00B10B23"/>
    <w:tbl>
      <w:tblPr>
        <w:tblW w:w="9000" w:type="dxa"/>
        <w:tblInd w:w="959" w:type="dxa"/>
        <w:tblLook w:val="04A0"/>
      </w:tblPr>
      <w:tblGrid>
        <w:gridCol w:w="8221"/>
        <w:gridCol w:w="779"/>
      </w:tblGrid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B10B23" w:rsidP="009A75B2">
            <w:r w:rsidRPr="00BA7834">
              <w:lastRenderedPageBreak/>
              <w:t>2.4.3 Контрольный пример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4B72AF" w:rsidP="00467F1D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3</w:t>
            </w:r>
            <w:r w:rsidR="00467F1D">
              <w:rPr>
                <w:szCs w:val="28"/>
              </w:rPr>
              <w:t>0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B10B23" w:rsidP="009A75B2">
            <w:r w:rsidRPr="00BA7834">
              <w:t>3. Экономическая часть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467F1D" w:rsidP="00207D20">
            <w:pPr>
              <w:spacing w:line="360" w:lineRule="auto"/>
              <w:ind w:right="-38"/>
              <w:jc w:val="right"/>
              <w:rPr>
                <w:szCs w:val="28"/>
              </w:rPr>
            </w:pPr>
            <w:r>
              <w:rPr>
                <w:szCs w:val="28"/>
              </w:rPr>
              <w:t>39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B10B23" w:rsidP="009A75B2">
            <w:r w:rsidRPr="00BA7834">
              <w:t>Заключение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467F1D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5</w:t>
            </w:r>
            <w:r w:rsidR="00467F1D">
              <w:rPr>
                <w:szCs w:val="28"/>
              </w:rPr>
              <w:t>1</w:t>
            </w:r>
          </w:p>
        </w:tc>
      </w:tr>
      <w:tr w:rsidR="00995FB7" w:rsidRPr="00BA7834" w:rsidTr="009A75B2">
        <w:trPr>
          <w:trHeight w:val="450"/>
        </w:trPr>
        <w:tc>
          <w:tcPr>
            <w:tcW w:w="8221" w:type="dxa"/>
            <w:shd w:val="clear" w:color="auto" w:fill="auto"/>
          </w:tcPr>
          <w:p w:rsidR="00995FB7" w:rsidRPr="00BA7834" w:rsidRDefault="00B10B23" w:rsidP="009A75B2">
            <w:r w:rsidRPr="00BA7834">
              <w:t>Литература</w:t>
            </w:r>
          </w:p>
        </w:tc>
        <w:tc>
          <w:tcPr>
            <w:tcW w:w="779" w:type="dxa"/>
            <w:shd w:val="clear" w:color="auto" w:fill="auto"/>
            <w:vAlign w:val="center"/>
          </w:tcPr>
          <w:p w:rsidR="00995FB7" w:rsidRPr="00BA7834" w:rsidRDefault="00207D20" w:rsidP="00467F1D">
            <w:pPr>
              <w:spacing w:line="360" w:lineRule="auto"/>
              <w:ind w:right="-38"/>
              <w:jc w:val="right"/>
              <w:rPr>
                <w:szCs w:val="28"/>
              </w:rPr>
            </w:pPr>
            <w:r w:rsidRPr="00BA7834">
              <w:rPr>
                <w:szCs w:val="28"/>
              </w:rPr>
              <w:t>5</w:t>
            </w:r>
            <w:r w:rsidR="00467F1D">
              <w:rPr>
                <w:szCs w:val="28"/>
              </w:rPr>
              <w:t>2</w:t>
            </w:r>
          </w:p>
        </w:tc>
      </w:tr>
    </w:tbl>
    <w:p w:rsidR="00B71749" w:rsidRPr="00BA7834" w:rsidRDefault="00B71749" w:rsidP="00095E3A">
      <w:pPr>
        <w:pStyle w:val="ab"/>
        <w:spacing w:line="360" w:lineRule="auto"/>
        <w:ind w:left="284" w:right="-144" w:firstLine="425"/>
        <w:rPr>
          <w:szCs w:val="28"/>
        </w:rPr>
      </w:pPr>
    </w:p>
    <w:p w:rsidR="00B10B23" w:rsidRPr="00BA7834" w:rsidRDefault="00B10B23" w:rsidP="00376852">
      <w:pPr>
        <w:spacing w:line="480" w:lineRule="auto"/>
        <w:jc w:val="center"/>
      </w:pPr>
    </w:p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/>
    <w:p w:rsidR="00B10B23" w:rsidRPr="00BA7834" w:rsidRDefault="00B10B23" w:rsidP="00B10B23">
      <w:pPr>
        <w:tabs>
          <w:tab w:val="left" w:pos="6152"/>
        </w:tabs>
        <w:spacing w:line="480" w:lineRule="auto"/>
        <w:jc w:val="left"/>
      </w:pPr>
      <w:r w:rsidRPr="00BA7834">
        <w:tab/>
      </w:r>
    </w:p>
    <w:p w:rsidR="00D570ED" w:rsidRPr="00BA7834" w:rsidRDefault="003F4F61" w:rsidP="00376852">
      <w:pPr>
        <w:spacing w:line="480" w:lineRule="auto"/>
        <w:jc w:val="center"/>
        <w:rPr>
          <w:szCs w:val="28"/>
        </w:rPr>
      </w:pPr>
      <w:r w:rsidRPr="00BA7834">
        <w:br w:type="page"/>
      </w:r>
      <w:r w:rsidR="00D570ED" w:rsidRPr="00BA7834">
        <w:rPr>
          <w:szCs w:val="28"/>
        </w:rPr>
        <w:lastRenderedPageBreak/>
        <w:t>ВВЕДЕНИЕ</w:t>
      </w:r>
    </w:p>
    <w:p w:rsidR="00B10B23" w:rsidRPr="00BA7834" w:rsidRDefault="00B10B23" w:rsidP="00B10B23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В любом бизнесе, связанном с транспортировкой, эффективная тран</w:t>
      </w:r>
      <w:r w:rsidRPr="00BA7834">
        <w:rPr>
          <w:szCs w:val="28"/>
        </w:rPr>
        <w:t>с</w:t>
      </w:r>
      <w:r w:rsidRPr="00BA7834">
        <w:rPr>
          <w:szCs w:val="28"/>
        </w:rPr>
        <w:t>портная логистика грузоперевозок является ключевым фактором успеха. Пр</w:t>
      </w:r>
      <w:r w:rsidRPr="00BA7834">
        <w:rPr>
          <w:szCs w:val="28"/>
        </w:rPr>
        <w:t>а</w:t>
      </w:r>
      <w:r w:rsidRPr="00BA7834">
        <w:rPr>
          <w:szCs w:val="28"/>
        </w:rPr>
        <w:t>вильно организованная доставка грузов, которая выполняется вовремя и без нарушений целостности груза, является важным фактором в поддержании ими</w:t>
      </w:r>
      <w:r w:rsidRPr="00BA7834">
        <w:rPr>
          <w:szCs w:val="28"/>
        </w:rPr>
        <w:t>д</w:t>
      </w:r>
      <w:r w:rsidRPr="00BA7834">
        <w:rPr>
          <w:szCs w:val="28"/>
        </w:rPr>
        <w:t>жа компании и создании у заказчиков впечатления стабильности и надежности. Напротив, задержки и проблемы с доставкой могут негативно сказаться на реп</w:t>
      </w:r>
      <w:r w:rsidRPr="00BA7834">
        <w:rPr>
          <w:szCs w:val="28"/>
        </w:rPr>
        <w:t>у</w:t>
      </w:r>
      <w:r w:rsidRPr="00BA7834">
        <w:rPr>
          <w:szCs w:val="28"/>
        </w:rPr>
        <w:t>тации и привести к прекращению сотрудничества. Основные задачи транспортной компании заключаются в принятии заказа, качественной транспортировке груза, завершении доставки и передаче товара клиенту.</w:t>
      </w:r>
    </w:p>
    <w:p w:rsidR="00B10B23" w:rsidRPr="00BA7834" w:rsidRDefault="00B10B23" w:rsidP="00B10B23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Анализ предметной области позволяет наметить путь оптимизации пр</w:t>
      </w:r>
      <w:r w:rsidRPr="00BA7834">
        <w:rPr>
          <w:szCs w:val="28"/>
        </w:rPr>
        <w:t>о</w:t>
      </w:r>
      <w:r w:rsidRPr="00BA7834">
        <w:rPr>
          <w:szCs w:val="28"/>
        </w:rPr>
        <w:t>цессов предприятия с помощью компьютерных систем. За последнее время знач</w:t>
      </w:r>
      <w:r w:rsidRPr="00BA7834">
        <w:rPr>
          <w:szCs w:val="28"/>
        </w:rPr>
        <w:t>и</w:t>
      </w:r>
      <w:r w:rsidRPr="00BA7834">
        <w:rPr>
          <w:szCs w:val="28"/>
        </w:rPr>
        <w:t>тельно возрос объём и оборот информации во всех сферах жизнедеятельности человека, что заставляет задуматься об автоматизации рутинных процессов. По прогнозам аналитиков, накопление, обработка и использования знаний постоянно ускоряется. Исходя из последних тенденций безграничного увеличения информ</w:t>
      </w:r>
      <w:r w:rsidRPr="00BA7834">
        <w:rPr>
          <w:szCs w:val="28"/>
        </w:rPr>
        <w:t>а</w:t>
      </w:r>
      <w:r w:rsidRPr="00BA7834">
        <w:rPr>
          <w:szCs w:val="28"/>
        </w:rPr>
        <w:t>ционных потоков, возникает необходимость использования автоматических средств, позволяющих эффективно хранить, обрабатывать и распределять нако</w:t>
      </w:r>
      <w:r w:rsidRPr="00BA7834">
        <w:rPr>
          <w:szCs w:val="28"/>
        </w:rPr>
        <w:t>п</w:t>
      </w:r>
      <w:r w:rsidRPr="00BA7834">
        <w:rPr>
          <w:szCs w:val="28"/>
        </w:rPr>
        <w:t>ленные данные.</w:t>
      </w:r>
    </w:p>
    <w:p w:rsidR="00B10B23" w:rsidRPr="00BA7834" w:rsidRDefault="00B10B23" w:rsidP="00B10B23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Один из современных инструментов для оптимизации работы компании – это база данных. База данных представляет информационную модель, позволя</w:t>
      </w:r>
      <w:r w:rsidRPr="00BA7834">
        <w:rPr>
          <w:szCs w:val="28"/>
        </w:rPr>
        <w:t>ю</w:t>
      </w:r>
      <w:r w:rsidRPr="00BA7834">
        <w:rPr>
          <w:szCs w:val="28"/>
        </w:rPr>
        <w:t>щую упорядоченно хранить данные о группе объектов, обладающих одинаковым набором свойств. Программное обеспечение, предназначенное для работы с баз</w:t>
      </w:r>
      <w:r w:rsidRPr="00BA7834">
        <w:rPr>
          <w:szCs w:val="28"/>
        </w:rPr>
        <w:t>а</w:t>
      </w:r>
      <w:r w:rsidRPr="00BA7834">
        <w:rPr>
          <w:szCs w:val="28"/>
        </w:rPr>
        <w:t>ми данных, называется системой управления базами данных (СУБД). СУБД и</w:t>
      </w:r>
      <w:r w:rsidRPr="00BA7834">
        <w:rPr>
          <w:szCs w:val="28"/>
        </w:rPr>
        <w:t>с</w:t>
      </w:r>
      <w:r w:rsidRPr="00BA7834">
        <w:rPr>
          <w:szCs w:val="28"/>
        </w:rPr>
        <w:t>пользуются для упорядоченного хранения и обработки больших объемов информации. Наличие СУБД ‒ это необходимость для любой компании, в интер</w:t>
      </w:r>
      <w:r w:rsidRPr="00BA7834">
        <w:rPr>
          <w:szCs w:val="28"/>
        </w:rPr>
        <w:t>е</w:t>
      </w:r>
      <w:r w:rsidRPr="00BA7834">
        <w:rPr>
          <w:szCs w:val="28"/>
        </w:rPr>
        <w:t xml:space="preserve">сах которой лежит упрощение работы персонала и </w:t>
      </w:r>
      <w:proofErr w:type="spellStart"/>
      <w:r w:rsidRPr="00BA7834">
        <w:rPr>
          <w:szCs w:val="28"/>
        </w:rPr>
        <w:t>систиматизация</w:t>
      </w:r>
      <w:proofErr w:type="spellEnd"/>
      <w:r w:rsidRPr="00BA7834">
        <w:rPr>
          <w:szCs w:val="28"/>
        </w:rPr>
        <w:t xml:space="preserve"> данных. </w:t>
      </w:r>
    </w:p>
    <w:p w:rsidR="00B10B23" w:rsidRPr="00BA7834" w:rsidRDefault="00B10B23" w:rsidP="00B10B23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Перед началом реализации проекта был проведен анализ предметной о</w:t>
      </w:r>
      <w:r w:rsidRPr="00BA7834">
        <w:rPr>
          <w:szCs w:val="28"/>
        </w:rPr>
        <w:t>б</w:t>
      </w:r>
      <w:r w:rsidRPr="00BA7834">
        <w:rPr>
          <w:szCs w:val="28"/>
        </w:rPr>
        <w:t xml:space="preserve">ласти с выделением важных аспектов работы предприятия. После завершения </w:t>
      </w:r>
      <w:r w:rsidRPr="00BA7834">
        <w:rPr>
          <w:szCs w:val="28"/>
        </w:rPr>
        <w:lastRenderedPageBreak/>
        <w:t>анализа предметной области следует переход на этап проектирования, где, учит</w:t>
      </w:r>
      <w:r w:rsidRPr="00BA7834">
        <w:rPr>
          <w:szCs w:val="28"/>
        </w:rPr>
        <w:t>ы</w:t>
      </w:r>
      <w:r w:rsidRPr="00BA7834">
        <w:rPr>
          <w:szCs w:val="28"/>
        </w:rPr>
        <w:t>вая техническое задание, необходимо построить прототип будущей программы. Качество спроектированной модели напрямую влияет на процесс разработки пр</w:t>
      </w:r>
      <w:r w:rsidRPr="00BA7834">
        <w:rPr>
          <w:szCs w:val="28"/>
        </w:rPr>
        <w:t>о</w:t>
      </w:r>
      <w:r w:rsidRPr="00BA7834">
        <w:rPr>
          <w:szCs w:val="28"/>
        </w:rPr>
        <w:t xml:space="preserve">дукта. При плохом проектировании увеличивается время </w:t>
      </w:r>
      <w:r w:rsidR="003104B0" w:rsidRPr="00BA7834">
        <w:rPr>
          <w:szCs w:val="28"/>
        </w:rPr>
        <w:t>разработки</w:t>
      </w:r>
      <w:r w:rsidRPr="00BA7834">
        <w:rPr>
          <w:szCs w:val="28"/>
        </w:rPr>
        <w:t xml:space="preserve"> на процессе реализации. </w:t>
      </w:r>
    </w:p>
    <w:p w:rsidR="00B10B23" w:rsidRPr="00BA7834" w:rsidRDefault="00B10B23" w:rsidP="002001E2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Дипломное</w:t>
      </w:r>
      <w:r w:rsidR="002001E2" w:rsidRPr="00BA7834">
        <w:rPr>
          <w:szCs w:val="28"/>
        </w:rPr>
        <w:t xml:space="preserve"> проектирование проходит на базе предприятия ООО «</w:t>
      </w:r>
      <w:proofErr w:type="spellStart"/>
      <w:r w:rsidR="002001E2" w:rsidRPr="00BA7834">
        <w:rPr>
          <w:szCs w:val="28"/>
        </w:rPr>
        <w:t>Тран</w:t>
      </w:r>
      <w:r w:rsidR="002001E2" w:rsidRPr="00BA7834">
        <w:rPr>
          <w:szCs w:val="28"/>
        </w:rPr>
        <w:t>с</w:t>
      </w:r>
      <w:r w:rsidR="002001E2" w:rsidRPr="00BA7834">
        <w:rPr>
          <w:szCs w:val="28"/>
        </w:rPr>
        <w:t>совт</w:t>
      </w:r>
      <w:proofErr w:type="spellEnd"/>
      <w:r w:rsidR="002001E2" w:rsidRPr="00BA7834">
        <w:rPr>
          <w:szCs w:val="28"/>
        </w:rPr>
        <w:t>» ‒ это компания основана в 2014 году, основным видом деятельности кот</w:t>
      </w:r>
      <w:r w:rsidR="002001E2" w:rsidRPr="00BA7834">
        <w:rPr>
          <w:szCs w:val="28"/>
        </w:rPr>
        <w:t>о</w:t>
      </w:r>
      <w:r w:rsidR="002001E2" w:rsidRPr="00BA7834">
        <w:rPr>
          <w:szCs w:val="28"/>
        </w:rPr>
        <w:t>рой являются регулярные перевозки пассажиров автобусами в городском и пригородном сообщении. На сегодняшний день компания работает 9 лет. Около 30 сотрудников выполняют работы, связанные с обслуживанием транспортных потребностей населения, обеспечивая качественные перевозки пассажиров. Такие показатели, как уровень обеспечения транспортной подвижности и уровень транспортной доступности, становятся важнейшими показателями качества жизни населения, особенно в крупных городах России, где проживает более трети нас</w:t>
      </w:r>
      <w:r w:rsidR="002001E2" w:rsidRPr="00BA7834">
        <w:rPr>
          <w:szCs w:val="28"/>
        </w:rPr>
        <w:t>е</w:t>
      </w:r>
      <w:r w:rsidR="002001E2" w:rsidRPr="00BA7834">
        <w:rPr>
          <w:szCs w:val="28"/>
        </w:rPr>
        <w:t>ления страны и сосредоточено более половины автомобильного парка. В связи с ростом населения спрос на автомобильные перевозки будет только повышаться, из этого следует повышение предложений на транспортировку пассажиров.</w:t>
      </w:r>
    </w:p>
    <w:p w:rsidR="002001E2" w:rsidRPr="00BA7834" w:rsidRDefault="002001E2" w:rsidP="002001E2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 xml:space="preserve">На пассажирский транспорт возложена задача социально-экономического значения, которая заключается в качественном удовлетворении потребностей населения в передвижении. </w:t>
      </w:r>
    </w:p>
    <w:p w:rsidR="002001E2" w:rsidRPr="00BA7834" w:rsidRDefault="002001E2" w:rsidP="002001E2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Дипломное проектирование проходит в отделе информационных технол</w:t>
      </w:r>
      <w:r w:rsidRPr="00BA7834">
        <w:rPr>
          <w:szCs w:val="28"/>
        </w:rPr>
        <w:t>о</w:t>
      </w:r>
      <w:r w:rsidRPr="00BA7834">
        <w:rPr>
          <w:szCs w:val="28"/>
        </w:rPr>
        <w:t>гий в офисе компании под руководством Малого Андрея Станиславовича, я</w:t>
      </w:r>
      <w:r w:rsidRPr="00BA7834">
        <w:rPr>
          <w:szCs w:val="28"/>
        </w:rPr>
        <w:t>в</w:t>
      </w:r>
      <w:r w:rsidRPr="00BA7834">
        <w:rPr>
          <w:szCs w:val="28"/>
        </w:rPr>
        <w:t>ляющегося директором общества с ограниченной ответственностью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>». Основными функциями директора компании являются общее руководство прои</w:t>
      </w:r>
      <w:r w:rsidRPr="00BA7834">
        <w:rPr>
          <w:szCs w:val="28"/>
        </w:rPr>
        <w:t>з</w:t>
      </w:r>
      <w:r w:rsidRPr="00BA7834">
        <w:rPr>
          <w:szCs w:val="28"/>
        </w:rPr>
        <w:t>водственным процессом и принятие решений по всем вопросам, связанных с обеспечением, заключением договоров, приеме новых сотрудников.</w:t>
      </w:r>
    </w:p>
    <w:p w:rsidR="002001E2" w:rsidRPr="00BA7834" w:rsidRDefault="002001E2" w:rsidP="002001E2">
      <w:pPr>
        <w:widowControl/>
        <w:tabs>
          <w:tab w:val="left" w:pos="993"/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Функциональные обязанности директора:</w:t>
      </w:r>
    </w:p>
    <w:p w:rsidR="00F23473" w:rsidRPr="00BA7834" w:rsidRDefault="00F23473" w:rsidP="00F23473">
      <w:pPr>
        <w:widowControl/>
        <w:numPr>
          <w:ilvl w:val="0"/>
          <w:numId w:val="3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организация работы с целью достижения эффективного взаимодейс</w:t>
      </w:r>
      <w:r w:rsidRPr="00BA7834">
        <w:rPr>
          <w:szCs w:val="28"/>
        </w:rPr>
        <w:t>т</w:t>
      </w:r>
      <w:r w:rsidRPr="00BA7834">
        <w:rPr>
          <w:szCs w:val="28"/>
        </w:rPr>
        <w:t>вия всех структурных подразделений;</w:t>
      </w:r>
    </w:p>
    <w:p w:rsidR="002001E2" w:rsidRPr="00BA7834" w:rsidRDefault="002001E2" w:rsidP="007401E7">
      <w:pPr>
        <w:widowControl/>
        <w:numPr>
          <w:ilvl w:val="0"/>
          <w:numId w:val="3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lastRenderedPageBreak/>
        <w:t>обеспечение соблюдения законной деятельности предприятия;</w:t>
      </w:r>
    </w:p>
    <w:p w:rsidR="002001E2" w:rsidRPr="00BA7834" w:rsidRDefault="002001E2" w:rsidP="007401E7">
      <w:pPr>
        <w:widowControl/>
        <w:numPr>
          <w:ilvl w:val="0"/>
          <w:numId w:val="3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осуществление руководства финансовой и хозяйственной деятельн</w:t>
      </w:r>
      <w:r w:rsidRPr="00BA7834">
        <w:rPr>
          <w:szCs w:val="28"/>
        </w:rPr>
        <w:t>о</w:t>
      </w:r>
      <w:r w:rsidRPr="00BA7834">
        <w:rPr>
          <w:szCs w:val="28"/>
        </w:rPr>
        <w:t>стью</w:t>
      </w:r>
      <w:r w:rsidR="00F23473" w:rsidRPr="00BA7834">
        <w:rPr>
          <w:szCs w:val="28"/>
        </w:rPr>
        <w:t>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В условиях рыночной экономики повышается значимость различных фа</w:t>
      </w:r>
      <w:r w:rsidRPr="00BA7834">
        <w:rPr>
          <w:szCs w:val="28"/>
        </w:rPr>
        <w:t>к</w:t>
      </w:r>
      <w:r w:rsidRPr="00BA7834">
        <w:rPr>
          <w:szCs w:val="28"/>
        </w:rPr>
        <w:t>торов, воздействующих на продуктивность производственного процесса. Резул</w:t>
      </w:r>
      <w:r w:rsidRPr="00BA7834">
        <w:rPr>
          <w:szCs w:val="28"/>
        </w:rPr>
        <w:t>ь</w:t>
      </w:r>
      <w:r w:rsidRPr="00BA7834">
        <w:rPr>
          <w:szCs w:val="28"/>
        </w:rPr>
        <w:t>тативность деятельности в силу постоянно возрастающей конкуренции становится решающей предпосылкой существования и дальнейшего развития предприятий. Улучшение эффективности работы организации может быть до</w:t>
      </w:r>
      <w:r w:rsidRPr="00BA7834">
        <w:rPr>
          <w:szCs w:val="28"/>
        </w:rPr>
        <w:t>с</w:t>
      </w:r>
      <w:r w:rsidRPr="00BA7834">
        <w:rPr>
          <w:szCs w:val="28"/>
        </w:rPr>
        <w:t>тигнуто через рациональное распределение обязанностей и задач между сотру</w:t>
      </w:r>
      <w:r w:rsidRPr="00BA7834">
        <w:rPr>
          <w:szCs w:val="28"/>
        </w:rPr>
        <w:t>д</w:t>
      </w:r>
      <w:r w:rsidRPr="00BA7834">
        <w:rPr>
          <w:szCs w:val="28"/>
        </w:rPr>
        <w:t xml:space="preserve">никами, целесообразном использовании ресурсов и улучшения качества работы. 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На предприят</w:t>
      </w:r>
      <w:proofErr w:type="gramStart"/>
      <w:r w:rsidRPr="00BA7834">
        <w:rPr>
          <w:szCs w:val="28"/>
        </w:rPr>
        <w:t>ии ООО</w:t>
      </w:r>
      <w:proofErr w:type="gramEnd"/>
      <w:r w:rsidRPr="00BA7834">
        <w:rPr>
          <w:szCs w:val="28"/>
        </w:rPr>
        <w:t xml:space="preserve"> «</w:t>
      </w:r>
      <w:proofErr w:type="spellStart"/>
      <w:r w:rsidRPr="00BA7834">
        <w:rPr>
          <w:szCs w:val="28"/>
        </w:rPr>
        <w:t>Трансовт</w:t>
      </w:r>
      <w:proofErr w:type="spellEnd"/>
      <w:r w:rsidRPr="00BA7834">
        <w:rPr>
          <w:szCs w:val="28"/>
        </w:rPr>
        <w:t>» достаточно простая схема принятия решений, которая представляет собой прямоточное движение от одного этапа к другому. После выявления проблемы и установления условий и факторов возни</w:t>
      </w:r>
      <w:r w:rsidRPr="00BA7834">
        <w:rPr>
          <w:szCs w:val="28"/>
        </w:rPr>
        <w:t>к</w:t>
      </w:r>
      <w:r w:rsidRPr="00BA7834">
        <w:rPr>
          <w:szCs w:val="28"/>
        </w:rPr>
        <w:t>новения, производится разработка решений, из которых выбирается лучшее. К</w:t>
      </w:r>
      <w:r w:rsidRPr="00BA7834">
        <w:rPr>
          <w:szCs w:val="28"/>
        </w:rPr>
        <w:t>о</w:t>
      </w:r>
      <w:r w:rsidRPr="00BA7834">
        <w:rPr>
          <w:szCs w:val="28"/>
        </w:rPr>
        <w:t>личество разрабатываемых и рассматриваемых вариантов зависит от многих факторов и, прежде всего, от имеющихся в распоряжении разработчиков времени, ресурсов и информации. Главным ограничителем является время, в течение кот</w:t>
      </w:r>
      <w:r w:rsidRPr="00BA7834">
        <w:rPr>
          <w:szCs w:val="28"/>
        </w:rPr>
        <w:t>о</w:t>
      </w:r>
      <w:r w:rsidRPr="00BA7834">
        <w:rPr>
          <w:szCs w:val="28"/>
        </w:rPr>
        <w:t>рого должно быть принято решение, поэтому параллельно с разработкой вариа</w:t>
      </w:r>
      <w:r w:rsidRPr="00BA7834">
        <w:rPr>
          <w:szCs w:val="28"/>
        </w:rPr>
        <w:t>н</w:t>
      </w:r>
      <w:r w:rsidRPr="00BA7834">
        <w:rPr>
          <w:szCs w:val="28"/>
        </w:rPr>
        <w:t>тов проводится оценка, а окончательное решение принимается путем выбора лучшего из тех, которые были подготовлены и рассмотрены в запланированный период времени.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 xml:space="preserve">Дипломное проектирование проходит в роли программиста. 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Обязанности программиста:</w:t>
      </w:r>
    </w:p>
    <w:p w:rsidR="002001E2" w:rsidRPr="00BA7834" w:rsidRDefault="002001E2" w:rsidP="007401E7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администрирование локальной вычислительной сети предприятия;</w:t>
      </w:r>
    </w:p>
    <w:p w:rsidR="002001E2" w:rsidRPr="00BA7834" w:rsidRDefault="002001E2" w:rsidP="003104B0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подержание вычислительной техники всех отделов предприятия в р</w:t>
      </w:r>
      <w:r w:rsidRPr="00BA7834">
        <w:rPr>
          <w:szCs w:val="28"/>
        </w:rPr>
        <w:t>а</w:t>
      </w:r>
      <w:r w:rsidRPr="00BA7834">
        <w:rPr>
          <w:szCs w:val="28"/>
        </w:rPr>
        <w:t>ботоспособном состоянии;</w:t>
      </w:r>
    </w:p>
    <w:p w:rsidR="00F23473" w:rsidRPr="00BA7834" w:rsidRDefault="002001E2" w:rsidP="00F23473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установка, настройка и сопровождение операционных систем;</w:t>
      </w:r>
    </w:p>
    <w:p w:rsidR="002001E2" w:rsidRPr="00BA7834" w:rsidRDefault="00F23473" w:rsidP="00F23473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обеспечение компьютерной безопасности информационной системы предприятия;</w:t>
      </w:r>
    </w:p>
    <w:p w:rsidR="002001E2" w:rsidRPr="00BA7834" w:rsidRDefault="002001E2" w:rsidP="007401E7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lastRenderedPageBreak/>
        <w:t>внедрение, настройка прикладного программного обеспечения;</w:t>
      </w:r>
    </w:p>
    <w:p w:rsidR="002001E2" w:rsidRPr="00BA7834" w:rsidRDefault="002001E2" w:rsidP="003104B0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создание прикладных клиентских приложений информационной си</w:t>
      </w:r>
      <w:r w:rsidRPr="00BA7834">
        <w:rPr>
          <w:szCs w:val="28"/>
        </w:rPr>
        <w:t>с</w:t>
      </w:r>
      <w:r w:rsidRPr="00BA7834">
        <w:rPr>
          <w:szCs w:val="28"/>
        </w:rPr>
        <w:t>темы «1С: Предприятие 8»;</w:t>
      </w:r>
    </w:p>
    <w:p w:rsidR="002001E2" w:rsidRPr="00BA7834" w:rsidRDefault="002001E2" w:rsidP="007401E7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своевременная замена устаревших аппаратных средств;</w:t>
      </w:r>
    </w:p>
    <w:p w:rsidR="002001E2" w:rsidRPr="00BA7834" w:rsidRDefault="002001E2" w:rsidP="007401E7">
      <w:pPr>
        <w:widowControl/>
        <w:numPr>
          <w:ilvl w:val="0"/>
          <w:numId w:val="4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внедрение передовых аппаратных и программных средств автоматиз</w:t>
      </w:r>
      <w:r w:rsidRPr="00BA7834">
        <w:rPr>
          <w:szCs w:val="28"/>
        </w:rPr>
        <w:t>а</w:t>
      </w:r>
      <w:r w:rsidRPr="00BA7834">
        <w:rPr>
          <w:szCs w:val="28"/>
        </w:rPr>
        <w:t>ции производства.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 xml:space="preserve">Информационный отдел состоит из руководителя и нескольких групп специалистов, каждая из которых отвечает за определенные задачи, такие как администрирование </w:t>
      </w:r>
      <w:proofErr w:type="spellStart"/>
      <w:r w:rsidRPr="00BA7834">
        <w:rPr>
          <w:szCs w:val="28"/>
        </w:rPr>
        <w:t>ИТ-инфраструктуры</w:t>
      </w:r>
      <w:proofErr w:type="spellEnd"/>
      <w:r w:rsidRPr="00BA7834">
        <w:rPr>
          <w:szCs w:val="28"/>
        </w:rPr>
        <w:t>, разработка программного обеспечения.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Основные функции информационного отдела:</w:t>
      </w:r>
    </w:p>
    <w:p w:rsidR="002001E2" w:rsidRPr="00BA7834" w:rsidRDefault="002001E2" w:rsidP="007401E7">
      <w:pPr>
        <w:widowControl/>
        <w:numPr>
          <w:ilvl w:val="0"/>
          <w:numId w:val="5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сбор, хранение, обработка и анализ данных для поддержания информ</w:t>
      </w:r>
      <w:r w:rsidRPr="00BA7834">
        <w:rPr>
          <w:szCs w:val="28"/>
        </w:rPr>
        <w:t>и</w:t>
      </w:r>
      <w:r w:rsidRPr="00BA7834">
        <w:rPr>
          <w:szCs w:val="28"/>
        </w:rPr>
        <w:t>рованности организации;</w:t>
      </w:r>
    </w:p>
    <w:p w:rsidR="002001E2" w:rsidRPr="00BA7834" w:rsidRDefault="002001E2" w:rsidP="007401E7">
      <w:pPr>
        <w:widowControl/>
        <w:numPr>
          <w:ilvl w:val="0"/>
          <w:numId w:val="5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поддержание системы информационного обмена внутри организации и с внешним миром;</w:t>
      </w:r>
    </w:p>
    <w:p w:rsidR="002001E2" w:rsidRPr="00BA7834" w:rsidRDefault="002001E2" w:rsidP="007401E7">
      <w:pPr>
        <w:widowControl/>
        <w:numPr>
          <w:ilvl w:val="0"/>
          <w:numId w:val="5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разработка и управление информационными системами и технологи</w:t>
      </w:r>
      <w:r w:rsidRPr="00BA7834">
        <w:rPr>
          <w:szCs w:val="28"/>
        </w:rPr>
        <w:t>я</w:t>
      </w:r>
      <w:r w:rsidRPr="00BA7834">
        <w:rPr>
          <w:szCs w:val="28"/>
        </w:rPr>
        <w:t>ми;</w:t>
      </w:r>
    </w:p>
    <w:p w:rsidR="002001E2" w:rsidRPr="00BA7834" w:rsidRDefault="002001E2" w:rsidP="007401E7">
      <w:pPr>
        <w:widowControl/>
        <w:numPr>
          <w:ilvl w:val="0"/>
          <w:numId w:val="5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 xml:space="preserve">обеспечение безопасности информационных ресурсов и защита </w:t>
      </w:r>
    </w:p>
    <w:p w:rsidR="002001E2" w:rsidRPr="00BA7834" w:rsidRDefault="002001E2" w:rsidP="007401E7">
      <w:pPr>
        <w:widowControl/>
        <w:numPr>
          <w:ilvl w:val="0"/>
          <w:numId w:val="5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конфиденциальности данных;</w:t>
      </w:r>
    </w:p>
    <w:p w:rsidR="002001E2" w:rsidRPr="00BA7834" w:rsidRDefault="002001E2" w:rsidP="007401E7">
      <w:pPr>
        <w:widowControl/>
        <w:numPr>
          <w:ilvl w:val="0"/>
          <w:numId w:val="5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реализация проектов в области информационных технологий, в том числе внедрение новых систем и улучшение существующих.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 xml:space="preserve">Целью </w:t>
      </w:r>
      <w:r w:rsidR="003104B0" w:rsidRPr="00BA7834">
        <w:rPr>
          <w:szCs w:val="28"/>
        </w:rPr>
        <w:t>дипломного проекта</w:t>
      </w:r>
      <w:r w:rsidRPr="00BA7834">
        <w:rPr>
          <w:szCs w:val="28"/>
        </w:rPr>
        <w:t xml:space="preserve"> стала разработка приложения для автомат</w:t>
      </w:r>
      <w:r w:rsidRPr="00BA7834">
        <w:rPr>
          <w:szCs w:val="28"/>
        </w:rPr>
        <w:t>и</w:t>
      </w:r>
      <w:r w:rsidRPr="00BA7834">
        <w:rPr>
          <w:szCs w:val="28"/>
        </w:rPr>
        <w:t>зации решения задач логистики и планирования транспортных услуг ООО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>».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Ожидаемыми результатами при использовании программного продукта являются следующие возможности:</w:t>
      </w:r>
    </w:p>
    <w:p w:rsidR="002001E2" w:rsidRPr="00BA7834" w:rsidRDefault="002001E2" w:rsidP="007401E7">
      <w:pPr>
        <w:widowControl/>
        <w:numPr>
          <w:ilvl w:val="0"/>
          <w:numId w:val="6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учет продаж;</w:t>
      </w:r>
    </w:p>
    <w:p w:rsidR="002001E2" w:rsidRPr="00BA7834" w:rsidRDefault="002001E2" w:rsidP="007401E7">
      <w:pPr>
        <w:widowControl/>
        <w:numPr>
          <w:ilvl w:val="0"/>
          <w:numId w:val="6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централизованное управление;</w:t>
      </w:r>
    </w:p>
    <w:p w:rsidR="002001E2" w:rsidRPr="00BA7834" w:rsidRDefault="002001E2" w:rsidP="007401E7">
      <w:pPr>
        <w:widowControl/>
        <w:numPr>
          <w:ilvl w:val="0"/>
          <w:numId w:val="6"/>
        </w:numPr>
        <w:tabs>
          <w:tab w:val="left" w:pos="1276"/>
          <w:tab w:val="left" w:pos="1560"/>
        </w:tabs>
        <w:spacing w:line="360" w:lineRule="auto"/>
        <w:ind w:left="0" w:firstLine="964"/>
        <w:contextualSpacing/>
        <w:rPr>
          <w:szCs w:val="28"/>
        </w:rPr>
      </w:pPr>
      <w:r w:rsidRPr="00BA7834">
        <w:rPr>
          <w:szCs w:val="28"/>
        </w:rPr>
        <w:t>получение аналитической отчетности.</w:t>
      </w:r>
    </w:p>
    <w:p w:rsidR="00F23473" w:rsidRPr="00BA7834" w:rsidRDefault="00F23473" w:rsidP="00F23473">
      <w:pPr>
        <w:widowControl/>
        <w:tabs>
          <w:tab w:val="left" w:pos="1276"/>
          <w:tab w:val="left" w:pos="1560"/>
        </w:tabs>
        <w:spacing w:line="360" w:lineRule="auto"/>
        <w:ind w:left="964"/>
        <w:contextualSpacing/>
        <w:rPr>
          <w:szCs w:val="28"/>
        </w:rPr>
      </w:pPr>
      <w:r w:rsidRPr="00BA7834">
        <w:rPr>
          <w:szCs w:val="28"/>
        </w:rPr>
        <w:t xml:space="preserve">Данная программа позволит сэкономить затраты труда работников, </w:t>
      </w:r>
      <w:proofErr w:type="spellStart"/>
      <w:r w:rsidRPr="00BA7834">
        <w:rPr>
          <w:szCs w:val="28"/>
        </w:rPr>
        <w:t>сни</w:t>
      </w:r>
      <w:proofErr w:type="spellEnd"/>
      <w:r w:rsidRPr="00BA7834">
        <w:rPr>
          <w:szCs w:val="28"/>
        </w:rPr>
        <w:t>-</w:t>
      </w:r>
    </w:p>
    <w:p w:rsidR="002001E2" w:rsidRPr="00BA7834" w:rsidRDefault="002001E2" w:rsidP="00602C2F">
      <w:pPr>
        <w:widowControl/>
        <w:tabs>
          <w:tab w:val="left" w:pos="1276"/>
          <w:tab w:val="left" w:pos="1560"/>
        </w:tabs>
        <w:spacing w:line="360" w:lineRule="auto"/>
        <w:contextualSpacing/>
        <w:rPr>
          <w:szCs w:val="28"/>
        </w:rPr>
      </w:pPr>
      <w:proofErr w:type="spellStart"/>
      <w:r w:rsidRPr="00BA7834">
        <w:rPr>
          <w:szCs w:val="28"/>
        </w:rPr>
        <w:lastRenderedPageBreak/>
        <w:t>зить</w:t>
      </w:r>
      <w:proofErr w:type="spellEnd"/>
      <w:r w:rsidRPr="00BA7834">
        <w:rPr>
          <w:szCs w:val="28"/>
        </w:rPr>
        <w:t xml:space="preserve"> трудоемкость расчетов и подготовки документов, облегчить процесс расчета нормативных значений, а также легче проводить анализ прибыли предприятия и наметить дальнейший план развития.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Современные транспортные компании все больше ориентируются на и</w:t>
      </w:r>
      <w:r w:rsidRPr="00BA7834">
        <w:rPr>
          <w:szCs w:val="28"/>
        </w:rPr>
        <w:t>с</w:t>
      </w:r>
      <w:r w:rsidRPr="00BA7834">
        <w:rPr>
          <w:szCs w:val="28"/>
        </w:rPr>
        <w:t>пользование новых технологий для повышения эффективности своей работы.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 xml:space="preserve">Автоматизация процессов логистики и планирования транспортных услуг позволяет ускорить и оптимизировать выполнение заказов, уменьшить время на подготовку отчетности и улучшить </w:t>
      </w:r>
      <w:proofErr w:type="gramStart"/>
      <w:r w:rsidRPr="00BA7834">
        <w:rPr>
          <w:szCs w:val="28"/>
        </w:rPr>
        <w:t>контроль за</w:t>
      </w:r>
      <w:proofErr w:type="gramEnd"/>
      <w:r w:rsidRPr="00BA7834">
        <w:rPr>
          <w:szCs w:val="28"/>
        </w:rPr>
        <w:t xml:space="preserve"> транспортными процессами. Кр</w:t>
      </w:r>
      <w:r w:rsidRPr="00BA7834">
        <w:rPr>
          <w:szCs w:val="28"/>
        </w:rPr>
        <w:t>о</w:t>
      </w:r>
      <w:r w:rsidRPr="00BA7834">
        <w:rPr>
          <w:szCs w:val="28"/>
        </w:rPr>
        <w:t>ме того, автоматизация может снизить затраты на персонал и улучшить качество обслуживания клиентов.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Разработка приложения для автоматизации решения задач логистики и планирования транспортных услуг также может сделать процессы управления транспортом более прозрачными и доступными для клиентов, ускорить обработку заявок и снизить вероятность ошибок.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Более того, с развитием мобильных технологий и увеличением числа пользователей мобильных устройств, мобильные приложения для логистики и транспорта становятся все более востребованными и удобными для пользоват</w:t>
      </w:r>
      <w:r w:rsidRPr="00BA7834">
        <w:rPr>
          <w:szCs w:val="28"/>
        </w:rPr>
        <w:t>е</w:t>
      </w:r>
      <w:r w:rsidRPr="00BA7834">
        <w:rPr>
          <w:szCs w:val="28"/>
        </w:rPr>
        <w:t>лей.</w:t>
      </w:r>
    </w:p>
    <w:p w:rsidR="002001E2" w:rsidRPr="00BA7834" w:rsidRDefault="002001E2" w:rsidP="002001E2">
      <w:pPr>
        <w:widowControl/>
        <w:tabs>
          <w:tab w:val="left" w:pos="1276"/>
          <w:tab w:val="left" w:pos="1560"/>
        </w:tabs>
        <w:spacing w:line="360" w:lineRule="auto"/>
        <w:ind w:firstLine="964"/>
        <w:contextualSpacing/>
        <w:rPr>
          <w:szCs w:val="28"/>
        </w:rPr>
      </w:pPr>
      <w:r w:rsidRPr="00BA7834">
        <w:rPr>
          <w:szCs w:val="28"/>
        </w:rPr>
        <w:t>Таким образом, образом, разработка приложения для автоматизации р</w:t>
      </w:r>
      <w:r w:rsidRPr="00BA7834">
        <w:rPr>
          <w:szCs w:val="28"/>
        </w:rPr>
        <w:t>е</w:t>
      </w:r>
      <w:r w:rsidRPr="00BA7834">
        <w:rPr>
          <w:szCs w:val="28"/>
        </w:rPr>
        <w:t>шения задач логистики и планирования транспортных услуг является актуальной и может привести к значительному улучшению работы транспортных компаний и повышению качества обслуживания клиентов.</w:t>
      </w:r>
    </w:p>
    <w:p w:rsidR="007260B6" w:rsidRPr="00BA7834" w:rsidRDefault="00BF4CA6" w:rsidP="00BA4F7A">
      <w:pPr>
        <w:widowControl/>
        <w:tabs>
          <w:tab w:val="left" w:pos="1276"/>
          <w:tab w:val="left" w:pos="1560"/>
        </w:tabs>
        <w:spacing w:line="360" w:lineRule="auto"/>
        <w:contextualSpacing/>
        <w:jc w:val="center"/>
        <w:rPr>
          <w:szCs w:val="28"/>
        </w:rPr>
      </w:pPr>
      <w:r w:rsidRPr="00BA7834">
        <w:rPr>
          <w:szCs w:val="28"/>
        </w:rPr>
        <w:br w:type="page"/>
      </w:r>
      <w:r w:rsidRPr="00BA7834">
        <w:rPr>
          <w:iCs/>
          <w:szCs w:val="28"/>
        </w:rPr>
        <w:lastRenderedPageBreak/>
        <w:t xml:space="preserve">1 </w:t>
      </w:r>
      <w:r w:rsidR="00EE19B0" w:rsidRPr="00BA7834">
        <w:rPr>
          <w:szCs w:val="28"/>
        </w:rPr>
        <w:t>ОПИСАНИЕ ПОСТАНОВКИ ЗАДАЧИ</w:t>
      </w:r>
    </w:p>
    <w:p w:rsidR="00BA4F7A" w:rsidRPr="00BA7834" w:rsidRDefault="00BA4F7A" w:rsidP="00112BD2">
      <w:pPr>
        <w:pStyle w:val="ab"/>
        <w:numPr>
          <w:ilvl w:val="1"/>
          <w:numId w:val="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Постановка задачи</w:t>
      </w:r>
    </w:p>
    <w:p w:rsidR="00BA4F7A" w:rsidRPr="00BA7834" w:rsidRDefault="00BA4F7A" w:rsidP="00112BD2">
      <w:pPr>
        <w:pStyle w:val="ab"/>
        <w:numPr>
          <w:ilvl w:val="2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Назначение задачи</w:t>
      </w:r>
    </w:p>
    <w:p w:rsidR="00BA4F7A" w:rsidRPr="00BA7834" w:rsidRDefault="00BA4F7A" w:rsidP="00BA4F7A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Предприятие занимается грузоперевозками и имеет различные подразд</w:t>
      </w:r>
      <w:r w:rsidRPr="00BA7834">
        <w:rPr>
          <w:szCs w:val="28"/>
        </w:rPr>
        <w:t>е</w:t>
      </w:r>
      <w:r w:rsidRPr="00BA7834">
        <w:rPr>
          <w:szCs w:val="28"/>
        </w:rPr>
        <w:t>ления, включая отдел логистики, отдел продаж и маркетинга, отдел управления персоналом, отдел финансов и бухгалтерии, и т.д. Организация имеет различных сотрудников, которые работают в этих отделах.</w:t>
      </w:r>
    </w:p>
    <w:p w:rsidR="00BA4F7A" w:rsidRPr="00BA7834" w:rsidRDefault="00BA4F7A" w:rsidP="00BA4F7A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Программа,</w:t>
      </w:r>
      <w:r w:rsidR="00EC66C1" w:rsidRPr="00BA7834">
        <w:rPr>
          <w:szCs w:val="28"/>
        </w:rPr>
        <w:t xml:space="preserve"> </w:t>
      </w:r>
      <w:r w:rsidRPr="00BA7834">
        <w:rPr>
          <w:szCs w:val="28"/>
        </w:rPr>
        <w:t xml:space="preserve">используемая на предприятии, связана с грузоперевозками и предназначена для управления </w:t>
      </w:r>
      <w:proofErr w:type="spellStart"/>
      <w:r w:rsidRPr="00BA7834">
        <w:rPr>
          <w:szCs w:val="28"/>
        </w:rPr>
        <w:t>логистическими</w:t>
      </w:r>
      <w:proofErr w:type="spellEnd"/>
      <w:r w:rsidRPr="00BA7834">
        <w:rPr>
          <w:szCs w:val="28"/>
        </w:rPr>
        <w:t xml:space="preserve"> операциями, сбора и анализа да</w:t>
      </w:r>
      <w:r w:rsidRPr="00BA7834">
        <w:rPr>
          <w:szCs w:val="28"/>
        </w:rPr>
        <w:t>н</w:t>
      </w:r>
      <w:r w:rsidRPr="00BA7834">
        <w:rPr>
          <w:szCs w:val="28"/>
        </w:rPr>
        <w:t>ных о грузах, маршрутах и сотрудниках. Программа позволяет сократить время и ресурсы, необходимые для выполнения задач внутри предприятия.</w:t>
      </w:r>
    </w:p>
    <w:p w:rsidR="00BA4F7A" w:rsidRPr="00BA7834" w:rsidRDefault="00BA4F7A" w:rsidP="00BA4F7A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Приложение планируется использовать на постоянной основе для упра</w:t>
      </w:r>
      <w:r w:rsidRPr="00BA7834">
        <w:rPr>
          <w:szCs w:val="28"/>
        </w:rPr>
        <w:t>в</w:t>
      </w:r>
      <w:r w:rsidRPr="00BA7834">
        <w:rPr>
          <w:szCs w:val="28"/>
        </w:rPr>
        <w:t>ления всеми операциями, связанными с грузоперевозками, такими как планиров</w:t>
      </w:r>
      <w:r w:rsidRPr="00BA7834">
        <w:rPr>
          <w:szCs w:val="28"/>
        </w:rPr>
        <w:t>а</w:t>
      </w:r>
      <w:r w:rsidRPr="00BA7834">
        <w:rPr>
          <w:szCs w:val="28"/>
        </w:rPr>
        <w:t>ние маршрутов, отслеживание грузов, распределение ресурсов и т.д.</w:t>
      </w:r>
    </w:p>
    <w:p w:rsidR="00BA4F7A" w:rsidRPr="00BA7834" w:rsidRDefault="00BA4F7A" w:rsidP="00BA4F7A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Список служб, отделов или отдельных лиц, к которым должны поступать результаты работы программы: в отдел логистики, отдел продаж и маркетинга, отдел управления персоналом, отдел финансов и бухгалтерии.</w:t>
      </w:r>
    </w:p>
    <w:p w:rsidR="00BA4F7A" w:rsidRPr="00BA7834" w:rsidRDefault="00BA4F7A" w:rsidP="00112BD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Результаты работы программы будут использоваться для эффективного управления </w:t>
      </w:r>
      <w:proofErr w:type="spellStart"/>
      <w:r w:rsidRPr="00BA7834">
        <w:rPr>
          <w:szCs w:val="28"/>
        </w:rPr>
        <w:t>логистическими</w:t>
      </w:r>
      <w:proofErr w:type="spellEnd"/>
      <w:r w:rsidRPr="00BA7834">
        <w:rPr>
          <w:szCs w:val="28"/>
        </w:rPr>
        <w:t xml:space="preserve"> операциями и для оптимизации всех процессов, св</w:t>
      </w:r>
      <w:r w:rsidRPr="00BA7834">
        <w:rPr>
          <w:szCs w:val="28"/>
        </w:rPr>
        <w:t>я</w:t>
      </w:r>
      <w:r w:rsidRPr="00BA7834">
        <w:rPr>
          <w:szCs w:val="28"/>
        </w:rPr>
        <w:t>занных с грузоперевозками. Это позволит предприятию улучшить качество о</w:t>
      </w:r>
      <w:r w:rsidRPr="00BA7834">
        <w:rPr>
          <w:szCs w:val="28"/>
        </w:rPr>
        <w:t>б</w:t>
      </w:r>
      <w:r w:rsidRPr="00BA7834">
        <w:rPr>
          <w:szCs w:val="28"/>
        </w:rPr>
        <w:t>служивания клиентов, повысить производительность и прибыль.</w:t>
      </w:r>
    </w:p>
    <w:p w:rsidR="00BA4F7A" w:rsidRPr="00BA7834" w:rsidRDefault="00BA4F7A" w:rsidP="00112BD2">
      <w:pPr>
        <w:pStyle w:val="ab"/>
        <w:numPr>
          <w:ilvl w:val="2"/>
          <w:numId w:val="7"/>
        </w:numPr>
        <w:spacing w:before="160"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Технико-математическое описание задачи</w:t>
      </w:r>
    </w:p>
    <w:p w:rsidR="00C83A1C" w:rsidRPr="00BA7834" w:rsidRDefault="00C83A1C" w:rsidP="00C83A1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Формула расчета габаритов товара представлена в соответствии с форм</w:t>
      </w:r>
      <w:r w:rsidRPr="00BA7834">
        <w:rPr>
          <w:szCs w:val="28"/>
        </w:rPr>
        <w:t>у</w:t>
      </w:r>
      <w:r w:rsidRPr="00BA7834">
        <w:rPr>
          <w:szCs w:val="28"/>
        </w:rPr>
        <w:t>лой 1.</w:t>
      </w:r>
    </w:p>
    <w:p w:rsidR="00C83A1C" w:rsidRPr="00BA7834" w:rsidRDefault="00F1747F" w:rsidP="00C83A1C">
      <w:pPr>
        <w:pStyle w:val="ab"/>
        <w:spacing w:after="0" w:line="360" w:lineRule="auto"/>
        <w:ind w:left="0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Г</m:t>
            </m:r>
          </m:e>
          <m:sub>
            <m:r>
              <w:rPr>
                <w:rFonts w:ascii="Cambria Math" w:hAnsi="Cambria Math"/>
                <w:szCs w:val="28"/>
              </w:rPr>
              <m:t>тов</m:t>
            </m:r>
          </m:sub>
        </m:sSub>
        <m:r>
          <w:rPr>
            <w:rFonts w:ascii="Cambria Math" w:hAnsi="Cambria Math"/>
            <w:szCs w:val="28"/>
          </w:rPr>
          <m:t>=Д*Ш*В</m:t>
        </m:r>
      </m:oMath>
      <w:r w:rsidR="00C83A1C" w:rsidRPr="00BA7834">
        <w:rPr>
          <w:szCs w:val="28"/>
        </w:rPr>
        <w:t xml:space="preserve"> </w:t>
      </w:r>
      <w:r w:rsidR="00C83A1C" w:rsidRPr="00BA7834">
        <w:rPr>
          <w:szCs w:val="28"/>
        </w:rPr>
        <w:tab/>
      </w:r>
      <w:r w:rsidR="00C83A1C" w:rsidRPr="00BA7834">
        <w:rPr>
          <w:szCs w:val="28"/>
        </w:rPr>
        <w:tab/>
      </w:r>
      <w:r w:rsidR="00C83A1C" w:rsidRPr="00BA7834">
        <w:rPr>
          <w:szCs w:val="28"/>
        </w:rPr>
        <w:tab/>
      </w:r>
      <w:r w:rsidR="00C83A1C" w:rsidRPr="00BA7834">
        <w:rPr>
          <w:szCs w:val="28"/>
        </w:rPr>
        <w:tab/>
      </w:r>
      <w:r w:rsidR="00C83A1C" w:rsidRPr="00BA7834">
        <w:rPr>
          <w:szCs w:val="28"/>
        </w:rPr>
        <w:tab/>
      </w:r>
      <w:r w:rsidR="00C83A1C" w:rsidRPr="00BA7834">
        <w:rPr>
          <w:szCs w:val="28"/>
        </w:rPr>
        <w:tab/>
      </w:r>
      <w:r w:rsidR="00C83A1C" w:rsidRPr="00BA7834">
        <w:rPr>
          <w:szCs w:val="28"/>
        </w:rPr>
        <w:tab/>
        <w:t>(1)</w:t>
      </w:r>
    </w:p>
    <w:p w:rsidR="00C83A1C" w:rsidRPr="00BA7834" w:rsidRDefault="00C83A1C" w:rsidP="00C83A1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Где:</w:t>
      </w:r>
    </w:p>
    <w:p w:rsidR="00C83A1C" w:rsidRPr="00BA7834" w:rsidRDefault="00F1747F" w:rsidP="00C83A1C">
      <w:pPr>
        <w:pStyle w:val="ab"/>
        <w:spacing w:after="0" w:line="360" w:lineRule="auto"/>
        <w:ind w:left="0"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Г</m:t>
            </m:r>
          </m:e>
          <m:sub>
            <m:r>
              <w:rPr>
                <w:rFonts w:ascii="Cambria Math" w:hAnsi="Cambria Math"/>
                <w:szCs w:val="28"/>
              </w:rPr>
              <m:t>тов</m:t>
            </m:r>
          </m:sub>
        </m:sSub>
      </m:oMath>
      <w:r w:rsidR="00C83A1C" w:rsidRPr="00BA7834">
        <w:rPr>
          <w:szCs w:val="28"/>
        </w:rPr>
        <w:t xml:space="preserve"> – габариты товара;</w:t>
      </w:r>
    </w:p>
    <w:p w:rsidR="00C83A1C" w:rsidRPr="00BA7834" w:rsidRDefault="00C83A1C" w:rsidP="00C83A1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 – длинна;</w:t>
      </w:r>
    </w:p>
    <w:p w:rsidR="00C83A1C" w:rsidRPr="00BA7834" w:rsidRDefault="00C83A1C" w:rsidP="00C83A1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lastRenderedPageBreak/>
        <w:t>Ш – ширина;</w:t>
      </w:r>
    </w:p>
    <w:p w:rsidR="00C83A1C" w:rsidRPr="00BA7834" w:rsidRDefault="00C83A1C" w:rsidP="00C83A1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 – высота.</w:t>
      </w:r>
    </w:p>
    <w:p w:rsidR="002D4605" w:rsidRPr="00BA7834" w:rsidRDefault="002D4605" w:rsidP="007401E7">
      <w:pPr>
        <w:pStyle w:val="ab"/>
        <w:numPr>
          <w:ilvl w:val="2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Требования к программе</w:t>
      </w:r>
    </w:p>
    <w:p w:rsidR="002D4605" w:rsidRPr="00BA7834" w:rsidRDefault="002D4605" w:rsidP="002A3527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Требования к программе для автоматизации решения задач логистики и планирования транспортных услуг ООО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>» должны включать: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разработка форматов файлов для входных и выходных данных, удобных для работы пользователей;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проверка входных данных на корректность и соответствие формату;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проверка выходных данных на соответствие требованиям заказчика и наличие ошибок;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обеспечение возможности корректировки данных до отправки на обр</w:t>
      </w:r>
      <w:r w:rsidRPr="00BA7834">
        <w:rPr>
          <w:szCs w:val="28"/>
        </w:rPr>
        <w:t>а</w:t>
      </w:r>
      <w:r w:rsidRPr="00BA7834">
        <w:rPr>
          <w:szCs w:val="28"/>
        </w:rPr>
        <w:t>ботку.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оптимизация кода программы для уменьшения количества ошибок и у</w:t>
      </w:r>
      <w:r w:rsidRPr="00BA7834">
        <w:rPr>
          <w:szCs w:val="28"/>
        </w:rPr>
        <w:t>с</w:t>
      </w:r>
      <w:r w:rsidRPr="00BA7834">
        <w:rPr>
          <w:szCs w:val="28"/>
        </w:rPr>
        <w:t>корения работы;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предусмотрение</w:t>
      </w:r>
      <w:proofErr w:type="spellEnd"/>
      <w:r w:rsidRPr="00BA7834">
        <w:rPr>
          <w:szCs w:val="28"/>
        </w:rPr>
        <w:t xml:space="preserve"> возможности резервного копирования и восстановл</w:t>
      </w:r>
      <w:r w:rsidRPr="00BA7834">
        <w:rPr>
          <w:szCs w:val="28"/>
        </w:rPr>
        <w:t>е</w:t>
      </w:r>
      <w:r w:rsidRPr="00BA7834">
        <w:rPr>
          <w:szCs w:val="28"/>
        </w:rPr>
        <w:t>ния данных;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обеспечение защиты данных от несанкционированного доступа;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разработка системы аварийного выхода из программы при возникнов</w:t>
      </w:r>
      <w:r w:rsidRPr="00BA7834">
        <w:rPr>
          <w:szCs w:val="28"/>
        </w:rPr>
        <w:t>е</w:t>
      </w:r>
      <w:r w:rsidRPr="00BA7834">
        <w:rPr>
          <w:szCs w:val="28"/>
        </w:rPr>
        <w:t>нии критических ошибок;</w:t>
      </w:r>
    </w:p>
    <w:p w:rsidR="002D4605" w:rsidRPr="00BA7834" w:rsidRDefault="002D4605" w:rsidP="007401E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создание удобного и интуитивно понятного интерфейса;</w:t>
      </w:r>
    </w:p>
    <w:p w:rsidR="002D4605" w:rsidRPr="00BA7834" w:rsidRDefault="002D4605" w:rsidP="00FA6817">
      <w:pPr>
        <w:pStyle w:val="ab"/>
        <w:numPr>
          <w:ilvl w:val="0"/>
          <w:numId w:val="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разработка документации для пользователей, содержащей инструкции по использованию программы и описание ее функциональности.</w:t>
      </w:r>
    </w:p>
    <w:p w:rsidR="00FA6817" w:rsidRPr="00BA7834" w:rsidRDefault="00FA6817" w:rsidP="00FA6817">
      <w:pPr>
        <w:spacing w:line="360" w:lineRule="auto"/>
        <w:ind w:firstLine="964"/>
      </w:pPr>
      <w:r w:rsidRPr="00BA7834">
        <w:t>Все указанные требования к программе на языке 1С для автоматизации решения задач логистики и планирования транспортных услуг ООО «</w:t>
      </w:r>
      <w:proofErr w:type="spellStart"/>
      <w:r w:rsidRPr="00BA7834">
        <w:t>Транссовт</w:t>
      </w:r>
      <w:proofErr w:type="spellEnd"/>
      <w:r w:rsidRPr="00BA7834">
        <w:t>» являются крайне важными и взаимосвязанными. Их соблюдение будет способс</w:t>
      </w:r>
      <w:r w:rsidRPr="00BA7834">
        <w:t>т</w:t>
      </w:r>
      <w:r w:rsidRPr="00BA7834">
        <w:t>вовать успешной реализации проекта и достижению поставленных целей.</w:t>
      </w:r>
    </w:p>
    <w:p w:rsidR="00FA6817" w:rsidRPr="00BA7834" w:rsidRDefault="00FA6817" w:rsidP="00FA6817">
      <w:pPr>
        <w:spacing w:line="360" w:lineRule="auto"/>
        <w:ind w:firstLine="964"/>
      </w:pPr>
      <w:r w:rsidRPr="00BA7834">
        <w:t>Разработка форматов файлов для входных и выходных данных, удобных для работы пользователей, обеспечит удобство использования программы и во</w:t>
      </w:r>
      <w:r w:rsidRPr="00BA7834">
        <w:t>з</w:t>
      </w:r>
      <w:r w:rsidRPr="00BA7834">
        <w:t>можность эффективной обработки данных. Проверка входных данных на ко</w:t>
      </w:r>
      <w:r w:rsidRPr="00BA7834">
        <w:t>р</w:t>
      </w:r>
      <w:r w:rsidRPr="00BA7834">
        <w:lastRenderedPageBreak/>
        <w:t>ректность и соответствие формату гарантирует надежность и точность результ</w:t>
      </w:r>
      <w:r w:rsidRPr="00BA7834">
        <w:t>а</w:t>
      </w:r>
      <w:r w:rsidRPr="00BA7834">
        <w:t>тов обработки. Проверка выходных данных на соответствие требованиям заказч</w:t>
      </w:r>
      <w:r w:rsidRPr="00BA7834">
        <w:t>и</w:t>
      </w:r>
      <w:r w:rsidRPr="00BA7834">
        <w:t>ка и наличие ошибок позволяет удостовериться в правильности результатов и исключить возможные ошибки.</w:t>
      </w:r>
    </w:p>
    <w:p w:rsidR="00FA6817" w:rsidRPr="00BA7834" w:rsidRDefault="00FA6817" w:rsidP="00FA6817">
      <w:pPr>
        <w:spacing w:line="360" w:lineRule="auto"/>
        <w:ind w:firstLine="964"/>
      </w:pPr>
      <w:r w:rsidRPr="00BA7834">
        <w:t xml:space="preserve">Оптимизация кода программы является важным шагом для уменьшения количества ошибок и ускорения работы. </w:t>
      </w:r>
      <w:proofErr w:type="spellStart"/>
      <w:r w:rsidRPr="00BA7834">
        <w:t>Предусмотрение</w:t>
      </w:r>
      <w:proofErr w:type="spellEnd"/>
      <w:r w:rsidRPr="00BA7834">
        <w:t xml:space="preserve"> возможности резервн</w:t>
      </w:r>
      <w:r w:rsidRPr="00BA7834">
        <w:t>о</w:t>
      </w:r>
      <w:r w:rsidRPr="00BA7834">
        <w:t>го копирования и восстановления данных обеспечит их сохранность и защиту от потери. Защита данных от несанкционированного доступа является неотъемлемой частью программы, гарантирующей конфиденциальность и надежность информ</w:t>
      </w:r>
      <w:r w:rsidRPr="00BA7834">
        <w:t>а</w:t>
      </w:r>
      <w:r w:rsidRPr="00BA7834">
        <w:t>ции.</w:t>
      </w:r>
    </w:p>
    <w:p w:rsidR="00FA6817" w:rsidRPr="00BA7834" w:rsidRDefault="00FA6817" w:rsidP="00FA6817">
      <w:pPr>
        <w:spacing w:line="360" w:lineRule="auto"/>
        <w:ind w:firstLine="964"/>
      </w:pPr>
      <w:r w:rsidRPr="00BA7834">
        <w:t>Разработка системы аварийного выхода из программы при возникновении критических ошибок поможет предотвратить сбои и сохранить целостность да</w:t>
      </w:r>
      <w:r w:rsidRPr="00BA7834">
        <w:t>н</w:t>
      </w:r>
      <w:r w:rsidRPr="00BA7834">
        <w:t>ных. Создание удобного и интуитивно понятного интерфейса облегчит работу пользователей с программой и повысит их удовлетворенность.</w:t>
      </w:r>
    </w:p>
    <w:p w:rsidR="00FA6817" w:rsidRPr="00BA7834" w:rsidRDefault="00FA6817" w:rsidP="00FA6817">
      <w:pPr>
        <w:spacing w:line="360" w:lineRule="auto"/>
        <w:ind w:firstLine="964"/>
      </w:pPr>
      <w:r w:rsidRPr="00BA7834">
        <w:t>Наконец, разработка документации для пользователей, содержащей инс</w:t>
      </w:r>
      <w:r w:rsidRPr="00BA7834">
        <w:t>т</w:t>
      </w:r>
      <w:r w:rsidRPr="00BA7834">
        <w:t>рукции по использованию программы и описание ее функциональности, поможет пользователям эффективно освоить программу и использовать ее по полной мере.</w:t>
      </w:r>
    </w:p>
    <w:p w:rsidR="00FA6817" w:rsidRPr="00BA7834" w:rsidRDefault="00FA6817" w:rsidP="00FA6817">
      <w:pPr>
        <w:spacing w:after="120" w:line="360" w:lineRule="auto"/>
        <w:ind w:firstLine="964"/>
      </w:pPr>
      <w:r w:rsidRPr="00BA7834">
        <w:t>В целом, соблюдение всех перечисленных требований к программе обе</w:t>
      </w:r>
      <w:r w:rsidRPr="00BA7834">
        <w:t>с</w:t>
      </w:r>
      <w:r w:rsidRPr="00BA7834">
        <w:t>печит высокую производительность, точность и безопасность в автоматизации задач логистики и планирования транспортных услуг ООО «</w:t>
      </w:r>
      <w:proofErr w:type="spellStart"/>
      <w:r w:rsidRPr="00BA7834">
        <w:t>Транссовт</w:t>
      </w:r>
      <w:proofErr w:type="spellEnd"/>
      <w:r w:rsidRPr="00BA7834">
        <w:t>».</w:t>
      </w:r>
    </w:p>
    <w:p w:rsidR="002D4605" w:rsidRPr="00BA7834" w:rsidRDefault="002D4605" w:rsidP="007401E7">
      <w:pPr>
        <w:pStyle w:val="ab"/>
        <w:numPr>
          <w:ilvl w:val="2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Требования к составу и параметрам технических средств</w:t>
      </w:r>
    </w:p>
    <w:p w:rsidR="002D4605" w:rsidRPr="00BA7834" w:rsidRDefault="002D4605" w:rsidP="002D4605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Для успешной работы с программным продуктом необходимо понимать минимальные системные требования, которые должны быть удовлетворены.</w:t>
      </w:r>
    </w:p>
    <w:p w:rsidR="002D4605" w:rsidRPr="00BA7834" w:rsidRDefault="002D4605" w:rsidP="002D4605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Минимальные системные требования необходимые для стабильной раб</w:t>
      </w:r>
      <w:r w:rsidRPr="00BA7834">
        <w:rPr>
          <w:szCs w:val="28"/>
        </w:rPr>
        <w:t>о</w:t>
      </w:r>
      <w:r w:rsidRPr="00BA7834">
        <w:rPr>
          <w:szCs w:val="28"/>
        </w:rPr>
        <w:t>ты программы:</w:t>
      </w:r>
    </w:p>
    <w:p w:rsidR="002D4605" w:rsidRPr="00BA7834" w:rsidRDefault="002D4605" w:rsidP="007401E7">
      <w:pPr>
        <w:pStyle w:val="ab"/>
        <w:numPr>
          <w:ilvl w:val="0"/>
          <w:numId w:val="10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операционная система: </w:t>
      </w:r>
      <w:proofErr w:type="spellStart"/>
      <w:r w:rsidRPr="00BA7834">
        <w:rPr>
          <w:szCs w:val="28"/>
        </w:rPr>
        <w:t>Windows</w:t>
      </w:r>
      <w:proofErr w:type="spellEnd"/>
      <w:r w:rsidRPr="00BA7834">
        <w:rPr>
          <w:szCs w:val="28"/>
        </w:rPr>
        <w:t xml:space="preserve"> 7 SP1 и выше;</w:t>
      </w:r>
    </w:p>
    <w:p w:rsidR="002D4605" w:rsidRPr="00BA7834" w:rsidRDefault="002D4605" w:rsidP="007401E7">
      <w:pPr>
        <w:pStyle w:val="ab"/>
        <w:numPr>
          <w:ilvl w:val="0"/>
          <w:numId w:val="10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процессор: </w:t>
      </w:r>
      <w:proofErr w:type="spellStart"/>
      <w:r w:rsidRPr="00BA7834">
        <w:rPr>
          <w:szCs w:val="28"/>
        </w:rPr>
        <w:t>Intel</w:t>
      </w:r>
      <w:proofErr w:type="spellEnd"/>
      <w:r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Pentium</w:t>
      </w:r>
      <w:proofErr w:type="spellEnd"/>
      <w:r w:rsidRPr="00BA7834">
        <w:rPr>
          <w:szCs w:val="28"/>
        </w:rPr>
        <w:t xml:space="preserve"> 4 или аналогичный;</w:t>
      </w:r>
    </w:p>
    <w:p w:rsidR="002D4605" w:rsidRPr="00BA7834" w:rsidRDefault="002D4605" w:rsidP="007401E7">
      <w:pPr>
        <w:pStyle w:val="ab"/>
        <w:numPr>
          <w:ilvl w:val="0"/>
          <w:numId w:val="10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оперативная память: </w:t>
      </w:r>
      <w:r w:rsidR="00CF1B68" w:rsidRPr="00BA7834">
        <w:rPr>
          <w:szCs w:val="28"/>
        </w:rPr>
        <w:t>4</w:t>
      </w:r>
      <w:r w:rsidRPr="00BA7834">
        <w:rPr>
          <w:szCs w:val="28"/>
        </w:rPr>
        <w:t xml:space="preserve"> ГБ;</w:t>
      </w:r>
    </w:p>
    <w:p w:rsidR="002D4605" w:rsidRPr="00BA7834" w:rsidRDefault="002D4605" w:rsidP="00FA6817">
      <w:pPr>
        <w:pStyle w:val="ab"/>
        <w:numPr>
          <w:ilvl w:val="0"/>
          <w:numId w:val="10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жесткий диск: 500 МБ свободного места.</w:t>
      </w:r>
    </w:p>
    <w:p w:rsidR="00FA6817" w:rsidRPr="00BA7834" w:rsidRDefault="00FA6817" w:rsidP="00FA6817">
      <w:pPr>
        <w:spacing w:line="360" w:lineRule="auto"/>
        <w:ind w:firstLine="964"/>
      </w:pPr>
      <w:r w:rsidRPr="00BA7834">
        <w:lastRenderedPageBreak/>
        <w:t>Указанные системные требования являются минимальными и обеспеч</w:t>
      </w:r>
      <w:r w:rsidRPr="00BA7834">
        <w:t>и</w:t>
      </w:r>
      <w:r w:rsidRPr="00BA7834">
        <w:t>вают базовую работу программного продукта. Однако, для улучшения производ</w:t>
      </w:r>
      <w:r w:rsidRPr="00BA7834">
        <w:t>и</w:t>
      </w:r>
      <w:r w:rsidRPr="00BA7834">
        <w:t>тельности и оптимальной работы приложения, рекомендуется использовать более мощные компьютеры, с более быстрыми процессорами, большим объемом опер</w:t>
      </w:r>
      <w:r w:rsidRPr="00BA7834">
        <w:t>а</w:t>
      </w:r>
      <w:r w:rsidRPr="00BA7834">
        <w:t>тивной памяти и достаточным объемом свободного места на жестком диске.</w:t>
      </w:r>
    </w:p>
    <w:p w:rsidR="00FA6817" w:rsidRPr="00BA7834" w:rsidRDefault="00FA6817" w:rsidP="00FA6817">
      <w:pPr>
        <w:spacing w:line="360" w:lineRule="auto"/>
        <w:ind w:firstLine="964"/>
      </w:pPr>
      <w:r w:rsidRPr="00BA7834">
        <w:t>Д</w:t>
      </w:r>
      <w:r w:rsidR="00C27094" w:rsidRPr="00BA7834">
        <w:t>ля мобильной версии приложения</w:t>
      </w:r>
      <w:r w:rsidRPr="00BA7834">
        <w:t>, также необходимо учитывать мин</w:t>
      </w:r>
      <w:r w:rsidRPr="00BA7834">
        <w:t>и</w:t>
      </w:r>
      <w:r w:rsidRPr="00BA7834">
        <w:t>мальные системные требования для мобильных устройств. Вот несколько осно</w:t>
      </w:r>
      <w:r w:rsidRPr="00BA7834">
        <w:t>в</w:t>
      </w:r>
      <w:r w:rsidRPr="00BA7834">
        <w:t>ных параметров, которые следует учесть:</w:t>
      </w:r>
    </w:p>
    <w:p w:rsidR="00C27094" w:rsidRPr="00BA7834" w:rsidRDefault="00C27094" w:rsidP="00C27094">
      <w:pPr>
        <w:spacing w:line="360" w:lineRule="auto"/>
        <w:ind w:firstLine="964"/>
        <w:rPr>
          <w:szCs w:val="28"/>
        </w:rPr>
      </w:pPr>
      <w:r w:rsidRPr="00BA7834">
        <w:rPr>
          <w:szCs w:val="28"/>
        </w:rPr>
        <w:t xml:space="preserve">Для </w:t>
      </w:r>
      <w:proofErr w:type="spellStart"/>
      <w:r w:rsidRPr="00BA7834">
        <w:rPr>
          <w:szCs w:val="28"/>
        </w:rPr>
        <w:t>iOS</w:t>
      </w:r>
      <w:proofErr w:type="spellEnd"/>
      <w:r w:rsidRPr="00BA7834">
        <w:rPr>
          <w:szCs w:val="28"/>
        </w:rPr>
        <w:t>:</w:t>
      </w:r>
    </w:p>
    <w:p w:rsidR="00C27094" w:rsidRPr="00BA7834" w:rsidRDefault="00C27094" w:rsidP="00C27094">
      <w:pPr>
        <w:pStyle w:val="af8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 xml:space="preserve">операционная система: </w:t>
      </w:r>
      <w:proofErr w:type="spellStart"/>
      <w:r w:rsidRPr="00BA7834">
        <w:rPr>
          <w:rFonts w:ascii="Times New Roman" w:hAnsi="Times New Roman"/>
          <w:sz w:val="28"/>
          <w:szCs w:val="28"/>
        </w:rPr>
        <w:t>iOS</w:t>
      </w:r>
      <w:proofErr w:type="spellEnd"/>
      <w:r w:rsidRPr="00BA7834">
        <w:rPr>
          <w:rFonts w:ascii="Times New Roman" w:hAnsi="Times New Roman"/>
          <w:sz w:val="28"/>
          <w:szCs w:val="28"/>
        </w:rPr>
        <w:t xml:space="preserve"> 13 и выше;</w:t>
      </w:r>
    </w:p>
    <w:p w:rsidR="00C27094" w:rsidRPr="00BA7834" w:rsidRDefault="00C27094" w:rsidP="00C27094">
      <w:pPr>
        <w:pStyle w:val="af8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процессор: 64-битный процессор;</w:t>
      </w:r>
    </w:p>
    <w:p w:rsidR="00C27094" w:rsidRPr="00BA7834" w:rsidRDefault="00C27094" w:rsidP="00C27094">
      <w:pPr>
        <w:pStyle w:val="af8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оперативная память: Минимум 2 ГБ;</w:t>
      </w:r>
    </w:p>
    <w:p w:rsidR="00C27094" w:rsidRPr="00BA7834" w:rsidRDefault="00C27094" w:rsidP="00C27094">
      <w:pPr>
        <w:pStyle w:val="af8"/>
        <w:numPr>
          <w:ilvl w:val="0"/>
          <w:numId w:val="3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свободное место на устройстве: Минимум 100 МБ.</w:t>
      </w:r>
    </w:p>
    <w:p w:rsidR="00C27094" w:rsidRPr="00BA7834" w:rsidRDefault="00C27094" w:rsidP="00C27094">
      <w:pPr>
        <w:spacing w:line="360" w:lineRule="auto"/>
        <w:ind w:firstLine="964"/>
      </w:pPr>
      <w:r w:rsidRPr="00BA7834">
        <w:t xml:space="preserve">Для </w:t>
      </w:r>
      <w:proofErr w:type="spellStart"/>
      <w:r w:rsidRPr="00BA7834">
        <w:t>Android</w:t>
      </w:r>
      <w:proofErr w:type="spellEnd"/>
      <w:r w:rsidRPr="00BA7834">
        <w:t>:</w:t>
      </w:r>
    </w:p>
    <w:p w:rsidR="00C27094" w:rsidRPr="00BA7834" w:rsidRDefault="00666BC0" w:rsidP="00C27094">
      <w:pPr>
        <w:pStyle w:val="af8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о</w:t>
      </w:r>
      <w:r w:rsidR="00C27094" w:rsidRPr="00BA7834">
        <w:rPr>
          <w:rFonts w:ascii="Times New Roman" w:hAnsi="Times New Roman"/>
          <w:sz w:val="28"/>
          <w:szCs w:val="28"/>
        </w:rPr>
        <w:t xml:space="preserve">перационная система: </w:t>
      </w:r>
      <w:proofErr w:type="spellStart"/>
      <w:r w:rsidR="00C27094" w:rsidRPr="00BA7834">
        <w:rPr>
          <w:rFonts w:ascii="Times New Roman" w:hAnsi="Times New Roman"/>
          <w:sz w:val="28"/>
          <w:szCs w:val="28"/>
        </w:rPr>
        <w:t>Android</w:t>
      </w:r>
      <w:proofErr w:type="spellEnd"/>
      <w:r w:rsidR="00C27094" w:rsidRPr="00BA7834">
        <w:rPr>
          <w:rFonts w:ascii="Times New Roman" w:hAnsi="Times New Roman"/>
          <w:sz w:val="28"/>
          <w:szCs w:val="28"/>
        </w:rPr>
        <w:t xml:space="preserve"> 8 и выше;</w:t>
      </w:r>
    </w:p>
    <w:p w:rsidR="00C27094" w:rsidRPr="00BA7834" w:rsidRDefault="00666BC0" w:rsidP="00C27094">
      <w:pPr>
        <w:pStyle w:val="af8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п</w:t>
      </w:r>
      <w:r w:rsidR="00C27094" w:rsidRPr="00BA7834">
        <w:rPr>
          <w:rFonts w:ascii="Times New Roman" w:hAnsi="Times New Roman"/>
          <w:sz w:val="28"/>
          <w:szCs w:val="28"/>
        </w:rPr>
        <w:t>роцессор: Процессор среднего класса;</w:t>
      </w:r>
    </w:p>
    <w:p w:rsidR="00C27094" w:rsidRPr="00BA7834" w:rsidRDefault="00666BC0" w:rsidP="00C27094">
      <w:pPr>
        <w:pStyle w:val="af8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о</w:t>
      </w:r>
      <w:r w:rsidR="00C27094" w:rsidRPr="00BA7834">
        <w:rPr>
          <w:rFonts w:ascii="Times New Roman" w:hAnsi="Times New Roman"/>
          <w:sz w:val="28"/>
          <w:szCs w:val="28"/>
        </w:rPr>
        <w:t>перативная память: Минимум 2 ГБ;</w:t>
      </w:r>
    </w:p>
    <w:p w:rsidR="00C27094" w:rsidRPr="00BA7834" w:rsidRDefault="00666BC0" w:rsidP="00C27094">
      <w:pPr>
        <w:pStyle w:val="af8"/>
        <w:numPr>
          <w:ilvl w:val="0"/>
          <w:numId w:val="3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с</w:t>
      </w:r>
      <w:r w:rsidR="00C27094" w:rsidRPr="00BA7834">
        <w:rPr>
          <w:rFonts w:ascii="Times New Roman" w:hAnsi="Times New Roman"/>
          <w:sz w:val="28"/>
          <w:szCs w:val="28"/>
        </w:rPr>
        <w:t>вободное место на устройстве: Минимум 100 МБ.</w:t>
      </w:r>
    </w:p>
    <w:p w:rsidR="00FA6817" w:rsidRPr="00BA7834" w:rsidRDefault="00666BC0" w:rsidP="00666BC0">
      <w:pPr>
        <w:spacing w:line="360" w:lineRule="auto"/>
        <w:ind w:firstLine="964"/>
      </w:pPr>
      <w:r w:rsidRPr="00BA7834">
        <w:t>При разработке мобильного приложения важно учитывать различия оп</w:t>
      </w:r>
      <w:r w:rsidRPr="00BA7834">
        <w:t>е</w:t>
      </w:r>
      <w:r w:rsidRPr="00BA7834">
        <w:t xml:space="preserve">рационных систем </w:t>
      </w:r>
      <w:proofErr w:type="spellStart"/>
      <w:r w:rsidRPr="00BA7834">
        <w:t>iOS</w:t>
      </w:r>
      <w:proofErr w:type="spellEnd"/>
      <w:r w:rsidRPr="00BA7834">
        <w:t xml:space="preserve"> и </w:t>
      </w:r>
      <w:proofErr w:type="spellStart"/>
      <w:r w:rsidRPr="00BA7834">
        <w:t>Android</w:t>
      </w:r>
      <w:proofErr w:type="spellEnd"/>
      <w:r w:rsidRPr="00BA7834">
        <w:t>, так как они имеют разные требования.</w:t>
      </w:r>
    </w:p>
    <w:p w:rsidR="00666BC0" w:rsidRPr="00BA7834" w:rsidRDefault="00666BC0" w:rsidP="003B5012">
      <w:pPr>
        <w:spacing w:after="120" w:line="360" w:lineRule="auto"/>
        <w:ind w:firstLine="964"/>
      </w:pPr>
      <w:r w:rsidRPr="00BA7834">
        <w:t>Учет минимальных системных требований для мобильной версии прил</w:t>
      </w:r>
      <w:r w:rsidRPr="00BA7834">
        <w:t>о</w:t>
      </w:r>
      <w:r w:rsidRPr="00BA7834">
        <w:t>жения является важным аспектом разработки, поскольку он позволяет гарантир</w:t>
      </w:r>
      <w:r w:rsidRPr="00BA7834">
        <w:t>о</w:t>
      </w:r>
      <w:r w:rsidRPr="00BA7834">
        <w:t>вать качественную работу программного продукта на мобильных платформах, обеспечивая удобство использования и удовлетворение потребностей пользоват</w:t>
      </w:r>
      <w:r w:rsidRPr="00BA7834">
        <w:t>е</w:t>
      </w:r>
      <w:r w:rsidRPr="00BA7834">
        <w:t>лей.</w:t>
      </w:r>
    </w:p>
    <w:p w:rsidR="009E79C6" w:rsidRPr="00BA7834" w:rsidRDefault="009E79C6" w:rsidP="007401E7">
      <w:pPr>
        <w:pStyle w:val="ab"/>
        <w:numPr>
          <w:ilvl w:val="1"/>
          <w:numId w:val="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Описание языка программирования</w:t>
      </w:r>
    </w:p>
    <w:p w:rsidR="009E79C6" w:rsidRPr="00BA7834" w:rsidRDefault="009E79C6" w:rsidP="007401E7">
      <w:pPr>
        <w:pStyle w:val="ab"/>
        <w:numPr>
          <w:ilvl w:val="2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Выбор языка программирования</w:t>
      </w:r>
    </w:p>
    <w:p w:rsidR="008964E7" w:rsidRPr="00BA7834" w:rsidRDefault="009E79C6" w:rsidP="00DE765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Языки, используемые для программирования задач по решению логист</w:t>
      </w:r>
      <w:r w:rsidRPr="00BA7834">
        <w:rPr>
          <w:szCs w:val="28"/>
        </w:rPr>
        <w:t>и</w:t>
      </w:r>
      <w:r w:rsidRPr="00BA7834">
        <w:rPr>
          <w:szCs w:val="28"/>
        </w:rPr>
        <w:t xml:space="preserve">ки грузоперевозок, могут включать </w:t>
      </w:r>
      <w:proofErr w:type="spellStart"/>
      <w:r w:rsidRPr="00BA7834">
        <w:rPr>
          <w:szCs w:val="28"/>
        </w:rPr>
        <w:t>Java</w:t>
      </w:r>
      <w:proofErr w:type="spellEnd"/>
      <w:r w:rsidRPr="00BA7834">
        <w:rPr>
          <w:szCs w:val="28"/>
        </w:rPr>
        <w:t xml:space="preserve">, </w:t>
      </w:r>
      <w:proofErr w:type="spellStart"/>
      <w:r w:rsidRPr="00BA7834">
        <w:rPr>
          <w:szCs w:val="28"/>
        </w:rPr>
        <w:t>Python</w:t>
      </w:r>
      <w:proofErr w:type="spellEnd"/>
      <w:r w:rsidRPr="00BA7834">
        <w:rPr>
          <w:szCs w:val="28"/>
        </w:rPr>
        <w:t xml:space="preserve">, C++, C#, </w:t>
      </w:r>
      <w:proofErr w:type="spellStart"/>
      <w:r w:rsidRPr="00BA7834">
        <w:rPr>
          <w:szCs w:val="28"/>
        </w:rPr>
        <w:t>Ruby</w:t>
      </w:r>
      <w:proofErr w:type="spellEnd"/>
      <w:r w:rsidRPr="00BA7834">
        <w:rPr>
          <w:szCs w:val="28"/>
        </w:rPr>
        <w:t xml:space="preserve">, </w:t>
      </w:r>
      <w:proofErr w:type="spellStart"/>
      <w:r w:rsidRPr="00BA7834">
        <w:rPr>
          <w:szCs w:val="28"/>
        </w:rPr>
        <w:t>JavaScript</w:t>
      </w:r>
      <w:proofErr w:type="spellEnd"/>
      <w:r w:rsidR="00DE765C" w:rsidRPr="00BA7834">
        <w:rPr>
          <w:szCs w:val="28"/>
        </w:rPr>
        <w:t>, 1</w:t>
      </w:r>
      <w:r w:rsidR="00DE765C" w:rsidRPr="00BA7834">
        <w:rPr>
          <w:szCs w:val="28"/>
          <w:lang w:val="en-US"/>
        </w:rPr>
        <w:t>c</w:t>
      </w:r>
      <w:r w:rsidRPr="00BA7834">
        <w:rPr>
          <w:szCs w:val="28"/>
        </w:rPr>
        <w:t xml:space="preserve"> и </w:t>
      </w:r>
      <w:r w:rsidRPr="00BA7834">
        <w:rPr>
          <w:szCs w:val="28"/>
        </w:rPr>
        <w:lastRenderedPageBreak/>
        <w:t>другие.</w:t>
      </w:r>
      <w:r w:rsidR="008964E7" w:rsidRPr="00BA7834">
        <w:rPr>
          <w:szCs w:val="28"/>
        </w:rPr>
        <w:t xml:space="preserve"> </w:t>
      </w:r>
    </w:p>
    <w:p w:rsidR="00EC0564" w:rsidRPr="00BA7834" w:rsidRDefault="00EC0564" w:rsidP="00DE765C">
      <w:pPr>
        <w:spacing w:line="360" w:lineRule="auto"/>
        <w:ind w:firstLine="964"/>
      </w:pPr>
      <w:proofErr w:type="spellStart"/>
      <w:r w:rsidRPr="00BA7834">
        <w:t>Java</w:t>
      </w:r>
      <w:proofErr w:type="spellEnd"/>
      <w:r w:rsidRPr="00BA7834">
        <w:t xml:space="preserve"> является высокоуровневым, объектно-ориентированным языком пр</w:t>
      </w:r>
      <w:r w:rsidRPr="00BA7834">
        <w:t>о</w:t>
      </w:r>
      <w:r w:rsidRPr="00BA7834">
        <w:t xml:space="preserve">граммирования, который был разработан компанией </w:t>
      </w:r>
      <w:proofErr w:type="spellStart"/>
      <w:r w:rsidRPr="00BA7834">
        <w:t>Sun</w:t>
      </w:r>
      <w:proofErr w:type="spellEnd"/>
      <w:r w:rsidRPr="00BA7834">
        <w:t xml:space="preserve"> </w:t>
      </w:r>
      <w:proofErr w:type="spellStart"/>
      <w:r w:rsidRPr="00BA7834">
        <w:t>Microsystems</w:t>
      </w:r>
      <w:proofErr w:type="spellEnd"/>
      <w:r w:rsidRPr="00BA7834">
        <w:t xml:space="preserve"> (позднее приобретенной </w:t>
      </w:r>
      <w:proofErr w:type="spellStart"/>
      <w:r w:rsidRPr="00BA7834">
        <w:t>Oracle</w:t>
      </w:r>
      <w:proofErr w:type="spellEnd"/>
      <w:r w:rsidRPr="00BA7834">
        <w:t xml:space="preserve"> </w:t>
      </w:r>
      <w:proofErr w:type="spellStart"/>
      <w:r w:rsidRPr="00BA7834">
        <w:t>Corporation</w:t>
      </w:r>
      <w:proofErr w:type="spellEnd"/>
      <w:r w:rsidRPr="00BA7834">
        <w:t xml:space="preserve">) в 1995 году. Он был создан с целью </w:t>
      </w:r>
      <w:proofErr w:type="gramStart"/>
      <w:r w:rsidRPr="00BA7834">
        <w:t>быть</w:t>
      </w:r>
      <w:proofErr w:type="gramEnd"/>
      <w:r w:rsidRPr="00BA7834">
        <w:t xml:space="preserve"> пр</w:t>
      </w:r>
      <w:r w:rsidRPr="00BA7834">
        <w:t>о</w:t>
      </w:r>
      <w:r w:rsidRPr="00BA7834">
        <w:t xml:space="preserve">стым, надежным и </w:t>
      </w:r>
      <w:proofErr w:type="spellStart"/>
      <w:r w:rsidRPr="00BA7834">
        <w:t>платформонезависимым</w:t>
      </w:r>
      <w:proofErr w:type="spellEnd"/>
      <w:r w:rsidRPr="00BA7834">
        <w:t xml:space="preserve"> языком для разработки приложений. Основ</w:t>
      </w:r>
      <w:r w:rsidR="00B956EF" w:rsidRPr="00BA7834">
        <w:t>ными</w:t>
      </w:r>
      <w:r w:rsidRPr="00BA7834">
        <w:t xml:space="preserve"> преимущества</w:t>
      </w:r>
      <w:r w:rsidR="00B956EF" w:rsidRPr="00BA7834">
        <w:t xml:space="preserve">ми языка </w:t>
      </w:r>
      <w:proofErr w:type="spellStart"/>
      <w:r w:rsidR="00B956EF" w:rsidRPr="00BA7834">
        <w:t>Java</w:t>
      </w:r>
      <w:proofErr w:type="spellEnd"/>
      <w:r w:rsidR="00B956EF" w:rsidRPr="00BA7834">
        <w:t xml:space="preserve"> являются</w:t>
      </w:r>
      <w:r w:rsidRPr="00BA7834">
        <w:t>:</w:t>
      </w:r>
    </w:p>
    <w:p w:rsidR="00EC0564" w:rsidRPr="00BA7834" w:rsidRDefault="00EC0564" w:rsidP="00DE765C">
      <w:pPr>
        <w:pStyle w:val="ab"/>
        <w:numPr>
          <w:ilvl w:val="0"/>
          <w:numId w:val="34"/>
        </w:numPr>
        <w:spacing w:after="0" w:line="360" w:lineRule="auto"/>
        <w:ind w:left="0" w:firstLine="964"/>
        <w:rPr>
          <w:szCs w:val="28"/>
          <w:lang w:val="en-US"/>
        </w:rPr>
      </w:pPr>
      <w:proofErr w:type="spellStart"/>
      <w:r w:rsidRPr="00BA7834">
        <w:rPr>
          <w:szCs w:val="28"/>
        </w:rPr>
        <w:t>кросс-платформенность</w:t>
      </w:r>
      <w:proofErr w:type="spellEnd"/>
      <w:r w:rsidRPr="00BA7834">
        <w:rPr>
          <w:szCs w:val="28"/>
          <w:lang w:val="en-US"/>
        </w:rPr>
        <w:t>;</w:t>
      </w:r>
    </w:p>
    <w:p w:rsidR="00EC0564" w:rsidRPr="00BA7834" w:rsidRDefault="00EC0564" w:rsidP="00DE765C">
      <w:pPr>
        <w:pStyle w:val="ab"/>
        <w:numPr>
          <w:ilvl w:val="0"/>
          <w:numId w:val="34"/>
        </w:numPr>
        <w:spacing w:after="0" w:line="360" w:lineRule="auto"/>
        <w:ind w:left="0" w:firstLine="964"/>
        <w:rPr>
          <w:szCs w:val="28"/>
          <w:lang w:val="en-US"/>
        </w:rPr>
      </w:pPr>
      <w:r w:rsidRPr="00BA7834">
        <w:rPr>
          <w:szCs w:val="28"/>
        </w:rPr>
        <w:t>большая экосистема и библиотеки</w:t>
      </w:r>
      <w:r w:rsidRPr="00BA7834">
        <w:rPr>
          <w:szCs w:val="28"/>
          <w:lang w:val="en-US"/>
        </w:rPr>
        <w:t>;</w:t>
      </w:r>
    </w:p>
    <w:p w:rsidR="00EC0564" w:rsidRPr="00BA7834" w:rsidRDefault="00EC0564" w:rsidP="00DE765C">
      <w:pPr>
        <w:pStyle w:val="ab"/>
        <w:numPr>
          <w:ilvl w:val="0"/>
          <w:numId w:val="34"/>
        </w:numPr>
        <w:spacing w:after="0" w:line="360" w:lineRule="auto"/>
        <w:ind w:left="0" w:firstLine="964"/>
        <w:rPr>
          <w:szCs w:val="28"/>
          <w:lang w:val="en-US"/>
        </w:rPr>
      </w:pPr>
      <w:r w:rsidRPr="00BA7834">
        <w:rPr>
          <w:szCs w:val="28"/>
        </w:rPr>
        <w:t>высокая производительность</w:t>
      </w:r>
      <w:r w:rsidRPr="00BA7834">
        <w:rPr>
          <w:szCs w:val="28"/>
          <w:lang w:val="en-US"/>
        </w:rPr>
        <w:t>.</w:t>
      </w:r>
    </w:p>
    <w:p w:rsidR="00EC0564" w:rsidRPr="00BA7834" w:rsidRDefault="00EC0564" w:rsidP="00B956EF">
      <w:pPr>
        <w:spacing w:line="360" w:lineRule="auto"/>
        <w:ind w:firstLine="964"/>
      </w:pPr>
      <w:proofErr w:type="spellStart"/>
      <w:r w:rsidRPr="00BA7834">
        <w:t>Python</w:t>
      </w:r>
      <w:proofErr w:type="spellEnd"/>
      <w:r w:rsidRPr="00BA7834">
        <w:t xml:space="preserve"> </w:t>
      </w:r>
      <w:r w:rsidR="00096069" w:rsidRPr="00BA7834">
        <w:rPr>
          <w:szCs w:val="28"/>
        </w:rPr>
        <w:t>–</w:t>
      </w:r>
      <w:r w:rsidRPr="00BA7834">
        <w:t xml:space="preserve"> это высокоуровневый, интерпретируемый язык программиров</w:t>
      </w:r>
      <w:r w:rsidRPr="00BA7834">
        <w:t>а</w:t>
      </w:r>
      <w:r w:rsidRPr="00BA7834">
        <w:t xml:space="preserve">ния, который был разработан в конце 1980-х годов </w:t>
      </w:r>
      <w:proofErr w:type="spellStart"/>
      <w:r w:rsidRPr="00BA7834">
        <w:t>Гвидо</w:t>
      </w:r>
      <w:proofErr w:type="spellEnd"/>
      <w:r w:rsidRPr="00BA7834">
        <w:t xml:space="preserve"> </w:t>
      </w:r>
      <w:proofErr w:type="spellStart"/>
      <w:r w:rsidRPr="00BA7834">
        <w:t>ван</w:t>
      </w:r>
      <w:proofErr w:type="spellEnd"/>
      <w:r w:rsidRPr="00BA7834">
        <w:t xml:space="preserve"> </w:t>
      </w:r>
      <w:proofErr w:type="spellStart"/>
      <w:r w:rsidRPr="00BA7834">
        <w:t>Россумом</w:t>
      </w:r>
      <w:proofErr w:type="spellEnd"/>
      <w:r w:rsidRPr="00BA7834">
        <w:t>. Он стал известным благодаря своей простоте и читаемости, что делает его очень популя</w:t>
      </w:r>
      <w:r w:rsidRPr="00BA7834">
        <w:t>р</w:t>
      </w:r>
      <w:r w:rsidRPr="00BA7834">
        <w:t xml:space="preserve">ным среди начинающих разработчиков. </w:t>
      </w:r>
      <w:r w:rsidR="00B956EF" w:rsidRPr="00BA7834">
        <w:t xml:space="preserve">Основными преимуществами языка </w:t>
      </w:r>
      <w:proofErr w:type="spellStart"/>
      <w:r w:rsidR="00B956EF" w:rsidRPr="00BA7834">
        <w:t>Python</w:t>
      </w:r>
      <w:proofErr w:type="spellEnd"/>
      <w:r w:rsidR="00B956EF" w:rsidRPr="00BA7834">
        <w:t xml:space="preserve"> являются:</w:t>
      </w:r>
    </w:p>
    <w:p w:rsidR="00EC0564" w:rsidRPr="00BA7834" w:rsidRDefault="00EC0564" w:rsidP="00DE765C">
      <w:pPr>
        <w:pStyle w:val="ab"/>
        <w:numPr>
          <w:ilvl w:val="0"/>
          <w:numId w:val="35"/>
        </w:numPr>
        <w:spacing w:after="0" w:line="360" w:lineRule="auto"/>
        <w:ind w:left="0" w:firstLine="964"/>
        <w:rPr>
          <w:szCs w:val="28"/>
          <w:lang w:val="en-US"/>
        </w:rPr>
      </w:pPr>
      <w:r w:rsidRPr="00BA7834">
        <w:rPr>
          <w:szCs w:val="28"/>
        </w:rPr>
        <w:t>простота и лаконичность</w:t>
      </w:r>
      <w:r w:rsidRPr="00BA7834">
        <w:rPr>
          <w:szCs w:val="28"/>
          <w:lang w:val="en-US"/>
        </w:rPr>
        <w:t>;</w:t>
      </w:r>
    </w:p>
    <w:p w:rsidR="00EC0564" w:rsidRPr="00BA7834" w:rsidRDefault="00EC0564" w:rsidP="00DE765C">
      <w:pPr>
        <w:pStyle w:val="ab"/>
        <w:numPr>
          <w:ilvl w:val="0"/>
          <w:numId w:val="35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большое количество библиотек для научных вычислений;</w:t>
      </w:r>
    </w:p>
    <w:p w:rsidR="00EC0564" w:rsidRPr="00BA7834" w:rsidRDefault="00EC0564" w:rsidP="00DE765C">
      <w:pPr>
        <w:pStyle w:val="ab"/>
        <w:numPr>
          <w:ilvl w:val="0"/>
          <w:numId w:val="35"/>
        </w:numPr>
        <w:spacing w:after="0" w:line="360" w:lineRule="auto"/>
        <w:ind w:left="0" w:firstLine="964"/>
        <w:rPr>
          <w:szCs w:val="28"/>
          <w:lang w:val="en-US"/>
        </w:rPr>
      </w:pPr>
      <w:r w:rsidRPr="00BA7834">
        <w:rPr>
          <w:szCs w:val="28"/>
        </w:rPr>
        <w:t>высокая скорость разработки</w:t>
      </w:r>
      <w:r w:rsidRPr="00BA7834">
        <w:rPr>
          <w:szCs w:val="28"/>
          <w:lang w:val="en-US"/>
        </w:rPr>
        <w:t>;</w:t>
      </w:r>
    </w:p>
    <w:p w:rsidR="00EC0564" w:rsidRPr="00BA7834" w:rsidRDefault="00EC0564" w:rsidP="00DE765C">
      <w:pPr>
        <w:pStyle w:val="ab"/>
        <w:numPr>
          <w:ilvl w:val="0"/>
          <w:numId w:val="35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хорошая поддержка для работы с данными.</w:t>
      </w:r>
    </w:p>
    <w:p w:rsidR="00DE765C" w:rsidRPr="00BA7834" w:rsidRDefault="00DE765C" w:rsidP="00DE765C">
      <w:pPr>
        <w:spacing w:line="360" w:lineRule="auto"/>
        <w:ind w:firstLine="964"/>
      </w:pPr>
      <w:r w:rsidRPr="00BA7834">
        <w:t xml:space="preserve">C++ </w:t>
      </w:r>
      <w:r w:rsidR="00096069" w:rsidRPr="00BA7834">
        <w:softHyphen/>
      </w:r>
      <w:r w:rsidR="00096069" w:rsidRPr="00BA7834">
        <w:softHyphen/>
      </w:r>
      <w:r w:rsidR="00096069" w:rsidRPr="00BA7834">
        <w:rPr>
          <w:szCs w:val="28"/>
        </w:rPr>
        <w:t>–</w:t>
      </w:r>
      <w:r w:rsidRPr="00BA7834">
        <w:t xml:space="preserve"> это мощный и универсальный язык программирования, который широко используется для разработки разнообразного программного обеспечения. Он был разработан в 1980-х годах как расширение языка программирования C, и с тех пор стал одним из самых популярных языков в индустрии.</w:t>
      </w:r>
      <w:r w:rsidR="00B956EF" w:rsidRPr="00BA7834">
        <w:t xml:space="preserve"> Основными пр</w:t>
      </w:r>
      <w:r w:rsidR="00B956EF" w:rsidRPr="00BA7834">
        <w:t>е</w:t>
      </w:r>
      <w:r w:rsidR="00B956EF" w:rsidRPr="00BA7834">
        <w:t>имуществами языка C++ являются:</w:t>
      </w:r>
    </w:p>
    <w:p w:rsidR="00DE765C" w:rsidRPr="00BA7834" w:rsidRDefault="00DE765C" w:rsidP="00DE765C">
      <w:pPr>
        <w:pStyle w:val="af8"/>
        <w:numPr>
          <w:ilvl w:val="0"/>
          <w:numId w:val="36"/>
        </w:numPr>
        <w:spacing w:line="360" w:lineRule="auto"/>
        <w:ind w:left="0" w:firstLine="964"/>
        <w:jc w:val="both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максимальная производительность;</w:t>
      </w:r>
    </w:p>
    <w:p w:rsidR="00DE765C" w:rsidRPr="00BA7834" w:rsidRDefault="00DE765C" w:rsidP="00DE765C">
      <w:pPr>
        <w:pStyle w:val="af8"/>
        <w:numPr>
          <w:ilvl w:val="0"/>
          <w:numId w:val="36"/>
        </w:numPr>
        <w:spacing w:line="360" w:lineRule="auto"/>
        <w:ind w:left="0" w:firstLine="964"/>
        <w:jc w:val="both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управление памятью;</w:t>
      </w:r>
    </w:p>
    <w:p w:rsidR="00DE765C" w:rsidRPr="00BA7834" w:rsidRDefault="00DE765C" w:rsidP="00DE765C">
      <w:pPr>
        <w:pStyle w:val="af8"/>
        <w:numPr>
          <w:ilvl w:val="0"/>
          <w:numId w:val="36"/>
        </w:numPr>
        <w:spacing w:line="360" w:lineRule="auto"/>
        <w:ind w:left="0" w:firstLine="964"/>
        <w:jc w:val="both"/>
        <w:rPr>
          <w:rFonts w:ascii="Times New Roman" w:hAnsi="Times New Roman"/>
          <w:sz w:val="28"/>
          <w:szCs w:val="28"/>
        </w:rPr>
      </w:pPr>
      <w:r w:rsidRPr="00BA7834">
        <w:rPr>
          <w:rFonts w:ascii="Times New Roman" w:hAnsi="Times New Roman"/>
          <w:sz w:val="28"/>
          <w:szCs w:val="28"/>
        </w:rPr>
        <w:t>широкое использование в системном программировании.</w:t>
      </w:r>
    </w:p>
    <w:p w:rsidR="00096069" w:rsidRPr="00BA7834" w:rsidRDefault="00DE765C" w:rsidP="00096069">
      <w:pPr>
        <w:spacing w:line="360" w:lineRule="auto"/>
        <w:ind w:firstLine="964"/>
      </w:pPr>
      <w:r w:rsidRPr="00BA7834">
        <w:t xml:space="preserve">C# (C </w:t>
      </w:r>
      <w:proofErr w:type="spellStart"/>
      <w:r w:rsidRPr="00BA7834">
        <w:t>Sharp</w:t>
      </w:r>
      <w:proofErr w:type="spellEnd"/>
      <w:r w:rsidRPr="00BA7834">
        <w:t xml:space="preserve">) </w:t>
      </w:r>
      <w:r w:rsidR="00096069" w:rsidRPr="00BA7834">
        <w:rPr>
          <w:szCs w:val="28"/>
        </w:rPr>
        <w:t>–</w:t>
      </w:r>
      <w:r w:rsidRPr="00BA7834">
        <w:t xml:space="preserve"> это язык программирования, разработанный компанией </w:t>
      </w:r>
      <w:proofErr w:type="spellStart"/>
      <w:r w:rsidRPr="00BA7834">
        <w:t>Microsoft</w:t>
      </w:r>
      <w:proofErr w:type="spellEnd"/>
      <w:r w:rsidRPr="00BA7834">
        <w:t xml:space="preserve">. Он является одним из основных языков разработки в экосистеме Microsoft.NET и используется для создания разнообразных приложений, включая </w:t>
      </w:r>
      <w:r w:rsidRPr="00BA7834">
        <w:lastRenderedPageBreak/>
        <w:t>настольные при</w:t>
      </w:r>
      <w:r w:rsidR="00B956EF" w:rsidRPr="00BA7834">
        <w:t xml:space="preserve">ложения, </w:t>
      </w:r>
      <w:proofErr w:type="spellStart"/>
      <w:r w:rsidR="00B956EF" w:rsidRPr="00BA7834">
        <w:t>веб-приложения</w:t>
      </w:r>
      <w:proofErr w:type="spellEnd"/>
      <w:r w:rsidRPr="00BA7834">
        <w:t xml:space="preserve">, мобильные приложения и службы. </w:t>
      </w:r>
      <w:r w:rsidR="00096069" w:rsidRPr="00BA7834">
        <w:t>Основными преимуществами языка C# являются:</w:t>
      </w:r>
    </w:p>
    <w:p w:rsidR="00DE765C" w:rsidRPr="00BA7834" w:rsidRDefault="00DE765C" w:rsidP="00096069">
      <w:pPr>
        <w:pStyle w:val="af8"/>
        <w:numPr>
          <w:ilvl w:val="0"/>
          <w:numId w:val="40"/>
        </w:numPr>
        <w:spacing w:line="360" w:lineRule="auto"/>
        <w:ind w:left="0" w:firstLine="964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7834">
        <w:rPr>
          <w:rFonts w:ascii="Times New Roman" w:eastAsia="Times New Roman" w:hAnsi="Times New Roman"/>
          <w:sz w:val="28"/>
          <w:szCs w:val="28"/>
          <w:lang w:eastAsia="ru-RU"/>
        </w:rPr>
        <w:t>интеграция с платформой .NET;</w:t>
      </w:r>
    </w:p>
    <w:p w:rsidR="00DE765C" w:rsidRPr="00BA7834" w:rsidRDefault="00DE765C" w:rsidP="00DE765C">
      <w:pPr>
        <w:pStyle w:val="ab"/>
        <w:numPr>
          <w:ilvl w:val="0"/>
          <w:numId w:val="3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объектно-ориентированный подход</w:t>
      </w:r>
      <w:r w:rsidRPr="00BA7834">
        <w:rPr>
          <w:szCs w:val="28"/>
          <w:lang w:val="en-US"/>
        </w:rPr>
        <w:t>;</w:t>
      </w:r>
    </w:p>
    <w:p w:rsidR="00B956EF" w:rsidRPr="00BA7834" w:rsidRDefault="00DE765C" w:rsidP="00DE765C">
      <w:pPr>
        <w:pStyle w:val="ab"/>
        <w:numPr>
          <w:ilvl w:val="0"/>
          <w:numId w:val="3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широкая поддержка разработки Windows-приложений.</w:t>
      </w:r>
    </w:p>
    <w:p w:rsidR="00DE765C" w:rsidRPr="00BA7834" w:rsidRDefault="007857A8" w:rsidP="00B956EF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t>Ruby</w:t>
      </w:r>
      <w:proofErr w:type="spellEnd"/>
      <w:r w:rsidRPr="00BA7834">
        <w:t xml:space="preserve"> </w:t>
      </w:r>
      <w:r w:rsidR="00096069" w:rsidRPr="00BA7834">
        <w:rPr>
          <w:szCs w:val="28"/>
        </w:rPr>
        <w:t>–</w:t>
      </w:r>
      <w:r w:rsidR="00DE765C" w:rsidRPr="00BA7834">
        <w:t xml:space="preserve"> это интерпретируемый, </w:t>
      </w:r>
      <w:r w:rsidRPr="00BA7834">
        <w:t>объектно-</w:t>
      </w:r>
      <w:r w:rsidR="00DE765C" w:rsidRPr="00BA7834">
        <w:t xml:space="preserve">ориентированный </w:t>
      </w:r>
      <w:r w:rsidRPr="00BA7834">
        <w:t>и динамич</w:t>
      </w:r>
      <w:r w:rsidRPr="00BA7834">
        <w:t>е</w:t>
      </w:r>
      <w:r w:rsidRPr="00BA7834">
        <w:t xml:space="preserve">ский </w:t>
      </w:r>
      <w:r w:rsidR="00DE765C" w:rsidRPr="00BA7834">
        <w:t xml:space="preserve">язык программирования, который был создан </w:t>
      </w:r>
      <w:proofErr w:type="spellStart"/>
      <w:r w:rsidR="00DE765C" w:rsidRPr="00BA7834">
        <w:t>Юкихиро</w:t>
      </w:r>
      <w:proofErr w:type="spellEnd"/>
      <w:r w:rsidR="00DE765C" w:rsidRPr="00BA7834">
        <w:t xml:space="preserve"> </w:t>
      </w:r>
      <w:proofErr w:type="spellStart"/>
      <w:r w:rsidR="00DE765C" w:rsidRPr="00BA7834">
        <w:t>Мацумото</w:t>
      </w:r>
      <w:proofErr w:type="spellEnd"/>
      <w:r w:rsidR="00DE765C" w:rsidRPr="00BA7834">
        <w:t xml:space="preserve"> (Мац) в 1995 году. Он был вдохновлен языками программирования, такими как </w:t>
      </w:r>
      <w:proofErr w:type="spellStart"/>
      <w:r w:rsidR="00DE765C" w:rsidRPr="00BA7834">
        <w:t>Perl</w:t>
      </w:r>
      <w:proofErr w:type="spellEnd"/>
      <w:r w:rsidR="00DE765C" w:rsidRPr="00BA7834">
        <w:t xml:space="preserve">, </w:t>
      </w:r>
      <w:proofErr w:type="spellStart"/>
      <w:r w:rsidR="00DE765C" w:rsidRPr="00BA7834">
        <w:t>Smalltalk</w:t>
      </w:r>
      <w:proofErr w:type="spellEnd"/>
      <w:r w:rsidR="00DE765C" w:rsidRPr="00BA7834">
        <w:t xml:space="preserve">, </w:t>
      </w:r>
      <w:proofErr w:type="spellStart"/>
      <w:r w:rsidR="00DE765C" w:rsidRPr="00BA7834">
        <w:t>Eiffel</w:t>
      </w:r>
      <w:proofErr w:type="spellEnd"/>
      <w:r w:rsidR="00DE765C" w:rsidRPr="00BA7834">
        <w:t xml:space="preserve"> и </w:t>
      </w:r>
      <w:proofErr w:type="spellStart"/>
      <w:r w:rsidR="00DE765C" w:rsidRPr="00BA7834">
        <w:t>Lisp</w:t>
      </w:r>
      <w:proofErr w:type="spellEnd"/>
      <w:r w:rsidR="00DE765C" w:rsidRPr="00BA7834">
        <w:t>, и стремится обеспечить простоту использования и эл</w:t>
      </w:r>
      <w:r w:rsidR="00DE765C" w:rsidRPr="00BA7834">
        <w:t>е</w:t>
      </w:r>
      <w:r w:rsidR="00DE765C" w:rsidRPr="00BA7834">
        <w:t>гантность в разработке программного обеспечения.</w:t>
      </w:r>
      <w:r w:rsidR="00B956EF" w:rsidRPr="00BA7834">
        <w:t xml:space="preserve"> </w:t>
      </w:r>
      <w:r w:rsidR="00096069" w:rsidRPr="00BA7834">
        <w:t xml:space="preserve">Основными преимуществами языка </w:t>
      </w:r>
      <w:proofErr w:type="spellStart"/>
      <w:r w:rsidR="00096069" w:rsidRPr="00BA7834">
        <w:t>Ruby</w:t>
      </w:r>
      <w:proofErr w:type="spellEnd"/>
      <w:r w:rsidR="00096069" w:rsidRPr="00BA7834">
        <w:t xml:space="preserve"> являются:</w:t>
      </w:r>
    </w:p>
    <w:p w:rsidR="00EC0564" w:rsidRPr="00BA7834" w:rsidRDefault="00DE765C" w:rsidP="00DE765C">
      <w:pPr>
        <w:pStyle w:val="ab"/>
        <w:numPr>
          <w:ilvl w:val="0"/>
          <w:numId w:val="38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простота и гибкость синтаксиса</w:t>
      </w:r>
      <w:r w:rsidR="00B956EF" w:rsidRPr="00BA7834">
        <w:rPr>
          <w:szCs w:val="28"/>
          <w:lang w:val="en-US"/>
        </w:rPr>
        <w:t>;</w:t>
      </w:r>
    </w:p>
    <w:p w:rsidR="00DE765C" w:rsidRPr="00BA7834" w:rsidRDefault="00DE765C" w:rsidP="00DE765C">
      <w:pPr>
        <w:pStyle w:val="ab"/>
        <w:numPr>
          <w:ilvl w:val="0"/>
          <w:numId w:val="38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фокус на читаемости кода и удобстве разработки</w:t>
      </w:r>
      <w:r w:rsidR="00B956EF" w:rsidRPr="00BA7834">
        <w:rPr>
          <w:szCs w:val="28"/>
        </w:rPr>
        <w:t>;</w:t>
      </w:r>
    </w:p>
    <w:p w:rsidR="00DE765C" w:rsidRPr="00BA7834" w:rsidRDefault="00DE765C" w:rsidP="00DE765C">
      <w:pPr>
        <w:pStyle w:val="ab"/>
        <w:numPr>
          <w:ilvl w:val="0"/>
          <w:numId w:val="38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широкая экосистема и </w:t>
      </w:r>
      <w:proofErr w:type="spellStart"/>
      <w:r w:rsidRPr="00BA7834">
        <w:rPr>
          <w:szCs w:val="28"/>
        </w:rPr>
        <w:t>фреймворки</w:t>
      </w:r>
      <w:proofErr w:type="spellEnd"/>
      <w:r w:rsidRPr="00BA7834">
        <w:rPr>
          <w:szCs w:val="28"/>
        </w:rPr>
        <w:t xml:space="preserve"> для </w:t>
      </w:r>
      <w:proofErr w:type="spellStart"/>
      <w:r w:rsidRPr="00BA7834">
        <w:rPr>
          <w:szCs w:val="28"/>
        </w:rPr>
        <w:t>веб-разработки</w:t>
      </w:r>
      <w:proofErr w:type="spellEnd"/>
      <w:r w:rsidR="00B956EF" w:rsidRPr="00BA7834">
        <w:rPr>
          <w:szCs w:val="28"/>
        </w:rPr>
        <w:t>.</w:t>
      </w:r>
    </w:p>
    <w:p w:rsidR="00DE765C" w:rsidRPr="00BA7834" w:rsidRDefault="00DE765C" w:rsidP="00DE765C">
      <w:pPr>
        <w:spacing w:line="360" w:lineRule="auto"/>
        <w:ind w:firstLine="964"/>
      </w:pPr>
      <w:proofErr w:type="spellStart"/>
      <w:r w:rsidRPr="00BA7834">
        <w:t>JavaScript</w:t>
      </w:r>
      <w:proofErr w:type="spellEnd"/>
      <w:r w:rsidRPr="00BA7834">
        <w:t xml:space="preserve"> - это высокоуровневый, интерпретируемый язык программир</w:t>
      </w:r>
      <w:r w:rsidRPr="00BA7834">
        <w:t>о</w:t>
      </w:r>
      <w:r w:rsidRPr="00BA7834">
        <w:t xml:space="preserve">вания, который широко применяется для создания интерактивных </w:t>
      </w:r>
      <w:proofErr w:type="spellStart"/>
      <w:r w:rsidRPr="00BA7834">
        <w:t>веб-страниц</w:t>
      </w:r>
      <w:proofErr w:type="spellEnd"/>
      <w:r w:rsidRPr="00BA7834">
        <w:t xml:space="preserve"> и приложений. Он был разработан в 1995 году и с тех пор стал одним из самых п</w:t>
      </w:r>
      <w:r w:rsidRPr="00BA7834">
        <w:t>о</w:t>
      </w:r>
      <w:r w:rsidRPr="00BA7834">
        <w:t>пулярных языков программирования.</w:t>
      </w:r>
      <w:r w:rsidR="00B956EF" w:rsidRPr="00BA7834">
        <w:t xml:space="preserve"> </w:t>
      </w:r>
      <w:r w:rsidR="00096069" w:rsidRPr="00BA7834">
        <w:t xml:space="preserve">Основными преимуществами языка </w:t>
      </w:r>
      <w:proofErr w:type="spellStart"/>
      <w:r w:rsidR="00096069" w:rsidRPr="00BA7834">
        <w:t>JavaScript</w:t>
      </w:r>
      <w:proofErr w:type="spellEnd"/>
      <w:r w:rsidR="00096069" w:rsidRPr="00BA7834">
        <w:t xml:space="preserve"> являются:</w:t>
      </w:r>
    </w:p>
    <w:p w:rsidR="00DE765C" w:rsidRPr="00BA7834" w:rsidRDefault="00DE765C" w:rsidP="00DE765C">
      <w:pPr>
        <w:pStyle w:val="ab"/>
        <w:numPr>
          <w:ilvl w:val="0"/>
          <w:numId w:val="3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основной язык для разработки </w:t>
      </w:r>
      <w:proofErr w:type="spellStart"/>
      <w:r w:rsidRPr="00BA7834">
        <w:rPr>
          <w:szCs w:val="28"/>
        </w:rPr>
        <w:t>веб-приложений</w:t>
      </w:r>
      <w:proofErr w:type="spellEnd"/>
      <w:r w:rsidR="00B956EF" w:rsidRPr="00BA7834">
        <w:rPr>
          <w:szCs w:val="28"/>
        </w:rPr>
        <w:t>;</w:t>
      </w:r>
    </w:p>
    <w:p w:rsidR="00DE765C" w:rsidRPr="00BA7834" w:rsidRDefault="00DE765C" w:rsidP="00DE765C">
      <w:pPr>
        <w:pStyle w:val="ab"/>
        <w:numPr>
          <w:ilvl w:val="0"/>
          <w:numId w:val="3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мощные возможности работы с браузером и </w:t>
      </w:r>
      <w:proofErr w:type="spellStart"/>
      <w:r w:rsidRPr="00BA7834">
        <w:rPr>
          <w:szCs w:val="28"/>
        </w:rPr>
        <w:t>веб-технологиями</w:t>
      </w:r>
      <w:proofErr w:type="spellEnd"/>
      <w:r w:rsidR="00B956EF" w:rsidRPr="00BA7834">
        <w:rPr>
          <w:szCs w:val="28"/>
        </w:rPr>
        <w:t>;</w:t>
      </w:r>
    </w:p>
    <w:p w:rsidR="00DE765C" w:rsidRPr="00BA7834" w:rsidRDefault="00DE765C" w:rsidP="00DE765C">
      <w:pPr>
        <w:pStyle w:val="ab"/>
        <w:numPr>
          <w:ilvl w:val="0"/>
          <w:numId w:val="3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большое количество библиотек и </w:t>
      </w:r>
      <w:proofErr w:type="spellStart"/>
      <w:r w:rsidRPr="00BA7834">
        <w:rPr>
          <w:szCs w:val="28"/>
        </w:rPr>
        <w:t>фреймворков</w:t>
      </w:r>
      <w:proofErr w:type="spellEnd"/>
      <w:r w:rsidR="00B956EF" w:rsidRPr="00BA7834">
        <w:rPr>
          <w:szCs w:val="28"/>
        </w:rPr>
        <w:t>.</w:t>
      </w:r>
    </w:p>
    <w:p w:rsidR="00FC19EA" w:rsidRPr="00BA7834" w:rsidRDefault="00FC19EA" w:rsidP="00FC19EA">
      <w:pPr>
        <w:spacing w:line="360" w:lineRule="auto"/>
        <w:ind w:firstLine="964"/>
      </w:pPr>
      <w:r w:rsidRPr="00BA7834">
        <w:t xml:space="preserve">В случае разработки задач по решению логистики грузоперевозок, 1С был предпочтительным выбором из-за своей специализации на </w:t>
      </w:r>
      <w:proofErr w:type="spellStart"/>
      <w:proofErr w:type="gramStart"/>
      <w:r w:rsidRPr="00BA7834">
        <w:t>бизнес-задачах</w:t>
      </w:r>
      <w:proofErr w:type="spellEnd"/>
      <w:proofErr w:type="gramEnd"/>
      <w:r w:rsidRPr="00BA7834">
        <w:t>, инте</w:t>
      </w:r>
      <w:r w:rsidRPr="00BA7834">
        <w:t>г</w:t>
      </w:r>
      <w:r w:rsidRPr="00BA7834">
        <w:t>рированной среды разработки и удобства использования.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1С является одним из наиболее распространенных языков программир</w:t>
      </w:r>
      <w:r w:rsidRPr="00BA7834">
        <w:rPr>
          <w:szCs w:val="28"/>
        </w:rPr>
        <w:t>о</w:t>
      </w:r>
      <w:r w:rsidRPr="00BA7834">
        <w:rPr>
          <w:szCs w:val="28"/>
        </w:rPr>
        <w:t>вания в России, который имеет множество инструментов и библиотек, специально разработанных для автоматизации бизнес–процессов в различных областях, включая логистику и грузоперевозки.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lastRenderedPageBreak/>
        <w:t>1С – это язык программирования, который используется для создания программного обеспечения для управления бизнес-процессами на предприятии. Совмещает простой и понятный синтаксис, что делает доступным для широкого круга разработчиков.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Основные характеристики 1С:</w:t>
      </w:r>
    </w:p>
    <w:p w:rsidR="009E79C6" w:rsidRPr="00BA7834" w:rsidRDefault="009E79C6" w:rsidP="007401E7">
      <w:pPr>
        <w:pStyle w:val="ab"/>
        <w:numPr>
          <w:ilvl w:val="0"/>
          <w:numId w:val="1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простой и понятный синтаксис;</w:t>
      </w:r>
    </w:p>
    <w:p w:rsidR="009E79C6" w:rsidRPr="00BA7834" w:rsidRDefault="009E79C6" w:rsidP="007401E7">
      <w:pPr>
        <w:pStyle w:val="ab"/>
        <w:numPr>
          <w:ilvl w:val="0"/>
          <w:numId w:val="1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интуитивно понятный пользовательский интерфейс;</w:t>
      </w:r>
    </w:p>
    <w:p w:rsidR="009E79C6" w:rsidRPr="00BA7834" w:rsidRDefault="009E79C6" w:rsidP="007401E7">
      <w:pPr>
        <w:pStyle w:val="ab"/>
        <w:numPr>
          <w:ilvl w:val="0"/>
          <w:numId w:val="1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инструменты для автоматизации бизнес-процессов;</w:t>
      </w:r>
    </w:p>
    <w:p w:rsidR="009E79C6" w:rsidRPr="00BA7834" w:rsidRDefault="009E79C6" w:rsidP="007401E7">
      <w:pPr>
        <w:pStyle w:val="ab"/>
        <w:numPr>
          <w:ilvl w:val="0"/>
          <w:numId w:val="1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готовые решения для различных отраслей.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1С имеет множество преимуществ для решения конкретной задачи, св</w:t>
      </w:r>
      <w:r w:rsidRPr="00BA7834">
        <w:rPr>
          <w:szCs w:val="28"/>
        </w:rPr>
        <w:t>я</w:t>
      </w:r>
      <w:r w:rsidRPr="00BA7834">
        <w:rPr>
          <w:szCs w:val="28"/>
        </w:rPr>
        <w:t>занной с грузоперевозками, включая:</w:t>
      </w:r>
    </w:p>
    <w:p w:rsidR="009E79C6" w:rsidRPr="00BA7834" w:rsidRDefault="009E79C6" w:rsidP="007401E7">
      <w:pPr>
        <w:pStyle w:val="ab"/>
        <w:numPr>
          <w:ilvl w:val="0"/>
          <w:numId w:val="12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интеграция с другими системами предприятия, такими как финансы и управление персоналом;</w:t>
      </w:r>
    </w:p>
    <w:p w:rsidR="009E79C6" w:rsidRPr="00BA7834" w:rsidRDefault="009E79C6" w:rsidP="007401E7">
      <w:pPr>
        <w:pStyle w:val="ab"/>
        <w:numPr>
          <w:ilvl w:val="0"/>
          <w:numId w:val="12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возможность автоматизации процессов управления грузоперевозками;</w:t>
      </w:r>
    </w:p>
    <w:p w:rsidR="009E79C6" w:rsidRPr="00BA7834" w:rsidRDefault="009E79C6" w:rsidP="007401E7">
      <w:pPr>
        <w:pStyle w:val="ab"/>
        <w:numPr>
          <w:ilvl w:val="0"/>
          <w:numId w:val="12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сбор и анализ данных о грузах и маршрутах;</w:t>
      </w:r>
    </w:p>
    <w:p w:rsidR="009E79C6" w:rsidRPr="00BA7834" w:rsidRDefault="009E79C6" w:rsidP="007401E7">
      <w:pPr>
        <w:pStyle w:val="ab"/>
        <w:numPr>
          <w:ilvl w:val="0"/>
          <w:numId w:val="12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управление персоналом, курьерами и водителями;</w:t>
      </w:r>
    </w:p>
    <w:p w:rsidR="009E79C6" w:rsidRPr="00BA7834" w:rsidRDefault="009E79C6" w:rsidP="007401E7">
      <w:pPr>
        <w:pStyle w:val="ab"/>
        <w:numPr>
          <w:ilvl w:val="0"/>
          <w:numId w:val="12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мониторинг и отслеживание грузов и транспорта.</w:t>
      </w:r>
    </w:p>
    <w:p w:rsidR="003B5012" w:rsidRPr="00BA7834" w:rsidRDefault="009E79C6" w:rsidP="00122CF8">
      <w:pPr>
        <w:pStyle w:val="ab"/>
        <w:spacing w:line="360" w:lineRule="auto"/>
        <w:ind w:left="0" w:firstLine="964"/>
        <w:rPr>
          <w:szCs w:val="28"/>
        </w:rPr>
      </w:pPr>
      <w:r w:rsidRPr="00BA7834">
        <w:rPr>
          <w:szCs w:val="28"/>
        </w:rPr>
        <w:t>Таким образом, 1С является подходящим языком программирования для решения задач, связанных с логистикой грузоперевозок, благодаря преимущес</w:t>
      </w:r>
      <w:r w:rsidRPr="00BA7834">
        <w:rPr>
          <w:szCs w:val="28"/>
        </w:rPr>
        <w:t>т</w:t>
      </w:r>
      <w:r w:rsidRPr="00BA7834">
        <w:rPr>
          <w:szCs w:val="28"/>
        </w:rPr>
        <w:t>вам и инструментам, специально разработанным для автоматизации бизнес-процессов.</w:t>
      </w:r>
    </w:p>
    <w:p w:rsidR="003A1E62" w:rsidRPr="00BA7834" w:rsidRDefault="003A1E62" w:rsidP="00B956EF">
      <w:pPr>
        <w:spacing w:after="120" w:line="360" w:lineRule="auto"/>
        <w:ind w:firstLine="964"/>
      </w:pPr>
      <w:r w:rsidRPr="00BA7834">
        <w:t>Дополняя заключение, можно сказать, что 1С имеет ряд основных хара</w:t>
      </w:r>
      <w:r w:rsidRPr="00BA7834">
        <w:t>к</w:t>
      </w:r>
      <w:r w:rsidRPr="00BA7834">
        <w:t>теристик, которые делают его привлекательным для решения задач в различных областях. В частности, 1С обладает простым и понятным синтаксисом, что упр</w:t>
      </w:r>
      <w:r w:rsidRPr="00BA7834">
        <w:t>о</w:t>
      </w:r>
      <w:r w:rsidRPr="00BA7834">
        <w:t>щает процесс программирования. Пользовательский интерфейс также интуитивно понятен, что делает работу с системой более удобной и эффективной. Более того, 1С предоставляет инструменты для автоматизации бизнес-процессов, что помог</w:t>
      </w:r>
      <w:r w:rsidRPr="00BA7834">
        <w:t>а</w:t>
      </w:r>
      <w:r w:rsidRPr="00BA7834">
        <w:t>ет оптимизировать работу предприятия. Кроме того, 1С предлагает готовые р</w:t>
      </w:r>
      <w:r w:rsidRPr="00BA7834">
        <w:t>е</w:t>
      </w:r>
      <w:r w:rsidRPr="00BA7834">
        <w:t xml:space="preserve">шения для различных отраслей, что упрощает и ускоряет разработку </w:t>
      </w:r>
      <w:r w:rsidRPr="00BA7834">
        <w:lastRenderedPageBreak/>
        <w:t>программного обеспечения.</w:t>
      </w:r>
    </w:p>
    <w:p w:rsidR="009E79C6" w:rsidRPr="00BA7834" w:rsidRDefault="009E79C6" w:rsidP="007401E7">
      <w:pPr>
        <w:pStyle w:val="ab"/>
        <w:numPr>
          <w:ilvl w:val="2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Элементы языка программирования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Язык 1С используется для разработки приложений для автоматизации бизнес-процессов. Основными элементами языка являются:</w:t>
      </w:r>
    </w:p>
    <w:p w:rsidR="009E79C6" w:rsidRPr="00BA7834" w:rsidRDefault="009E79C6" w:rsidP="00DA6856">
      <w:pPr>
        <w:pStyle w:val="ab"/>
        <w:numPr>
          <w:ilvl w:val="0"/>
          <w:numId w:val="13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переменные. Переменные в языке 1С объявляются с помощью ключев</w:t>
      </w:r>
      <w:r w:rsidRPr="00BA7834">
        <w:rPr>
          <w:szCs w:val="28"/>
        </w:rPr>
        <w:t>о</w:t>
      </w:r>
      <w:r w:rsidRPr="00BA7834">
        <w:rPr>
          <w:szCs w:val="28"/>
        </w:rPr>
        <w:t>го слова «</w:t>
      </w:r>
      <w:proofErr w:type="spellStart"/>
      <w:r w:rsidRPr="00BA7834">
        <w:rPr>
          <w:szCs w:val="28"/>
        </w:rPr>
        <w:t>Перем</w:t>
      </w:r>
      <w:proofErr w:type="spellEnd"/>
      <w:r w:rsidRPr="00BA7834">
        <w:rPr>
          <w:szCs w:val="28"/>
        </w:rPr>
        <w:t xml:space="preserve">». Тип переменной может быть указан явно, либо может быть определен автоматически по </w:t>
      </w:r>
      <w:r w:rsidR="00551F0C" w:rsidRPr="00BA7834">
        <w:rPr>
          <w:szCs w:val="28"/>
        </w:rPr>
        <w:t>з</w:t>
      </w:r>
      <w:r w:rsidRPr="00BA7834">
        <w:rPr>
          <w:szCs w:val="28"/>
        </w:rPr>
        <w:t>начению, которое присваивается;</w:t>
      </w:r>
    </w:p>
    <w:p w:rsidR="009E79C6" w:rsidRPr="00BA7834" w:rsidRDefault="009E79C6" w:rsidP="007401E7">
      <w:pPr>
        <w:pStyle w:val="ab"/>
        <w:numPr>
          <w:ilvl w:val="0"/>
          <w:numId w:val="13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операторы присваивания. Оператор присваивания в языке 1С предста</w:t>
      </w:r>
      <w:r w:rsidRPr="00BA7834">
        <w:rPr>
          <w:szCs w:val="28"/>
        </w:rPr>
        <w:t>в</w:t>
      </w:r>
      <w:r w:rsidRPr="00BA7834">
        <w:rPr>
          <w:szCs w:val="28"/>
        </w:rPr>
        <w:t>ляет собой знак «=»;</w:t>
      </w:r>
    </w:p>
    <w:p w:rsidR="009E79C6" w:rsidRPr="00BA7834" w:rsidRDefault="009E79C6" w:rsidP="007401E7">
      <w:pPr>
        <w:pStyle w:val="ab"/>
        <w:numPr>
          <w:ilvl w:val="0"/>
          <w:numId w:val="13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операторы условного выполнения. В языке 1С для у</w:t>
      </w:r>
      <w:r w:rsidR="00551F0C" w:rsidRPr="00BA7834">
        <w:rPr>
          <w:szCs w:val="28"/>
        </w:rPr>
        <w:t>словного выполн</w:t>
      </w:r>
      <w:r w:rsidR="00551F0C" w:rsidRPr="00BA7834">
        <w:rPr>
          <w:szCs w:val="28"/>
        </w:rPr>
        <w:t>е</w:t>
      </w:r>
      <w:r w:rsidR="00551F0C" w:rsidRPr="00BA7834">
        <w:rPr>
          <w:szCs w:val="28"/>
        </w:rPr>
        <w:t xml:space="preserve">ния </w:t>
      </w:r>
      <w:r w:rsidRPr="00BA7834">
        <w:rPr>
          <w:szCs w:val="28"/>
        </w:rPr>
        <w:t xml:space="preserve">используется оператор «Если»; </w:t>
      </w:r>
    </w:p>
    <w:p w:rsidR="009E79C6" w:rsidRPr="00BA7834" w:rsidRDefault="009E79C6" w:rsidP="007401E7">
      <w:pPr>
        <w:pStyle w:val="ab"/>
        <w:numPr>
          <w:ilvl w:val="0"/>
          <w:numId w:val="13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операторы цикла. В языке 1С для циклического выполнения использ</w:t>
      </w:r>
      <w:r w:rsidRPr="00BA7834">
        <w:rPr>
          <w:szCs w:val="28"/>
        </w:rPr>
        <w:t>у</w:t>
      </w:r>
      <w:r w:rsidRPr="00BA7834">
        <w:rPr>
          <w:szCs w:val="28"/>
        </w:rPr>
        <w:t>ются операторы «Для» и «Пока»;</w:t>
      </w:r>
    </w:p>
    <w:p w:rsidR="009E79C6" w:rsidRPr="00BA7834" w:rsidRDefault="009E79C6" w:rsidP="007401E7">
      <w:pPr>
        <w:pStyle w:val="ab"/>
        <w:numPr>
          <w:ilvl w:val="0"/>
          <w:numId w:val="13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процедуры и функции. В языке 1С для определения процедур и фун</w:t>
      </w:r>
      <w:r w:rsidRPr="00BA7834">
        <w:rPr>
          <w:szCs w:val="28"/>
        </w:rPr>
        <w:t>к</w:t>
      </w:r>
      <w:r w:rsidRPr="00BA7834">
        <w:rPr>
          <w:szCs w:val="28"/>
        </w:rPr>
        <w:t>ций используется ключевое слово «Процедура» или «Функция».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Основные семантические конструкции языка 1С включают работу с об</w:t>
      </w:r>
      <w:r w:rsidRPr="00BA7834">
        <w:rPr>
          <w:szCs w:val="28"/>
        </w:rPr>
        <w:t>ъ</w:t>
      </w:r>
      <w:r w:rsidRPr="00BA7834">
        <w:rPr>
          <w:szCs w:val="28"/>
        </w:rPr>
        <w:t>ектами, обработку событий, работу с файлами, работу с базами данных и многие другие. Для автоматизации решения задач логистики и планирования транспор</w:t>
      </w:r>
      <w:r w:rsidRPr="00BA7834">
        <w:rPr>
          <w:szCs w:val="28"/>
        </w:rPr>
        <w:t>т</w:t>
      </w:r>
      <w:r w:rsidRPr="00BA7834">
        <w:rPr>
          <w:szCs w:val="28"/>
        </w:rPr>
        <w:t>ных услуг ООО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 xml:space="preserve">» язык 1С выбран в связи с его простотой, быстротой и гибкостью в работе с базами данных, что особенно важно для </w:t>
      </w:r>
      <w:proofErr w:type="spellStart"/>
      <w:r w:rsidRPr="00BA7834">
        <w:rPr>
          <w:szCs w:val="28"/>
        </w:rPr>
        <w:t>логистических</w:t>
      </w:r>
      <w:proofErr w:type="spellEnd"/>
      <w:r w:rsidRPr="00BA7834">
        <w:rPr>
          <w:szCs w:val="28"/>
        </w:rPr>
        <w:t xml:space="preserve"> систем.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Одной из основных семантических конструкций языка 1С является об</w:t>
      </w:r>
      <w:r w:rsidRPr="00BA7834">
        <w:rPr>
          <w:szCs w:val="28"/>
        </w:rPr>
        <w:t>ъ</w:t>
      </w:r>
      <w:r w:rsidRPr="00BA7834">
        <w:rPr>
          <w:szCs w:val="28"/>
        </w:rPr>
        <w:t>ектно-ориентированное программирование (ООП). В языке 1С объекты являются основными элементами, с которыми работает программа. Объекты могут соде</w:t>
      </w:r>
      <w:r w:rsidRPr="00BA7834">
        <w:rPr>
          <w:szCs w:val="28"/>
        </w:rPr>
        <w:t>р</w:t>
      </w:r>
      <w:r w:rsidRPr="00BA7834">
        <w:rPr>
          <w:szCs w:val="28"/>
        </w:rPr>
        <w:t>жать свойства и методы.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Другой важной конструкцией языка 1С является обработка событий. С</w:t>
      </w:r>
      <w:r w:rsidRPr="00BA7834">
        <w:rPr>
          <w:szCs w:val="28"/>
        </w:rPr>
        <w:t>о</w:t>
      </w:r>
      <w:r w:rsidRPr="00BA7834">
        <w:rPr>
          <w:szCs w:val="28"/>
        </w:rPr>
        <w:t>бытия позволяют программе реагировать на действия пользователя или на изм</w:t>
      </w:r>
      <w:r w:rsidRPr="00BA7834">
        <w:rPr>
          <w:szCs w:val="28"/>
        </w:rPr>
        <w:t>е</w:t>
      </w:r>
      <w:r w:rsidRPr="00BA7834">
        <w:rPr>
          <w:szCs w:val="28"/>
        </w:rPr>
        <w:t>нения в системе. В языке 1С существуют различные типы событий, например, события нажатия кнопок на формах или изменения значений полей в базе данных.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lastRenderedPageBreak/>
        <w:t>Работа с файлами также является важной семантической конструкцией языка 1С. Язык 1С позволяет открывать, создавать, изменять и закрывать файлы, а также считывать и записывать данные в файлы.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Одним из главных преимуществ языка 1С является возможность работы с</w:t>
      </w:r>
      <w:r w:rsidR="00551F0C" w:rsidRPr="00BA7834">
        <w:rPr>
          <w:szCs w:val="28"/>
        </w:rPr>
        <w:t xml:space="preserve"> </w:t>
      </w:r>
      <w:r w:rsidRPr="00BA7834">
        <w:rPr>
          <w:szCs w:val="28"/>
        </w:rPr>
        <w:t xml:space="preserve">базами данных. Язык 1С поддерживает работу с различными типами баз данных, включая реляционные и иерархические базы данных. Благодаря этому язык 1С широко используется в различных сферах, где необходимо работать с большими объемами данных, включая </w:t>
      </w:r>
      <w:proofErr w:type="spellStart"/>
      <w:r w:rsidRPr="00BA7834">
        <w:rPr>
          <w:szCs w:val="28"/>
        </w:rPr>
        <w:t>логистические</w:t>
      </w:r>
      <w:proofErr w:type="spellEnd"/>
      <w:r w:rsidRPr="00BA7834">
        <w:rPr>
          <w:szCs w:val="28"/>
        </w:rPr>
        <w:t xml:space="preserve"> системы и системы планирования транспортных услуг.</w:t>
      </w:r>
    </w:p>
    <w:p w:rsidR="009E79C6" w:rsidRPr="00BA7834" w:rsidRDefault="009E79C6" w:rsidP="009E79C6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Также в языке 1С существует множество других конструкций и возмо</w:t>
      </w:r>
      <w:r w:rsidRPr="00BA7834">
        <w:rPr>
          <w:szCs w:val="28"/>
        </w:rPr>
        <w:t>ж</w:t>
      </w:r>
      <w:r w:rsidRPr="00BA7834">
        <w:rPr>
          <w:szCs w:val="28"/>
        </w:rPr>
        <w:t>ностей, таких как работа с текстовыми строками, математические операции, раб</w:t>
      </w:r>
      <w:r w:rsidRPr="00BA7834">
        <w:rPr>
          <w:szCs w:val="28"/>
        </w:rPr>
        <w:t>о</w:t>
      </w:r>
      <w:r w:rsidRPr="00BA7834">
        <w:rPr>
          <w:szCs w:val="28"/>
        </w:rPr>
        <w:t>та с интерфейсами пользователя и многие другие, которые также могут быть использованы в разработке приложения для автоматизации решения задач лог</w:t>
      </w:r>
      <w:r w:rsidRPr="00BA7834">
        <w:rPr>
          <w:szCs w:val="28"/>
        </w:rPr>
        <w:t>и</w:t>
      </w:r>
      <w:r w:rsidRPr="00BA7834">
        <w:rPr>
          <w:szCs w:val="28"/>
        </w:rPr>
        <w:t>стики и планирования транспортных услуг ООО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>».</w:t>
      </w:r>
    </w:p>
    <w:p w:rsidR="00551F0C" w:rsidRPr="00BA7834" w:rsidRDefault="00551F0C" w:rsidP="004A45FF">
      <w:pPr>
        <w:pStyle w:val="ab"/>
        <w:spacing w:after="0" w:line="360" w:lineRule="auto"/>
        <w:ind w:left="0"/>
        <w:rPr>
          <w:szCs w:val="28"/>
        </w:rPr>
      </w:pPr>
    </w:p>
    <w:p w:rsidR="003A1E62" w:rsidRPr="00BA7834" w:rsidRDefault="003A1E62" w:rsidP="003A1E62">
      <w:pPr>
        <w:widowControl/>
        <w:jc w:val="left"/>
        <w:rPr>
          <w:szCs w:val="28"/>
        </w:rPr>
      </w:pPr>
      <w:r w:rsidRPr="00BA7834">
        <w:rPr>
          <w:szCs w:val="28"/>
        </w:rPr>
        <w:br w:type="page"/>
      </w:r>
    </w:p>
    <w:p w:rsidR="00551F0C" w:rsidRPr="00BA7834" w:rsidRDefault="00666BC0" w:rsidP="007401E7">
      <w:pPr>
        <w:pStyle w:val="ab"/>
        <w:numPr>
          <w:ilvl w:val="0"/>
          <w:numId w:val="7"/>
        </w:numPr>
        <w:spacing w:after="0" w:line="360" w:lineRule="auto"/>
        <w:ind w:left="0" w:firstLine="964"/>
        <w:jc w:val="center"/>
        <w:rPr>
          <w:szCs w:val="28"/>
        </w:rPr>
      </w:pPr>
      <w:r w:rsidRPr="00BA7834">
        <w:rPr>
          <w:szCs w:val="28"/>
        </w:rPr>
        <w:lastRenderedPageBreak/>
        <w:t xml:space="preserve"> </w:t>
      </w:r>
      <w:r w:rsidR="00551F0C" w:rsidRPr="00BA7834">
        <w:rPr>
          <w:szCs w:val="28"/>
        </w:rPr>
        <w:t>СПЕЦИАЛЬНАЯ ЧАСТЬ</w:t>
      </w:r>
    </w:p>
    <w:p w:rsidR="00551F0C" w:rsidRPr="00BA7834" w:rsidRDefault="00551F0C" w:rsidP="007401E7">
      <w:pPr>
        <w:pStyle w:val="ab"/>
        <w:numPr>
          <w:ilvl w:val="1"/>
          <w:numId w:val="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Описание алгоритма</w:t>
      </w:r>
    </w:p>
    <w:p w:rsidR="00551F0C" w:rsidRPr="00BA7834" w:rsidRDefault="00551F0C" w:rsidP="007401E7">
      <w:pPr>
        <w:pStyle w:val="ab"/>
        <w:numPr>
          <w:ilvl w:val="2"/>
          <w:numId w:val="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Алгоритм обработки информации</w:t>
      </w:r>
    </w:p>
    <w:p w:rsidR="00551F0C" w:rsidRPr="00BA7834" w:rsidRDefault="00EA24AE" w:rsidP="00EA24AE">
      <w:pPr>
        <w:pStyle w:val="ab"/>
        <w:spacing w:after="0" w:line="480" w:lineRule="auto"/>
        <w:ind w:left="757" w:firstLine="207"/>
        <w:rPr>
          <w:szCs w:val="28"/>
        </w:rPr>
      </w:pPr>
      <w:r w:rsidRPr="00BA7834">
        <w:rPr>
          <w:bCs/>
          <w:iCs/>
          <w:szCs w:val="32"/>
        </w:rPr>
        <w:t xml:space="preserve">2.1.1.1 </w:t>
      </w:r>
      <w:r w:rsidR="00551F0C" w:rsidRPr="00BA7834">
        <w:rPr>
          <w:szCs w:val="28"/>
        </w:rPr>
        <w:t>Разработка структуры таблиц</w:t>
      </w:r>
    </w:p>
    <w:p w:rsidR="00EA24AE" w:rsidRPr="00BA7834" w:rsidRDefault="00EA24AE" w:rsidP="00EA24AE">
      <w:pPr>
        <w:shd w:val="clear" w:color="auto" w:fill="FFFFFF"/>
        <w:spacing w:line="360" w:lineRule="auto"/>
        <w:ind w:firstLine="964"/>
        <w:rPr>
          <w:bCs/>
          <w:iCs/>
          <w:szCs w:val="32"/>
        </w:rPr>
      </w:pPr>
      <w:r w:rsidRPr="00BA7834">
        <w:rPr>
          <w:bCs/>
          <w:iCs/>
          <w:szCs w:val="32"/>
        </w:rPr>
        <w:t>Схема взаимодействия модулей представлена в соответствии с прилож</w:t>
      </w:r>
      <w:r w:rsidRPr="00BA7834">
        <w:rPr>
          <w:bCs/>
          <w:iCs/>
          <w:szCs w:val="32"/>
        </w:rPr>
        <w:t>е</w:t>
      </w:r>
      <w:r w:rsidRPr="00BA7834">
        <w:rPr>
          <w:bCs/>
          <w:iCs/>
          <w:szCs w:val="32"/>
        </w:rPr>
        <w:t xml:space="preserve">нием </w:t>
      </w:r>
      <w:r w:rsidRPr="00BA7834">
        <w:rPr>
          <w:color w:val="000000"/>
          <w:szCs w:val="28"/>
        </w:rPr>
        <w:t>ДП 09.02.03 ПКС-419.</w:t>
      </w:r>
      <w:r w:rsidR="00860FE4" w:rsidRPr="00BA7834">
        <w:rPr>
          <w:color w:val="000000"/>
          <w:szCs w:val="28"/>
        </w:rPr>
        <w:t>1</w:t>
      </w:r>
      <w:r w:rsidR="00666BC0" w:rsidRPr="00BA7834">
        <w:rPr>
          <w:color w:val="000000"/>
          <w:szCs w:val="28"/>
        </w:rPr>
        <w:t>7</w:t>
      </w:r>
      <w:r w:rsidRPr="00BA7834">
        <w:rPr>
          <w:color w:val="000000"/>
          <w:szCs w:val="28"/>
        </w:rPr>
        <w:t xml:space="preserve">.23 </w:t>
      </w:r>
      <w:r w:rsidR="002201F9" w:rsidRPr="00BA7834">
        <w:rPr>
          <w:color w:val="000000"/>
          <w:szCs w:val="28"/>
        </w:rPr>
        <w:t>СВ</w:t>
      </w:r>
      <w:r w:rsidRPr="00BA7834">
        <w:rPr>
          <w:bCs/>
          <w:iCs/>
          <w:szCs w:val="32"/>
        </w:rPr>
        <w:t>.</w:t>
      </w:r>
    </w:p>
    <w:p w:rsidR="00EA24AE" w:rsidRPr="00BA7834" w:rsidRDefault="002201F9" w:rsidP="00EA24AE">
      <w:pPr>
        <w:shd w:val="clear" w:color="auto" w:fill="FFFFFF"/>
        <w:spacing w:line="360" w:lineRule="auto"/>
        <w:ind w:firstLine="964"/>
        <w:rPr>
          <w:color w:val="000000"/>
          <w:szCs w:val="28"/>
        </w:rPr>
      </w:pPr>
      <w:r w:rsidRPr="00BA7834">
        <w:rPr>
          <w:bCs/>
          <w:iCs/>
          <w:szCs w:val="32"/>
        </w:rPr>
        <w:t>Структура базы данных</w:t>
      </w:r>
      <w:r w:rsidR="00EA24AE" w:rsidRPr="00BA7834">
        <w:rPr>
          <w:bCs/>
          <w:iCs/>
          <w:szCs w:val="32"/>
        </w:rPr>
        <w:t xml:space="preserve"> представлена в соответствии с приложением </w:t>
      </w:r>
      <w:r w:rsidR="00EA24AE" w:rsidRPr="00BA7834">
        <w:rPr>
          <w:color w:val="000000"/>
          <w:szCs w:val="28"/>
        </w:rPr>
        <w:t>ДП 09.02.03 ПКС-419.</w:t>
      </w:r>
      <w:r w:rsidR="00860FE4" w:rsidRPr="00BA7834">
        <w:rPr>
          <w:color w:val="000000"/>
          <w:szCs w:val="28"/>
        </w:rPr>
        <w:t>1</w:t>
      </w:r>
      <w:r w:rsidR="00666BC0" w:rsidRPr="00BA7834">
        <w:rPr>
          <w:color w:val="000000"/>
          <w:szCs w:val="28"/>
        </w:rPr>
        <w:t>7</w:t>
      </w:r>
      <w:r w:rsidR="00EA24AE" w:rsidRPr="00BA7834">
        <w:rPr>
          <w:color w:val="000000"/>
          <w:szCs w:val="28"/>
        </w:rPr>
        <w:t xml:space="preserve">.23 </w:t>
      </w:r>
      <w:r w:rsidRPr="00BA7834">
        <w:rPr>
          <w:bCs/>
          <w:iCs/>
          <w:szCs w:val="32"/>
        </w:rPr>
        <w:t>БД</w:t>
      </w:r>
      <w:r w:rsidR="00EA24AE" w:rsidRPr="00BA7834">
        <w:rPr>
          <w:bCs/>
          <w:iCs/>
          <w:szCs w:val="32"/>
        </w:rPr>
        <w:t>.</w:t>
      </w:r>
    </w:p>
    <w:p w:rsidR="00551F0C" w:rsidRPr="00BA7834" w:rsidRDefault="00EA24AE" w:rsidP="00EA24AE">
      <w:pPr>
        <w:pStyle w:val="ab"/>
        <w:spacing w:before="160" w:after="0" w:line="480" w:lineRule="auto"/>
        <w:ind w:left="760" w:firstLine="210"/>
        <w:rPr>
          <w:szCs w:val="28"/>
        </w:rPr>
      </w:pPr>
      <w:r w:rsidRPr="00BA7834">
        <w:rPr>
          <w:bCs/>
          <w:iCs/>
          <w:szCs w:val="32"/>
        </w:rPr>
        <w:t>2.1.1.2</w:t>
      </w:r>
      <w:r w:rsidRPr="00BA7834">
        <w:rPr>
          <w:szCs w:val="28"/>
        </w:rPr>
        <w:t xml:space="preserve"> </w:t>
      </w:r>
      <w:r w:rsidR="00551F0C" w:rsidRPr="00BA7834">
        <w:rPr>
          <w:szCs w:val="28"/>
        </w:rPr>
        <w:t>Алгоритмы обработки информации</w:t>
      </w:r>
    </w:p>
    <w:p w:rsidR="00551F0C" w:rsidRPr="00BA7834" w:rsidRDefault="00551F0C" w:rsidP="000C206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Для решения задач логистики и планирования транспортных услуг пр</w:t>
      </w:r>
      <w:r w:rsidRPr="00BA7834">
        <w:rPr>
          <w:szCs w:val="28"/>
        </w:rPr>
        <w:t>и</w:t>
      </w:r>
      <w:r w:rsidRPr="00BA7834">
        <w:rPr>
          <w:szCs w:val="28"/>
        </w:rPr>
        <w:t>ложение должно иметь следующие алгоритмы обработки информации:</w:t>
      </w:r>
    </w:p>
    <w:p w:rsidR="00551F0C" w:rsidRPr="00BA7834" w:rsidRDefault="00551F0C" w:rsidP="007401E7">
      <w:pPr>
        <w:pStyle w:val="ab"/>
        <w:numPr>
          <w:ilvl w:val="0"/>
          <w:numId w:val="14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алгоритм планирования загрузки.  На основе данных о заказах и хара</w:t>
      </w:r>
      <w:r w:rsidRPr="00BA7834">
        <w:rPr>
          <w:szCs w:val="28"/>
        </w:rPr>
        <w:t>к</w:t>
      </w:r>
      <w:r w:rsidRPr="00BA7834">
        <w:rPr>
          <w:szCs w:val="28"/>
        </w:rPr>
        <w:t>теристиках транспортных средств программа составляет оптимальный план з</w:t>
      </w:r>
      <w:r w:rsidRPr="00BA7834">
        <w:rPr>
          <w:szCs w:val="28"/>
        </w:rPr>
        <w:t>а</w:t>
      </w:r>
      <w:r w:rsidRPr="00BA7834">
        <w:rPr>
          <w:szCs w:val="28"/>
        </w:rPr>
        <w:t>грузки грузов в транспортные средства;</w:t>
      </w:r>
    </w:p>
    <w:p w:rsidR="00551F0C" w:rsidRPr="00BA7834" w:rsidRDefault="00551F0C" w:rsidP="007401E7">
      <w:pPr>
        <w:pStyle w:val="ab"/>
        <w:numPr>
          <w:ilvl w:val="0"/>
          <w:numId w:val="14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алгоритм мониторинга выполнения заказов. Программа отслеживает выполнение заказов и позволяет оперативно реагировать на возможные задержки или проблемы.</w:t>
      </w:r>
    </w:p>
    <w:p w:rsidR="00551F0C" w:rsidRPr="00BA7834" w:rsidRDefault="00551F0C" w:rsidP="000C2060">
      <w:pPr>
        <w:pStyle w:val="ab"/>
        <w:spacing w:line="360" w:lineRule="auto"/>
        <w:ind w:left="0" w:firstLine="964"/>
        <w:rPr>
          <w:szCs w:val="28"/>
        </w:rPr>
      </w:pPr>
      <w:r w:rsidRPr="00BA7834">
        <w:rPr>
          <w:szCs w:val="28"/>
        </w:rPr>
        <w:t>Для выполнения алгоритмов необходимо использовать соответствующие структуры данных, таблицы с данными о заказах и транспортных средствах, а также алгоритмы обработки графов и оптимизации.</w:t>
      </w:r>
    </w:p>
    <w:p w:rsidR="00551F0C" w:rsidRPr="00BA7834" w:rsidRDefault="00551F0C" w:rsidP="007401E7">
      <w:pPr>
        <w:pStyle w:val="ab"/>
        <w:numPr>
          <w:ilvl w:val="2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Описание работы программы</w:t>
      </w:r>
    </w:p>
    <w:p w:rsidR="00551F0C" w:rsidRPr="00BA7834" w:rsidRDefault="00551F0C" w:rsidP="000C206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Программа для автоматизации решения задач логистики и планирования транспортных услуг ООО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>» состоит из нескольких модулей, выпо</w:t>
      </w:r>
      <w:r w:rsidRPr="00BA7834">
        <w:rPr>
          <w:szCs w:val="28"/>
        </w:rPr>
        <w:t>л</w:t>
      </w:r>
      <w:r w:rsidRPr="00BA7834">
        <w:rPr>
          <w:szCs w:val="28"/>
        </w:rPr>
        <w:t xml:space="preserve">няющих различные функции. </w:t>
      </w:r>
    </w:p>
    <w:p w:rsidR="00551F0C" w:rsidRPr="00BA7834" w:rsidRDefault="00551F0C" w:rsidP="000C206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Рассмотрим основные модули программы:</w:t>
      </w:r>
    </w:p>
    <w:p w:rsidR="00551F0C" w:rsidRPr="00BA7834" w:rsidRDefault="00551F0C" w:rsidP="007401E7">
      <w:pPr>
        <w:pStyle w:val="ab"/>
        <w:numPr>
          <w:ilvl w:val="0"/>
          <w:numId w:val="15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модуль управления базой данных. Данный модуль отвечает за создание и управление центральной базой данных, которая хранит всю информацию о гр</w:t>
      </w:r>
      <w:r w:rsidRPr="00BA7834">
        <w:rPr>
          <w:szCs w:val="28"/>
        </w:rPr>
        <w:t>у</w:t>
      </w:r>
      <w:r w:rsidRPr="00BA7834">
        <w:rPr>
          <w:szCs w:val="28"/>
        </w:rPr>
        <w:t>зах, транспортных средствах, маршрутах и т.д. Модуль позволяет создавать, и</w:t>
      </w:r>
      <w:r w:rsidRPr="00BA7834">
        <w:rPr>
          <w:szCs w:val="28"/>
        </w:rPr>
        <w:t>з</w:t>
      </w:r>
      <w:r w:rsidRPr="00BA7834">
        <w:rPr>
          <w:szCs w:val="28"/>
        </w:rPr>
        <w:lastRenderedPageBreak/>
        <w:t>менять и удалять записи в базе данных, а также выполнять поиск и отчетность по заданным критериям;</w:t>
      </w:r>
    </w:p>
    <w:p w:rsidR="00551F0C" w:rsidRPr="00BA7834" w:rsidRDefault="00551F0C" w:rsidP="007401E7">
      <w:pPr>
        <w:pStyle w:val="ab"/>
        <w:numPr>
          <w:ilvl w:val="0"/>
          <w:numId w:val="15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модуль управления транспортом. Данный модуль отвечает за управл</w:t>
      </w:r>
      <w:r w:rsidRPr="00BA7834">
        <w:rPr>
          <w:szCs w:val="28"/>
        </w:rPr>
        <w:t>е</w:t>
      </w:r>
      <w:r w:rsidRPr="00BA7834">
        <w:rPr>
          <w:szCs w:val="28"/>
        </w:rPr>
        <w:t>ние транспортными средствами компании. Модуль позволяет отслеживать расп</w:t>
      </w:r>
      <w:r w:rsidRPr="00BA7834">
        <w:rPr>
          <w:szCs w:val="28"/>
        </w:rPr>
        <w:t>и</w:t>
      </w:r>
      <w:r w:rsidRPr="00BA7834">
        <w:rPr>
          <w:szCs w:val="28"/>
        </w:rPr>
        <w:t xml:space="preserve">сание движения транспорта, контролировать топливный баланс, проводить техническое обслуживание и </w:t>
      </w:r>
      <w:proofErr w:type="spellStart"/>
      <w:r w:rsidRPr="00BA7834">
        <w:rPr>
          <w:szCs w:val="28"/>
        </w:rPr>
        <w:t>т.д</w:t>
      </w:r>
      <w:proofErr w:type="spellEnd"/>
      <w:r w:rsidRPr="00BA7834">
        <w:rPr>
          <w:szCs w:val="28"/>
        </w:rPr>
        <w:t>;</w:t>
      </w:r>
    </w:p>
    <w:p w:rsidR="00551F0C" w:rsidRPr="00BA7834" w:rsidRDefault="00551F0C" w:rsidP="007401E7">
      <w:pPr>
        <w:pStyle w:val="ab"/>
        <w:numPr>
          <w:ilvl w:val="0"/>
          <w:numId w:val="15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модуль мобильного приложения. Данный модуль предназначен для и</w:t>
      </w:r>
      <w:r w:rsidRPr="00BA7834">
        <w:rPr>
          <w:szCs w:val="28"/>
        </w:rPr>
        <w:t>с</w:t>
      </w:r>
      <w:r w:rsidRPr="00BA7834">
        <w:rPr>
          <w:szCs w:val="28"/>
        </w:rPr>
        <w:t>пользования водителями грузовых автомобилей. Мобильное приложение позв</w:t>
      </w:r>
      <w:r w:rsidRPr="00BA7834">
        <w:rPr>
          <w:szCs w:val="28"/>
        </w:rPr>
        <w:t>о</w:t>
      </w:r>
      <w:r w:rsidRPr="00BA7834">
        <w:rPr>
          <w:szCs w:val="28"/>
        </w:rPr>
        <w:t>ляет получать информацию о маршруте доставки, контролировать время прибытия и выполнения заданий, отслеживать расход топлива и т.д.</w:t>
      </w:r>
    </w:p>
    <w:p w:rsidR="000C2060" w:rsidRPr="00BA7834" w:rsidRDefault="000C2060" w:rsidP="000C206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 запуске программы, пользователь должен авторизоваться в системе, введя учетные данные. После этого пользователь получает доступ к различным функциям программы в зависимости от уровня доступа.</w:t>
      </w:r>
    </w:p>
    <w:p w:rsidR="00551F0C" w:rsidRPr="00BA7834" w:rsidRDefault="000C2060" w:rsidP="000C2060">
      <w:pPr>
        <w:pStyle w:val="ab"/>
        <w:spacing w:line="360" w:lineRule="auto"/>
        <w:ind w:left="0" w:firstLine="964"/>
        <w:rPr>
          <w:szCs w:val="28"/>
        </w:rPr>
      </w:pPr>
      <w:r w:rsidRPr="00BA7834">
        <w:rPr>
          <w:szCs w:val="28"/>
        </w:rPr>
        <w:t>В процессе работы программы происходит автоматический обмен данн</w:t>
      </w:r>
      <w:r w:rsidRPr="00BA7834">
        <w:rPr>
          <w:szCs w:val="28"/>
        </w:rPr>
        <w:t>ы</w:t>
      </w:r>
      <w:r w:rsidRPr="00BA7834">
        <w:rPr>
          <w:szCs w:val="28"/>
        </w:rPr>
        <w:t>ми между центральной базой и мобильным приложением. Для этого использую</w:t>
      </w:r>
      <w:r w:rsidRPr="00BA7834">
        <w:rPr>
          <w:szCs w:val="28"/>
        </w:rPr>
        <w:t>т</w:t>
      </w:r>
      <w:r w:rsidRPr="00BA7834">
        <w:rPr>
          <w:szCs w:val="28"/>
        </w:rPr>
        <w:t>ся специальные модули, которые реализуют передачу и обработку данных.</w:t>
      </w:r>
    </w:p>
    <w:p w:rsidR="000C2060" w:rsidRPr="00BA7834" w:rsidRDefault="000C2060" w:rsidP="007401E7">
      <w:pPr>
        <w:pStyle w:val="ab"/>
        <w:numPr>
          <w:ilvl w:val="1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Текст программы</w:t>
      </w:r>
    </w:p>
    <w:p w:rsidR="000C2060" w:rsidRPr="00BA7834" w:rsidRDefault="000C2060" w:rsidP="000C2060">
      <w:pPr>
        <w:pStyle w:val="ab"/>
        <w:spacing w:line="360" w:lineRule="auto"/>
        <w:ind w:left="0" w:firstLine="964"/>
        <w:rPr>
          <w:szCs w:val="28"/>
        </w:rPr>
      </w:pPr>
      <w:r w:rsidRPr="00BA7834">
        <w:rPr>
          <w:szCs w:val="28"/>
        </w:rPr>
        <w:t>Листинг программы представлен в соответствии с приложением А.</w:t>
      </w:r>
    </w:p>
    <w:p w:rsidR="000C2060" w:rsidRPr="00BA7834" w:rsidRDefault="00CF1B68" w:rsidP="007401E7">
      <w:pPr>
        <w:pStyle w:val="ab"/>
        <w:numPr>
          <w:ilvl w:val="1"/>
          <w:numId w:val="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Инструк</w:t>
      </w:r>
      <w:r w:rsidR="000C2060" w:rsidRPr="00BA7834">
        <w:rPr>
          <w:szCs w:val="28"/>
        </w:rPr>
        <w:t>ц</w:t>
      </w:r>
      <w:r w:rsidRPr="00BA7834">
        <w:rPr>
          <w:szCs w:val="28"/>
        </w:rPr>
        <w:t>и</w:t>
      </w:r>
      <w:r w:rsidR="000C2060" w:rsidRPr="00BA7834">
        <w:rPr>
          <w:szCs w:val="28"/>
        </w:rPr>
        <w:t>я на выполнение программы</w:t>
      </w:r>
    </w:p>
    <w:p w:rsidR="000C2060" w:rsidRPr="00BA7834" w:rsidRDefault="000C2060" w:rsidP="007401E7">
      <w:pPr>
        <w:pStyle w:val="ab"/>
        <w:numPr>
          <w:ilvl w:val="2"/>
          <w:numId w:val="7"/>
        </w:numPr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Общие сведения</w:t>
      </w:r>
    </w:p>
    <w:p w:rsidR="000C2060" w:rsidRPr="00BA7834" w:rsidRDefault="000C2060" w:rsidP="000C206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Логическая структура приложения для автоматизации решения задач л</w:t>
      </w:r>
      <w:r w:rsidRPr="00BA7834">
        <w:rPr>
          <w:szCs w:val="28"/>
        </w:rPr>
        <w:t>о</w:t>
      </w:r>
      <w:r w:rsidRPr="00BA7834">
        <w:rPr>
          <w:szCs w:val="28"/>
        </w:rPr>
        <w:t>гистики и планирования тра</w:t>
      </w:r>
      <w:r w:rsidR="00CF1B68" w:rsidRPr="00BA7834">
        <w:rPr>
          <w:szCs w:val="28"/>
        </w:rPr>
        <w:t>нспортных услуг ООО «</w:t>
      </w:r>
      <w:proofErr w:type="spellStart"/>
      <w:r w:rsidR="00CF1B68" w:rsidRPr="00BA7834">
        <w:rPr>
          <w:szCs w:val="28"/>
        </w:rPr>
        <w:t>Транссовт</w:t>
      </w:r>
      <w:proofErr w:type="spellEnd"/>
      <w:r w:rsidR="00CF1B68" w:rsidRPr="00BA7834">
        <w:rPr>
          <w:szCs w:val="28"/>
        </w:rPr>
        <w:t>»</w:t>
      </w:r>
      <w:r w:rsidRPr="00BA7834">
        <w:rPr>
          <w:szCs w:val="28"/>
        </w:rPr>
        <w:t xml:space="preserve"> на языке 1С с</w:t>
      </w:r>
      <w:r w:rsidRPr="00BA7834">
        <w:rPr>
          <w:szCs w:val="28"/>
        </w:rPr>
        <w:t>о</w:t>
      </w:r>
      <w:r w:rsidRPr="00BA7834">
        <w:rPr>
          <w:szCs w:val="28"/>
        </w:rPr>
        <w:t>стоит из нескольких составных частей:</w:t>
      </w:r>
    </w:p>
    <w:p w:rsidR="000C2060" w:rsidRPr="00BA7834" w:rsidRDefault="000C2060" w:rsidP="007401E7">
      <w:pPr>
        <w:pStyle w:val="ab"/>
        <w:numPr>
          <w:ilvl w:val="0"/>
          <w:numId w:val="16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центральная база данных, которая является основным элементом сист</w:t>
      </w:r>
      <w:r w:rsidRPr="00BA7834">
        <w:rPr>
          <w:szCs w:val="28"/>
        </w:rPr>
        <w:t>е</w:t>
      </w:r>
      <w:r w:rsidRPr="00BA7834">
        <w:rPr>
          <w:szCs w:val="28"/>
        </w:rPr>
        <w:t xml:space="preserve">мы и содержит всю информацию о заказах, маршрутах, водителях, транспортных средствах и других элементах, необходимых для организации </w:t>
      </w:r>
      <w:proofErr w:type="spellStart"/>
      <w:r w:rsidRPr="00BA7834">
        <w:rPr>
          <w:szCs w:val="28"/>
        </w:rPr>
        <w:t>логистических</w:t>
      </w:r>
      <w:proofErr w:type="spellEnd"/>
      <w:r w:rsidRPr="00BA7834">
        <w:rPr>
          <w:szCs w:val="28"/>
        </w:rPr>
        <w:t xml:space="preserve"> и транспортных услуг. Все данные хранятся в единой базе данных и обрабатываю</w:t>
      </w:r>
      <w:r w:rsidRPr="00BA7834">
        <w:rPr>
          <w:szCs w:val="28"/>
        </w:rPr>
        <w:t>т</w:t>
      </w:r>
      <w:r w:rsidRPr="00BA7834">
        <w:rPr>
          <w:szCs w:val="28"/>
        </w:rPr>
        <w:t>ся в едином программном комплексе;</w:t>
      </w:r>
    </w:p>
    <w:p w:rsidR="000C2060" w:rsidRPr="00BA7834" w:rsidRDefault="000C2060" w:rsidP="007401E7">
      <w:pPr>
        <w:pStyle w:val="ab"/>
        <w:numPr>
          <w:ilvl w:val="0"/>
          <w:numId w:val="16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lastRenderedPageBreak/>
        <w:t>мобильное приложение для водителей и логистов, которое предназн</w:t>
      </w:r>
      <w:r w:rsidRPr="00BA7834">
        <w:rPr>
          <w:szCs w:val="28"/>
        </w:rPr>
        <w:t>а</w:t>
      </w:r>
      <w:r w:rsidRPr="00BA7834">
        <w:rPr>
          <w:szCs w:val="28"/>
        </w:rPr>
        <w:t>чено для обмена данными с центральной базой. У водителей имеется возможность получать информацию о заказах и маршрутах, принимать и выполнять заказы, передавать информацию о статусе заказов в центральную базу.</w:t>
      </w:r>
    </w:p>
    <w:p w:rsidR="000C2060" w:rsidRPr="00BA7834" w:rsidRDefault="000C2060" w:rsidP="000C206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Взаимодействие между составными частями программы осуществляется через единую базу данных и стандартные интерфейсы взаимодействия между модулями. Пользователь взаимодействует с программой через интерфейс, пре</w:t>
      </w:r>
      <w:r w:rsidRPr="00BA7834">
        <w:rPr>
          <w:szCs w:val="28"/>
        </w:rPr>
        <w:t>д</w:t>
      </w:r>
      <w:r w:rsidRPr="00BA7834">
        <w:rPr>
          <w:szCs w:val="28"/>
        </w:rPr>
        <w:t>ставленный в виде графического пользовательского интерфейса, который позв</w:t>
      </w:r>
      <w:r w:rsidRPr="00BA7834">
        <w:rPr>
          <w:szCs w:val="28"/>
        </w:rPr>
        <w:t>о</w:t>
      </w:r>
      <w:r w:rsidRPr="00BA7834">
        <w:rPr>
          <w:szCs w:val="28"/>
        </w:rPr>
        <w:t>ляет управлять всеми функциями программы.</w:t>
      </w:r>
    </w:p>
    <w:p w:rsidR="000C2060" w:rsidRPr="00BA7834" w:rsidRDefault="000C2060" w:rsidP="00E847A4">
      <w:pPr>
        <w:pStyle w:val="ab"/>
        <w:spacing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Для работы программы необходимо установить </w:t>
      </w:r>
      <w:proofErr w:type="spellStart"/>
      <w:r w:rsidR="00CF1B68" w:rsidRPr="00BA7834">
        <w:rPr>
          <w:szCs w:val="28"/>
        </w:rPr>
        <w:t>веб-сервер</w:t>
      </w:r>
      <w:proofErr w:type="spellEnd"/>
      <w:r w:rsidRPr="00BA7834">
        <w:rPr>
          <w:szCs w:val="28"/>
        </w:rPr>
        <w:t xml:space="preserve"> и </w:t>
      </w:r>
      <w:r w:rsidR="00CF1B68" w:rsidRPr="00BA7834">
        <w:rPr>
          <w:szCs w:val="28"/>
        </w:rPr>
        <w:t>платформу</w:t>
      </w:r>
      <w:r w:rsidRPr="00BA7834">
        <w:rPr>
          <w:szCs w:val="28"/>
        </w:rPr>
        <w:t xml:space="preserve"> </w:t>
      </w:r>
      <w:r w:rsidR="00CF1B68" w:rsidRPr="00BA7834">
        <w:rPr>
          <w:szCs w:val="28"/>
        </w:rPr>
        <w:t>«</w:t>
      </w:r>
      <w:r w:rsidRPr="00BA7834">
        <w:rPr>
          <w:szCs w:val="28"/>
        </w:rPr>
        <w:t>1С</w:t>
      </w:r>
      <w:proofErr w:type="gramStart"/>
      <w:r w:rsidRPr="00BA7834">
        <w:rPr>
          <w:szCs w:val="28"/>
        </w:rPr>
        <w:t>:П</w:t>
      </w:r>
      <w:proofErr w:type="gramEnd"/>
      <w:r w:rsidRPr="00BA7834">
        <w:rPr>
          <w:szCs w:val="28"/>
        </w:rPr>
        <w:t>редприятие</w:t>
      </w:r>
      <w:r w:rsidR="00CF1B68" w:rsidRPr="00BA7834">
        <w:rPr>
          <w:szCs w:val="28"/>
        </w:rPr>
        <w:t>»</w:t>
      </w:r>
      <w:r w:rsidRPr="00BA7834">
        <w:rPr>
          <w:szCs w:val="28"/>
        </w:rPr>
        <w:t xml:space="preserve"> на компьютере. Кроме того, для работы мобильного прилож</w:t>
      </w:r>
      <w:r w:rsidRPr="00BA7834">
        <w:rPr>
          <w:szCs w:val="28"/>
        </w:rPr>
        <w:t>е</w:t>
      </w:r>
      <w:r w:rsidRPr="00BA7834">
        <w:rPr>
          <w:szCs w:val="28"/>
        </w:rPr>
        <w:t xml:space="preserve">ния необходимо иметь мобильное устройство на базе </w:t>
      </w:r>
      <w:proofErr w:type="spellStart"/>
      <w:r w:rsidRPr="00BA7834">
        <w:rPr>
          <w:szCs w:val="28"/>
        </w:rPr>
        <w:t>Android</w:t>
      </w:r>
      <w:proofErr w:type="spellEnd"/>
      <w:r w:rsidRPr="00BA7834">
        <w:rPr>
          <w:szCs w:val="28"/>
        </w:rPr>
        <w:t xml:space="preserve"> или </w:t>
      </w:r>
      <w:proofErr w:type="spellStart"/>
      <w:r w:rsidRPr="00BA7834">
        <w:rPr>
          <w:szCs w:val="28"/>
        </w:rPr>
        <w:t>iOS</w:t>
      </w:r>
      <w:proofErr w:type="spellEnd"/>
      <w:r w:rsidRPr="00BA7834">
        <w:rPr>
          <w:szCs w:val="28"/>
        </w:rPr>
        <w:t>.</w:t>
      </w:r>
    </w:p>
    <w:p w:rsidR="000C2060" w:rsidRPr="00BA7834" w:rsidRDefault="000C2060" w:rsidP="00E847A4">
      <w:pPr>
        <w:pStyle w:val="ab"/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2.3.2 Вызов и загрузка</w:t>
      </w:r>
    </w:p>
    <w:p w:rsidR="00E847A4" w:rsidRPr="00BA7834" w:rsidRDefault="00E847A4" w:rsidP="00E847A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Программа, состоит из центральной базы и мобильного приложения для грузоперевозок.</w:t>
      </w:r>
      <w:r w:rsidR="00F969D3" w:rsidRPr="00BA7834">
        <w:rPr>
          <w:szCs w:val="28"/>
        </w:rPr>
        <w:t xml:space="preserve"> Перед началом работы необходимо установить платформу «1С: </w:t>
      </w:r>
      <w:proofErr w:type="spellStart"/>
      <w:r w:rsidR="00F969D3" w:rsidRPr="00BA7834">
        <w:rPr>
          <w:szCs w:val="28"/>
        </w:rPr>
        <w:t>Предприяте</w:t>
      </w:r>
      <w:proofErr w:type="spellEnd"/>
      <w:r w:rsidR="00F969D3" w:rsidRPr="00BA7834">
        <w:rPr>
          <w:szCs w:val="28"/>
        </w:rPr>
        <w:t xml:space="preserve"> 8.3».</w:t>
      </w:r>
      <w:r w:rsidRPr="00BA7834">
        <w:rPr>
          <w:szCs w:val="28"/>
        </w:rPr>
        <w:t xml:space="preserve"> </w:t>
      </w:r>
    </w:p>
    <w:p w:rsidR="000C2060" w:rsidRPr="00BA7834" w:rsidRDefault="00F96A85" w:rsidP="00E847A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После завершения установки д</w:t>
      </w:r>
      <w:r w:rsidR="00E847A4" w:rsidRPr="00BA7834">
        <w:rPr>
          <w:szCs w:val="28"/>
        </w:rPr>
        <w:t>ля вызова центральной базы пользов</w:t>
      </w:r>
      <w:r w:rsidR="00BD21B1" w:rsidRPr="00BA7834">
        <w:rPr>
          <w:szCs w:val="28"/>
        </w:rPr>
        <w:t xml:space="preserve">атель должен два раза нажать </w:t>
      </w:r>
      <w:r w:rsidR="00E847A4" w:rsidRPr="00BA7834">
        <w:rPr>
          <w:szCs w:val="28"/>
        </w:rPr>
        <w:t xml:space="preserve">по </w:t>
      </w:r>
      <w:r w:rsidR="00BD21B1" w:rsidRPr="00BA7834">
        <w:rPr>
          <w:szCs w:val="28"/>
        </w:rPr>
        <w:t>файлу запуска</w:t>
      </w:r>
      <w:r w:rsidR="00E847A4" w:rsidRPr="00BA7834">
        <w:rPr>
          <w:szCs w:val="28"/>
        </w:rPr>
        <w:t xml:space="preserve"> 1С, в соответствии с рисунком 1.</w:t>
      </w:r>
    </w:p>
    <w:p w:rsidR="00E847A4" w:rsidRPr="00BA7834" w:rsidRDefault="00771BA5" w:rsidP="00EB707A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2714574" cy="2082825"/>
            <wp:effectExtent l="19050" t="0" r="0" b="0"/>
            <wp:docPr id="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76" cy="208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A4" w:rsidRPr="00BA7834" w:rsidRDefault="00E847A4" w:rsidP="00EB707A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1 – 1С: Предприятие 8</w:t>
      </w:r>
    </w:p>
    <w:p w:rsidR="00E847A4" w:rsidRPr="00BA7834" w:rsidRDefault="00E847A4" w:rsidP="00E847A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Выбрать необходимую базу данных, в соответствии с рисунком 2.</w:t>
      </w:r>
    </w:p>
    <w:p w:rsidR="00E847A4" w:rsidRPr="00BA7834" w:rsidRDefault="00771BA5" w:rsidP="00EB707A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lastRenderedPageBreak/>
        <w:drawing>
          <wp:inline distT="0" distB="0" distL="0" distR="0">
            <wp:extent cx="3732849" cy="2964708"/>
            <wp:effectExtent l="19050" t="0" r="951" b="0"/>
            <wp:docPr id="6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036" cy="296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A4" w:rsidRPr="00BA7834" w:rsidRDefault="00E847A4" w:rsidP="00EB707A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2 – Необходимая конфигурация</w:t>
      </w:r>
    </w:p>
    <w:p w:rsidR="00E847A4" w:rsidRPr="00BA7834" w:rsidRDefault="00E847A4" w:rsidP="00E847A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Чтобы запустить конфигурацию, нужно нажать на кнопку «1С: Предпр</w:t>
      </w:r>
      <w:r w:rsidRPr="00BA7834">
        <w:rPr>
          <w:szCs w:val="28"/>
        </w:rPr>
        <w:t>и</w:t>
      </w:r>
      <w:r w:rsidRPr="00BA7834">
        <w:rPr>
          <w:szCs w:val="28"/>
        </w:rPr>
        <w:t>ятие», в соответствии с рисунком 3.</w:t>
      </w:r>
    </w:p>
    <w:p w:rsidR="00E847A4" w:rsidRPr="00BA7834" w:rsidRDefault="00771BA5" w:rsidP="00EB707A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2687320" cy="532765"/>
            <wp:effectExtent l="19050" t="0" r="0" b="0"/>
            <wp:docPr id="7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A4" w:rsidRPr="00BA7834" w:rsidRDefault="00E847A4" w:rsidP="00EB707A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3 – Кнопка запуска</w:t>
      </w:r>
    </w:p>
    <w:p w:rsidR="00E847A4" w:rsidRPr="00BA7834" w:rsidRDefault="00E847A4" w:rsidP="00DD61B3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Для запуска мобильного приложения пользователь должен скачать его по определенной ссылке выдаваемой каждому работнику. Действия для запуска пр</w:t>
      </w:r>
      <w:r w:rsidRPr="00BA7834">
        <w:rPr>
          <w:szCs w:val="28"/>
        </w:rPr>
        <w:t>и</w:t>
      </w:r>
      <w:r w:rsidRPr="00BA7834">
        <w:rPr>
          <w:szCs w:val="28"/>
        </w:rPr>
        <w:t>ложения схожи с запуском через центральную базу, за учетом пары моментов.</w:t>
      </w:r>
    </w:p>
    <w:p w:rsidR="00E847A4" w:rsidRPr="00BA7834" w:rsidRDefault="00E847A4" w:rsidP="00DD61B3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Для работы с центральной базой необходимо наличие на ПК пользователя установленного программного обеспечения 1С:Предприятие версии не ниже 8.3. Для работы с мобильным приложением необходимо наличие совместимого м</w:t>
      </w:r>
      <w:r w:rsidRPr="00BA7834">
        <w:rPr>
          <w:szCs w:val="28"/>
        </w:rPr>
        <w:t>о</w:t>
      </w:r>
      <w:r w:rsidRPr="00BA7834">
        <w:rPr>
          <w:szCs w:val="28"/>
        </w:rPr>
        <w:t>бильного устройства (</w:t>
      </w:r>
      <w:proofErr w:type="spellStart"/>
      <w:r w:rsidRPr="00BA7834">
        <w:rPr>
          <w:szCs w:val="28"/>
        </w:rPr>
        <w:t>Android</w:t>
      </w:r>
      <w:proofErr w:type="spellEnd"/>
      <w:r w:rsidRPr="00BA7834">
        <w:rPr>
          <w:szCs w:val="28"/>
        </w:rPr>
        <w:t xml:space="preserve"> или </w:t>
      </w:r>
      <w:proofErr w:type="spellStart"/>
      <w:r w:rsidRPr="00BA7834">
        <w:rPr>
          <w:szCs w:val="28"/>
        </w:rPr>
        <w:t>iOS</w:t>
      </w:r>
      <w:proofErr w:type="spellEnd"/>
      <w:r w:rsidRPr="00BA7834">
        <w:rPr>
          <w:szCs w:val="28"/>
        </w:rPr>
        <w:t>).</w:t>
      </w:r>
    </w:p>
    <w:p w:rsidR="00E847A4" w:rsidRPr="00BA7834" w:rsidRDefault="00E847A4" w:rsidP="00DD61B3">
      <w:pPr>
        <w:pStyle w:val="ab"/>
        <w:spacing w:before="160"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2.3.3 Входные данные</w:t>
      </w:r>
    </w:p>
    <w:p w:rsidR="00E847A4" w:rsidRPr="00BA7834" w:rsidRDefault="00E847A4" w:rsidP="00DD61B3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Входной информацией на предприятии являются данные, которые вв</w:t>
      </w:r>
      <w:r w:rsidRPr="00BA7834">
        <w:rPr>
          <w:szCs w:val="28"/>
        </w:rPr>
        <w:t>о</w:t>
      </w:r>
      <w:r w:rsidRPr="00BA7834">
        <w:rPr>
          <w:szCs w:val="28"/>
        </w:rPr>
        <w:t>дятся в систему или экспортируются из других ист</w:t>
      </w:r>
      <w:r w:rsidR="00DD61B3" w:rsidRPr="00BA7834">
        <w:rPr>
          <w:szCs w:val="28"/>
        </w:rPr>
        <w:t>очников, таких как базы да</w:t>
      </w:r>
      <w:r w:rsidR="00DD61B3" w:rsidRPr="00BA7834">
        <w:rPr>
          <w:szCs w:val="28"/>
        </w:rPr>
        <w:t>н</w:t>
      </w:r>
      <w:r w:rsidR="00DD61B3" w:rsidRPr="00BA7834">
        <w:rPr>
          <w:szCs w:val="28"/>
        </w:rPr>
        <w:t>ных</w:t>
      </w:r>
      <w:r w:rsidRPr="00BA7834">
        <w:rPr>
          <w:szCs w:val="28"/>
        </w:rPr>
        <w:t xml:space="preserve">, </w:t>
      </w:r>
      <w:proofErr w:type="spellStart"/>
      <w:r w:rsidRPr="00BA7834">
        <w:rPr>
          <w:szCs w:val="28"/>
        </w:rPr>
        <w:t>веб-сервисы</w:t>
      </w:r>
      <w:proofErr w:type="spellEnd"/>
      <w:r w:rsidRPr="00BA7834">
        <w:rPr>
          <w:szCs w:val="28"/>
        </w:rPr>
        <w:t xml:space="preserve"> или пользовательские вводы. </w:t>
      </w:r>
    </w:p>
    <w:p w:rsidR="00E847A4" w:rsidRPr="00BA7834" w:rsidRDefault="00E847A4" w:rsidP="00E847A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Описание входных данных представлено в соответствии с таблицей </w:t>
      </w:r>
      <w:r w:rsidR="00C67F50">
        <w:rPr>
          <w:szCs w:val="28"/>
        </w:rPr>
        <w:t>1</w:t>
      </w:r>
      <w:r w:rsidRPr="00BA7834">
        <w:rPr>
          <w:szCs w:val="28"/>
        </w:rPr>
        <w:t>.</w:t>
      </w:r>
    </w:p>
    <w:p w:rsidR="00F969D3" w:rsidRPr="00BA7834" w:rsidRDefault="00F969D3" w:rsidP="00DD61B3">
      <w:pPr>
        <w:pStyle w:val="ab"/>
        <w:spacing w:after="0" w:line="360" w:lineRule="auto"/>
        <w:ind w:left="0"/>
        <w:rPr>
          <w:szCs w:val="28"/>
        </w:rPr>
      </w:pPr>
    </w:p>
    <w:p w:rsidR="00E847A4" w:rsidRPr="00BA7834" w:rsidRDefault="00E847A4" w:rsidP="00DD61B3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lastRenderedPageBreak/>
        <w:t xml:space="preserve">Таблица </w:t>
      </w:r>
      <w:r w:rsidR="00C67F50">
        <w:rPr>
          <w:szCs w:val="28"/>
        </w:rPr>
        <w:t>1</w:t>
      </w:r>
      <w:r w:rsidRPr="00BA7834">
        <w:rPr>
          <w:szCs w:val="28"/>
        </w:rPr>
        <w:t xml:space="preserve"> — Описание входных данных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73"/>
        <w:gridCol w:w="1391"/>
        <w:gridCol w:w="1985"/>
        <w:gridCol w:w="1134"/>
        <w:gridCol w:w="1701"/>
        <w:gridCol w:w="2239"/>
      </w:tblGrid>
      <w:tr w:rsidR="00E847A4" w:rsidRPr="00BA7834" w:rsidTr="0030605E">
        <w:tc>
          <w:tcPr>
            <w:tcW w:w="1473" w:type="dxa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Характер и орган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зация входных данных</w:t>
            </w:r>
          </w:p>
        </w:tc>
        <w:tc>
          <w:tcPr>
            <w:tcW w:w="1391" w:type="dxa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Формат</w:t>
            </w:r>
          </w:p>
        </w:tc>
        <w:tc>
          <w:tcPr>
            <w:tcW w:w="1985" w:type="dxa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Описание</w:t>
            </w:r>
          </w:p>
        </w:tc>
        <w:tc>
          <w:tcPr>
            <w:tcW w:w="1134" w:type="dxa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Способ код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ров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ния</w:t>
            </w:r>
          </w:p>
        </w:tc>
        <w:tc>
          <w:tcPr>
            <w:tcW w:w="1701" w:type="dxa"/>
          </w:tcPr>
          <w:p w:rsidR="00E847A4" w:rsidRPr="00BA7834" w:rsidRDefault="00E847A4" w:rsidP="00F23473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Предвар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тельная подготовка данных</w:t>
            </w:r>
          </w:p>
        </w:tc>
        <w:tc>
          <w:tcPr>
            <w:tcW w:w="2239" w:type="dxa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Форма ввода</w:t>
            </w:r>
          </w:p>
        </w:tc>
      </w:tr>
      <w:tr w:rsidR="00E847A4" w:rsidRPr="00BA7834" w:rsidTr="0030605E">
        <w:tc>
          <w:tcPr>
            <w:tcW w:w="1473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Данные о грузах</w:t>
            </w:r>
          </w:p>
        </w:tc>
        <w:tc>
          <w:tcPr>
            <w:tcW w:w="139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</w:p>
        </w:tc>
        <w:tc>
          <w:tcPr>
            <w:tcW w:w="1985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грузах, вкл</w:t>
            </w:r>
            <w:r w:rsidRPr="00BA7834">
              <w:rPr>
                <w:szCs w:val="28"/>
              </w:rPr>
              <w:t>ю</w:t>
            </w:r>
            <w:r w:rsidRPr="00BA7834">
              <w:rPr>
                <w:szCs w:val="28"/>
              </w:rPr>
              <w:t>чая вес, об</w:t>
            </w:r>
            <w:r w:rsidRPr="00BA7834">
              <w:rPr>
                <w:szCs w:val="28"/>
              </w:rPr>
              <w:t>ъ</w:t>
            </w:r>
            <w:r w:rsidRPr="00BA7834">
              <w:rPr>
                <w:szCs w:val="28"/>
              </w:rPr>
              <w:t>ем, местополож</w:t>
            </w:r>
            <w:r w:rsidRPr="00BA7834">
              <w:rPr>
                <w:szCs w:val="28"/>
              </w:rPr>
              <w:t>е</w:t>
            </w:r>
            <w:r w:rsidRPr="00BA7834">
              <w:rPr>
                <w:szCs w:val="28"/>
              </w:rPr>
              <w:t>ние, тип груза и т.д.</w:t>
            </w:r>
          </w:p>
        </w:tc>
        <w:tc>
          <w:tcPr>
            <w:tcW w:w="1134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UTF-8</w:t>
            </w:r>
          </w:p>
        </w:tc>
        <w:tc>
          <w:tcPr>
            <w:tcW w:w="170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ных вру</w:t>
            </w:r>
            <w:r w:rsidRPr="00BA7834">
              <w:rPr>
                <w:szCs w:val="28"/>
              </w:rPr>
              <w:t>ч</w:t>
            </w:r>
            <w:r w:rsidRPr="00BA7834">
              <w:rPr>
                <w:szCs w:val="28"/>
              </w:rPr>
              <w:t>ную</w:t>
            </w:r>
          </w:p>
        </w:tc>
        <w:tc>
          <w:tcPr>
            <w:tcW w:w="2239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пом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щью интерфейса пользователя</w:t>
            </w:r>
          </w:p>
        </w:tc>
      </w:tr>
      <w:tr w:rsidR="00E847A4" w:rsidRPr="00BA7834" w:rsidTr="0030605E">
        <w:tc>
          <w:tcPr>
            <w:tcW w:w="1473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Данные о тран</w:t>
            </w:r>
            <w:r w:rsidRPr="00BA7834">
              <w:rPr>
                <w:szCs w:val="28"/>
              </w:rPr>
              <w:t>с</w:t>
            </w:r>
            <w:r w:rsidRPr="00BA7834">
              <w:rPr>
                <w:szCs w:val="28"/>
              </w:rPr>
              <w:t>портных средствах</w:t>
            </w:r>
          </w:p>
        </w:tc>
        <w:tc>
          <w:tcPr>
            <w:tcW w:w="139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</w:p>
        </w:tc>
        <w:tc>
          <w:tcPr>
            <w:tcW w:w="1985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доступных транспортных средствах</w:t>
            </w:r>
          </w:p>
        </w:tc>
        <w:tc>
          <w:tcPr>
            <w:tcW w:w="1134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UTF-8</w:t>
            </w:r>
          </w:p>
        </w:tc>
        <w:tc>
          <w:tcPr>
            <w:tcW w:w="170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ных вру</w:t>
            </w:r>
            <w:r w:rsidRPr="00BA7834">
              <w:rPr>
                <w:szCs w:val="28"/>
              </w:rPr>
              <w:t>ч</w:t>
            </w:r>
            <w:r w:rsidRPr="00BA7834">
              <w:rPr>
                <w:szCs w:val="28"/>
              </w:rPr>
              <w:t>ную</w:t>
            </w:r>
          </w:p>
        </w:tc>
        <w:tc>
          <w:tcPr>
            <w:tcW w:w="2239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пом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щью интерфейса пользователя</w:t>
            </w:r>
          </w:p>
        </w:tc>
      </w:tr>
      <w:tr w:rsidR="00E847A4" w:rsidRPr="00BA7834" w:rsidTr="0030605E">
        <w:tc>
          <w:tcPr>
            <w:tcW w:w="1473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Данные о маршр</w:t>
            </w:r>
            <w:r w:rsidRPr="00BA7834">
              <w:rPr>
                <w:szCs w:val="28"/>
              </w:rPr>
              <w:t>у</w:t>
            </w:r>
            <w:r w:rsidRPr="00BA7834">
              <w:rPr>
                <w:szCs w:val="28"/>
              </w:rPr>
              <w:t>тах</w:t>
            </w:r>
          </w:p>
        </w:tc>
        <w:tc>
          <w:tcPr>
            <w:tcW w:w="139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</w:p>
        </w:tc>
        <w:tc>
          <w:tcPr>
            <w:tcW w:w="1985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маршрутах доставки.</w:t>
            </w:r>
          </w:p>
        </w:tc>
        <w:tc>
          <w:tcPr>
            <w:tcW w:w="1134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UTF-8</w:t>
            </w:r>
          </w:p>
        </w:tc>
        <w:tc>
          <w:tcPr>
            <w:tcW w:w="170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ных вру</w:t>
            </w:r>
            <w:r w:rsidRPr="00BA7834">
              <w:rPr>
                <w:szCs w:val="28"/>
              </w:rPr>
              <w:t>ч</w:t>
            </w:r>
            <w:r w:rsidRPr="00BA7834">
              <w:rPr>
                <w:szCs w:val="28"/>
              </w:rPr>
              <w:t>ную</w:t>
            </w:r>
          </w:p>
        </w:tc>
        <w:tc>
          <w:tcPr>
            <w:tcW w:w="2239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пом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щью интерфейса пользователя</w:t>
            </w:r>
          </w:p>
        </w:tc>
      </w:tr>
      <w:tr w:rsidR="00E847A4" w:rsidRPr="00BA7834" w:rsidTr="0030605E">
        <w:tc>
          <w:tcPr>
            <w:tcW w:w="1473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Данные о заказч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ках</w:t>
            </w:r>
          </w:p>
        </w:tc>
        <w:tc>
          <w:tcPr>
            <w:tcW w:w="139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</w:p>
        </w:tc>
        <w:tc>
          <w:tcPr>
            <w:tcW w:w="1985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заказчиках</w:t>
            </w:r>
          </w:p>
        </w:tc>
        <w:tc>
          <w:tcPr>
            <w:tcW w:w="1134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UTF-8</w:t>
            </w:r>
          </w:p>
        </w:tc>
        <w:tc>
          <w:tcPr>
            <w:tcW w:w="1701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ных вру</w:t>
            </w:r>
            <w:r w:rsidRPr="00BA7834">
              <w:rPr>
                <w:szCs w:val="28"/>
              </w:rPr>
              <w:t>ч</w:t>
            </w:r>
            <w:r w:rsidRPr="00BA7834">
              <w:rPr>
                <w:szCs w:val="28"/>
              </w:rPr>
              <w:t>ную</w:t>
            </w:r>
          </w:p>
        </w:tc>
        <w:tc>
          <w:tcPr>
            <w:tcW w:w="2239" w:type="dxa"/>
            <w:vAlign w:val="bottom"/>
          </w:tcPr>
          <w:p w:rsidR="00E847A4" w:rsidRPr="00BA7834" w:rsidRDefault="00E847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пом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щью интерфейса пользователя</w:t>
            </w:r>
          </w:p>
        </w:tc>
      </w:tr>
    </w:tbl>
    <w:p w:rsidR="00F969D3" w:rsidRPr="00BA7834" w:rsidRDefault="00F969D3" w:rsidP="00F969D3">
      <w:pPr>
        <w:pStyle w:val="ab"/>
        <w:spacing w:after="0"/>
        <w:ind w:left="0" w:firstLine="964"/>
        <w:rPr>
          <w:szCs w:val="28"/>
        </w:rPr>
      </w:pPr>
    </w:p>
    <w:p w:rsidR="00E847A4" w:rsidRPr="00BA7834" w:rsidRDefault="00F969D3" w:rsidP="000C206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Входная информация необходима для обработки и анализа в предпр</w:t>
      </w:r>
      <w:r w:rsidRPr="00BA7834">
        <w:rPr>
          <w:szCs w:val="28"/>
        </w:rPr>
        <w:t>и</w:t>
      </w:r>
      <w:r w:rsidRPr="00BA7834">
        <w:rPr>
          <w:szCs w:val="28"/>
        </w:rPr>
        <w:t>ятии, и может включать финансовые данные, информацию о заказах, данные о производстве и сведения о клиентах.</w:t>
      </w:r>
    </w:p>
    <w:p w:rsidR="00F969D3" w:rsidRPr="00BA7834" w:rsidRDefault="00F969D3" w:rsidP="000C2060">
      <w:pPr>
        <w:pStyle w:val="ab"/>
        <w:spacing w:after="0" w:line="360" w:lineRule="auto"/>
        <w:ind w:left="0" w:firstLine="964"/>
        <w:rPr>
          <w:szCs w:val="28"/>
        </w:rPr>
      </w:pPr>
    </w:p>
    <w:p w:rsidR="00F678A4" w:rsidRPr="00BA7834" w:rsidRDefault="00F678A4" w:rsidP="00DD61B3">
      <w:pPr>
        <w:pStyle w:val="ab"/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lastRenderedPageBreak/>
        <w:t>2.3.4 Выходные данные</w:t>
      </w:r>
    </w:p>
    <w:p w:rsidR="00F678A4" w:rsidRPr="00BA7834" w:rsidRDefault="00F678A4" w:rsidP="00F678A4">
      <w:pPr>
        <w:pStyle w:val="ab"/>
        <w:spacing w:line="360" w:lineRule="auto"/>
        <w:ind w:left="0" w:firstLine="964"/>
        <w:rPr>
          <w:szCs w:val="28"/>
        </w:rPr>
      </w:pPr>
      <w:r w:rsidRPr="00BA7834">
        <w:rPr>
          <w:szCs w:val="28"/>
        </w:rPr>
        <w:t>Выходной информацией на предприятии может быть широкий спектр д</w:t>
      </w:r>
      <w:r w:rsidRPr="00BA7834">
        <w:rPr>
          <w:szCs w:val="28"/>
        </w:rPr>
        <w:t>о</w:t>
      </w:r>
      <w:r w:rsidRPr="00BA7834">
        <w:rPr>
          <w:szCs w:val="28"/>
        </w:rPr>
        <w:t>кументов, отчетов, данных и других материалов, которые генерируются в резул</w:t>
      </w:r>
      <w:r w:rsidRPr="00BA7834">
        <w:rPr>
          <w:szCs w:val="28"/>
        </w:rPr>
        <w:t>ь</w:t>
      </w:r>
      <w:r w:rsidRPr="00BA7834">
        <w:rPr>
          <w:szCs w:val="28"/>
        </w:rPr>
        <w:t>тате бизнес-процессов или анализа данных. Включая финансовые отчеты, производственные метрики, сводные данные о продажах и клиентах, а также ра</w:t>
      </w:r>
      <w:r w:rsidRPr="00BA7834">
        <w:rPr>
          <w:szCs w:val="28"/>
        </w:rPr>
        <w:t>з</w:t>
      </w:r>
      <w:r w:rsidRPr="00BA7834">
        <w:rPr>
          <w:szCs w:val="28"/>
        </w:rPr>
        <w:t xml:space="preserve">личные визуализации данных и диаграммы. </w:t>
      </w:r>
    </w:p>
    <w:p w:rsidR="00F678A4" w:rsidRPr="00BA7834" w:rsidRDefault="00F678A4" w:rsidP="00F678A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Описание выходных данных представлено в соответствии с таблицей </w:t>
      </w:r>
      <w:r w:rsidR="00C67F50">
        <w:rPr>
          <w:szCs w:val="28"/>
        </w:rPr>
        <w:t>2</w:t>
      </w:r>
      <w:r w:rsidRPr="00BA7834">
        <w:rPr>
          <w:szCs w:val="28"/>
        </w:rPr>
        <w:t>.</w:t>
      </w:r>
    </w:p>
    <w:p w:rsidR="00F678A4" w:rsidRPr="00BA7834" w:rsidRDefault="00F678A4" w:rsidP="00DD61B3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</w:t>
      </w:r>
      <w:r w:rsidR="00C67F50">
        <w:rPr>
          <w:szCs w:val="28"/>
        </w:rPr>
        <w:t xml:space="preserve">2 </w:t>
      </w:r>
      <w:r w:rsidRPr="00BA7834">
        <w:rPr>
          <w:szCs w:val="28"/>
        </w:rPr>
        <w:t>— Описание в</w:t>
      </w:r>
      <w:r w:rsidR="00DD61B3" w:rsidRPr="00BA7834">
        <w:rPr>
          <w:szCs w:val="28"/>
        </w:rPr>
        <w:t>ы</w:t>
      </w:r>
      <w:r w:rsidRPr="00BA7834">
        <w:rPr>
          <w:szCs w:val="28"/>
        </w:rPr>
        <w:t>ходных данных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43"/>
        <w:gridCol w:w="851"/>
        <w:gridCol w:w="2268"/>
        <w:gridCol w:w="1417"/>
        <w:gridCol w:w="1559"/>
        <w:gridCol w:w="1872"/>
      </w:tblGrid>
      <w:tr w:rsidR="00DD61B3" w:rsidRPr="00BA7834" w:rsidTr="00F96A85">
        <w:tc>
          <w:tcPr>
            <w:tcW w:w="1843" w:type="dxa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Характер и организация входных данных</w:t>
            </w:r>
          </w:p>
        </w:tc>
        <w:tc>
          <w:tcPr>
            <w:tcW w:w="851" w:type="dxa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Формат</w:t>
            </w:r>
          </w:p>
        </w:tc>
        <w:tc>
          <w:tcPr>
            <w:tcW w:w="2268" w:type="dxa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Описание</w:t>
            </w:r>
          </w:p>
        </w:tc>
        <w:tc>
          <w:tcPr>
            <w:tcW w:w="1417" w:type="dxa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Способ кодир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вания</w:t>
            </w:r>
          </w:p>
        </w:tc>
        <w:tc>
          <w:tcPr>
            <w:tcW w:w="1559" w:type="dxa"/>
          </w:tcPr>
          <w:p w:rsidR="00F678A4" w:rsidRPr="00BA7834" w:rsidRDefault="00F678A4" w:rsidP="00F23473">
            <w:pPr>
              <w:spacing w:line="360" w:lineRule="auto"/>
              <w:rPr>
                <w:szCs w:val="28"/>
              </w:rPr>
            </w:pPr>
            <w:r w:rsidRPr="00BA7834">
              <w:rPr>
                <w:szCs w:val="28"/>
              </w:rPr>
              <w:t>Предвар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тельная подготовка данных</w:t>
            </w:r>
          </w:p>
        </w:tc>
        <w:tc>
          <w:tcPr>
            <w:tcW w:w="1872" w:type="dxa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Форма ввода</w:t>
            </w:r>
          </w:p>
        </w:tc>
      </w:tr>
      <w:tr w:rsidR="002A3527" w:rsidRPr="00BA7834" w:rsidTr="00F96A85">
        <w:tc>
          <w:tcPr>
            <w:tcW w:w="1843" w:type="dxa"/>
            <w:tcBorders>
              <w:bottom w:val="nil"/>
            </w:tcBorders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</w:p>
        </w:tc>
        <w:tc>
          <w:tcPr>
            <w:tcW w:w="2268" w:type="dxa"/>
            <w:tcBorders>
              <w:bottom w:val="nil"/>
            </w:tcBorders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3</w:t>
            </w:r>
          </w:p>
        </w:tc>
        <w:tc>
          <w:tcPr>
            <w:tcW w:w="1417" w:type="dxa"/>
            <w:tcBorders>
              <w:bottom w:val="nil"/>
            </w:tcBorders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4</w:t>
            </w:r>
          </w:p>
        </w:tc>
        <w:tc>
          <w:tcPr>
            <w:tcW w:w="1559" w:type="dxa"/>
            <w:tcBorders>
              <w:bottom w:val="nil"/>
            </w:tcBorders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5</w:t>
            </w:r>
          </w:p>
        </w:tc>
        <w:tc>
          <w:tcPr>
            <w:tcW w:w="1872" w:type="dxa"/>
            <w:tcBorders>
              <w:bottom w:val="nil"/>
            </w:tcBorders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6</w:t>
            </w:r>
          </w:p>
        </w:tc>
      </w:tr>
      <w:tr w:rsidR="00DD61B3" w:rsidRPr="00BA7834" w:rsidTr="00F96A85">
        <w:tc>
          <w:tcPr>
            <w:tcW w:w="1843" w:type="dxa"/>
            <w:tcBorders>
              <w:bottom w:val="nil"/>
            </w:tcBorders>
            <w:vAlign w:val="bottom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Отчеты о продажах</w:t>
            </w:r>
          </w:p>
        </w:tc>
        <w:tc>
          <w:tcPr>
            <w:tcW w:w="851" w:type="dxa"/>
            <w:tcBorders>
              <w:bottom w:val="nil"/>
            </w:tcBorders>
            <w:vAlign w:val="bottom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Та</w:t>
            </w:r>
            <w:r w:rsidRPr="00BA7834">
              <w:rPr>
                <w:szCs w:val="28"/>
              </w:rPr>
              <w:t>б</w:t>
            </w:r>
            <w:r w:rsidRPr="00BA7834">
              <w:rPr>
                <w:szCs w:val="28"/>
              </w:rPr>
              <w:t>л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цы, гр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фики</w:t>
            </w:r>
          </w:p>
        </w:tc>
        <w:tc>
          <w:tcPr>
            <w:tcW w:w="2268" w:type="dxa"/>
            <w:tcBorders>
              <w:bottom w:val="nil"/>
            </w:tcBorders>
            <w:vAlign w:val="bottom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Отчеты, показ</w:t>
            </w:r>
            <w:r w:rsidRPr="00BA7834">
              <w:rPr>
                <w:szCs w:val="28"/>
              </w:rPr>
              <w:t>ы</w:t>
            </w:r>
            <w:r w:rsidRPr="00BA7834">
              <w:rPr>
                <w:szCs w:val="28"/>
              </w:rPr>
              <w:t>вающие колич</w:t>
            </w:r>
            <w:r w:rsidRPr="00BA7834">
              <w:rPr>
                <w:szCs w:val="28"/>
              </w:rPr>
              <w:t>е</w:t>
            </w:r>
            <w:r w:rsidRPr="00BA7834">
              <w:rPr>
                <w:szCs w:val="28"/>
              </w:rPr>
              <w:t>ство продаж по различным п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раметра</w:t>
            </w:r>
            <w:r w:rsidR="00DD61B3" w:rsidRPr="00BA7834">
              <w:rPr>
                <w:szCs w:val="28"/>
              </w:rPr>
              <w:t>м</w:t>
            </w:r>
          </w:p>
        </w:tc>
        <w:tc>
          <w:tcPr>
            <w:tcW w:w="1417" w:type="dxa"/>
            <w:tcBorders>
              <w:bottom w:val="nil"/>
            </w:tcBorders>
            <w:vAlign w:val="bottom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вое пре</w:t>
            </w:r>
            <w:r w:rsidRPr="00BA7834">
              <w:rPr>
                <w:szCs w:val="28"/>
              </w:rPr>
              <w:t>д</w:t>
            </w:r>
            <w:r w:rsidRPr="00BA7834">
              <w:rPr>
                <w:szCs w:val="28"/>
              </w:rPr>
              <w:t>ставление и числа</w:t>
            </w:r>
          </w:p>
        </w:tc>
        <w:tc>
          <w:tcPr>
            <w:tcW w:w="1559" w:type="dxa"/>
            <w:tcBorders>
              <w:bottom w:val="nil"/>
            </w:tcBorders>
            <w:vAlign w:val="bottom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ных вру</w:t>
            </w:r>
            <w:r w:rsidRPr="00BA7834">
              <w:rPr>
                <w:szCs w:val="28"/>
              </w:rPr>
              <w:t>ч</w:t>
            </w:r>
            <w:r w:rsidRPr="00BA7834">
              <w:rPr>
                <w:szCs w:val="28"/>
              </w:rPr>
              <w:t>ную</w:t>
            </w:r>
          </w:p>
        </w:tc>
        <w:tc>
          <w:tcPr>
            <w:tcW w:w="1872" w:type="dxa"/>
            <w:tcBorders>
              <w:bottom w:val="nil"/>
            </w:tcBorders>
            <w:vAlign w:val="bottom"/>
          </w:tcPr>
          <w:p w:rsidR="00F678A4" w:rsidRPr="00BA7834" w:rsidRDefault="00F678A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помощью интерфейса пользователя</w:t>
            </w:r>
          </w:p>
        </w:tc>
      </w:tr>
      <w:tr w:rsidR="007154D4" w:rsidRPr="00BA7834" w:rsidTr="00F96A85"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:rsidR="007154D4" w:rsidRPr="00BA7834" w:rsidRDefault="007154D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Данные о транспор</w:t>
            </w:r>
            <w:r w:rsidRPr="00BA7834">
              <w:rPr>
                <w:szCs w:val="28"/>
              </w:rPr>
              <w:t>т</w:t>
            </w:r>
            <w:r w:rsidRPr="00BA7834">
              <w:rPr>
                <w:szCs w:val="28"/>
              </w:rPr>
              <w:t>ных средс</w:t>
            </w:r>
            <w:r w:rsidRPr="00BA7834">
              <w:rPr>
                <w:szCs w:val="28"/>
              </w:rPr>
              <w:t>т</w:t>
            </w:r>
            <w:r w:rsidRPr="00BA7834">
              <w:rPr>
                <w:szCs w:val="28"/>
              </w:rPr>
              <w:t>вах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:rsidR="007154D4" w:rsidRPr="00BA7834" w:rsidRDefault="007154D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7154D4" w:rsidRPr="00BA7834" w:rsidRDefault="007154D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доступных транспортных средствах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:rsidR="007154D4" w:rsidRPr="00BA7834" w:rsidRDefault="007154D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вое пре</w:t>
            </w:r>
            <w:r w:rsidRPr="00BA7834">
              <w:rPr>
                <w:szCs w:val="28"/>
              </w:rPr>
              <w:t>д</w:t>
            </w:r>
            <w:r w:rsidRPr="00BA7834">
              <w:rPr>
                <w:szCs w:val="28"/>
              </w:rPr>
              <w:t>ставление и числа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:rsidR="007154D4" w:rsidRPr="00BA7834" w:rsidRDefault="007154D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ных вру</w:t>
            </w:r>
            <w:r w:rsidRPr="00BA7834">
              <w:rPr>
                <w:szCs w:val="28"/>
              </w:rPr>
              <w:t>ч</w:t>
            </w:r>
            <w:r w:rsidRPr="00BA7834">
              <w:rPr>
                <w:szCs w:val="28"/>
              </w:rPr>
              <w:t>ную</w:t>
            </w:r>
          </w:p>
        </w:tc>
        <w:tc>
          <w:tcPr>
            <w:tcW w:w="1872" w:type="dxa"/>
            <w:tcBorders>
              <w:bottom w:val="single" w:sz="4" w:space="0" w:color="auto"/>
            </w:tcBorders>
            <w:vAlign w:val="bottom"/>
          </w:tcPr>
          <w:p w:rsidR="007154D4" w:rsidRPr="00BA7834" w:rsidRDefault="007154D4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помощью интерфейса пользователя</w:t>
            </w:r>
          </w:p>
        </w:tc>
      </w:tr>
      <w:tr w:rsidR="00DA188E" w:rsidRPr="00BA7834" w:rsidTr="00F96A85">
        <w:tc>
          <w:tcPr>
            <w:tcW w:w="1843" w:type="dxa"/>
            <w:tcBorders>
              <w:bottom w:val="nil"/>
            </w:tcBorders>
            <w:vAlign w:val="bottom"/>
          </w:tcPr>
          <w:p w:rsidR="00DA188E" w:rsidRPr="00BA7834" w:rsidRDefault="00DA188E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заказах</w:t>
            </w:r>
          </w:p>
        </w:tc>
        <w:tc>
          <w:tcPr>
            <w:tcW w:w="851" w:type="dxa"/>
            <w:tcBorders>
              <w:bottom w:val="nil"/>
            </w:tcBorders>
            <w:vAlign w:val="bottom"/>
          </w:tcPr>
          <w:p w:rsidR="00DA188E" w:rsidRPr="00BA7834" w:rsidRDefault="00DA188E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Та</w:t>
            </w:r>
            <w:r w:rsidRPr="00BA7834">
              <w:rPr>
                <w:szCs w:val="28"/>
              </w:rPr>
              <w:t>б</w:t>
            </w:r>
            <w:r w:rsidRPr="00BA7834">
              <w:rPr>
                <w:szCs w:val="28"/>
              </w:rPr>
              <w:t>лицы</w:t>
            </w:r>
          </w:p>
        </w:tc>
        <w:tc>
          <w:tcPr>
            <w:tcW w:w="2268" w:type="dxa"/>
            <w:tcBorders>
              <w:bottom w:val="nil"/>
            </w:tcBorders>
            <w:vAlign w:val="bottom"/>
          </w:tcPr>
          <w:p w:rsidR="00DA188E" w:rsidRPr="00BA7834" w:rsidRDefault="00DA188E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заказах, с указ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нием даты, ст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туса, товаров и клиентов</w:t>
            </w:r>
          </w:p>
        </w:tc>
        <w:tc>
          <w:tcPr>
            <w:tcW w:w="1417" w:type="dxa"/>
            <w:tcBorders>
              <w:bottom w:val="nil"/>
            </w:tcBorders>
            <w:vAlign w:val="bottom"/>
          </w:tcPr>
          <w:p w:rsidR="00DA188E" w:rsidRPr="00BA7834" w:rsidRDefault="00DA188E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вое пре</w:t>
            </w:r>
            <w:r w:rsidRPr="00BA7834">
              <w:rPr>
                <w:szCs w:val="28"/>
              </w:rPr>
              <w:t>д</w:t>
            </w:r>
            <w:r w:rsidRPr="00BA7834">
              <w:rPr>
                <w:szCs w:val="28"/>
              </w:rPr>
              <w:t>ставление и числа</w:t>
            </w:r>
          </w:p>
        </w:tc>
        <w:tc>
          <w:tcPr>
            <w:tcW w:w="1559" w:type="dxa"/>
            <w:tcBorders>
              <w:bottom w:val="nil"/>
            </w:tcBorders>
            <w:vAlign w:val="bottom"/>
          </w:tcPr>
          <w:p w:rsidR="00DA188E" w:rsidRPr="00BA7834" w:rsidRDefault="00DA188E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ных вру</w:t>
            </w:r>
            <w:r w:rsidRPr="00BA7834">
              <w:rPr>
                <w:szCs w:val="28"/>
              </w:rPr>
              <w:t>ч</w:t>
            </w:r>
            <w:r w:rsidRPr="00BA7834">
              <w:rPr>
                <w:szCs w:val="28"/>
              </w:rPr>
              <w:t>ную</w:t>
            </w:r>
          </w:p>
        </w:tc>
        <w:tc>
          <w:tcPr>
            <w:tcW w:w="1872" w:type="dxa"/>
            <w:tcBorders>
              <w:bottom w:val="nil"/>
            </w:tcBorders>
            <w:vAlign w:val="bottom"/>
          </w:tcPr>
          <w:p w:rsidR="00DA188E" w:rsidRPr="00BA7834" w:rsidRDefault="00DA188E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помощью интерфейса пользователя</w:t>
            </w:r>
          </w:p>
        </w:tc>
      </w:tr>
    </w:tbl>
    <w:p w:rsidR="002A3527" w:rsidRPr="00BA7834" w:rsidRDefault="00DA188E" w:rsidP="002A3527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>Продолжение таблицы 3</w:t>
      </w:r>
    </w:p>
    <w:tbl>
      <w:tblPr>
        <w:tblStyle w:val="af0"/>
        <w:tblW w:w="0" w:type="auto"/>
        <w:tblInd w:w="108" w:type="dxa"/>
        <w:tblLayout w:type="fixed"/>
        <w:tblLook w:val="04A0"/>
      </w:tblPr>
      <w:tblGrid>
        <w:gridCol w:w="1276"/>
        <w:gridCol w:w="1276"/>
        <w:gridCol w:w="2268"/>
        <w:gridCol w:w="1701"/>
        <w:gridCol w:w="1417"/>
        <w:gridCol w:w="1985"/>
      </w:tblGrid>
      <w:tr w:rsidR="002A3527" w:rsidRPr="00BA7834" w:rsidTr="00C67F50">
        <w:tc>
          <w:tcPr>
            <w:tcW w:w="1276" w:type="dxa"/>
            <w:tcBorders>
              <w:top w:val="single" w:sz="4" w:space="0" w:color="auto"/>
            </w:tcBorders>
            <w:vAlign w:val="bottom"/>
          </w:tcPr>
          <w:p w:rsidR="002A3527" w:rsidRPr="00BA7834" w:rsidRDefault="002A3527" w:rsidP="002A3527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lastRenderedPageBreak/>
              <w:t>1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bottom"/>
          </w:tcPr>
          <w:p w:rsidR="002A3527" w:rsidRPr="00BA7834" w:rsidRDefault="002A3527" w:rsidP="002A3527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:rsidR="002A3527" w:rsidRPr="00BA7834" w:rsidRDefault="002A3527" w:rsidP="002A3527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:rsidR="002A3527" w:rsidRPr="00BA7834" w:rsidRDefault="002A3527" w:rsidP="002A3527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bottom"/>
          </w:tcPr>
          <w:p w:rsidR="002A3527" w:rsidRPr="00BA7834" w:rsidRDefault="002A3527" w:rsidP="002A3527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:rsidR="002A3527" w:rsidRPr="00BA7834" w:rsidRDefault="002A3527" w:rsidP="002A3527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6</w:t>
            </w:r>
          </w:p>
        </w:tc>
      </w:tr>
      <w:tr w:rsidR="002A3527" w:rsidRPr="00BA7834" w:rsidTr="00DA188E">
        <w:tc>
          <w:tcPr>
            <w:tcW w:w="1276" w:type="dxa"/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Данные о зака</w:t>
            </w:r>
            <w:r w:rsidRPr="00BA7834">
              <w:rPr>
                <w:szCs w:val="28"/>
              </w:rPr>
              <w:t>з</w:t>
            </w:r>
            <w:r w:rsidRPr="00BA7834">
              <w:rPr>
                <w:szCs w:val="28"/>
              </w:rPr>
              <w:t>чиках</w:t>
            </w:r>
          </w:p>
        </w:tc>
        <w:tc>
          <w:tcPr>
            <w:tcW w:w="1276" w:type="dxa"/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</w:t>
            </w:r>
          </w:p>
        </w:tc>
        <w:tc>
          <w:tcPr>
            <w:tcW w:w="2268" w:type="dxa"/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Информация о заказчиках</w:t>
            </w:r>
          </w:p>
        </w:tc>
        <w:tc>
          <w:tcPr>
            <w:tcW w:w="1701" w:type="dxa"/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Текстовое представл</w:t>
            </w:r>
            <w:r w:rsidRPr="00BA7834">
              <w:rPr>
                <w:szCs w:val="28"/>
              </w:rPr>
              <w:t>е</w:t>
            </w:r>
            <w:r w:rsidRPr="00BA7834">
              <w:rPr>
                <w:szCs w:val="28"/>
              </w:rPr>
              <w:t>ние и числа</w:t>
            </w:r>
          </w:p>
        </w:tc>
        <w:tc>
          <w:tcPr>
            <w:tcW w:w="1417" w:type="dxa"/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Ввод данных вручную</w:t>
            </w:r>
          </w:p>
        </w:tc>
        <w:tc>
          <w:tcPr>
            <w:tcW w:w="1985" w:type="dxa"/>
            <w:vAlign w:val="bottom"/>
          </w:tcPr>
          <w:p w:rsidR="002A3527" w:rsidRPr="00BA7834" w:rsidRDefault="002A3527" w:rsidP="00F23473">
            <w:pPr>
              <w:widowControl/>
              <w:tabs>
                <w:tab w:val="left" w:pos="993"/>
                <w:tab w:val="left" w:pos="1276"/>
              </w:tabs>
              <w:spacing w:line="360" w:lineRule="auto"/>
              <w:contextualSpacing/>
              <w:rPr>
                <w:szCs w:val="28"/>
              </w:rPr>
            </w:pPr>
            <w:r w:rsidRPr="00BA7834">
              <w:rPr>
                <w:szCs w:val="28"/>
              </w:rPr>
              <w:t>Формы ввода данных с п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мощью и</w:t>
            </w:r>
            <w:r w:rsidRPr="00BA7834">
              <w:rPr>
                <w:szCs w:val="28"/>
              </w:rPr>
              <w:t>н</w:t>
            </w:r>
            <w:r w:rsidRPr="00BA7834">
              <w:rPr>
                <w:szCs w:val="28"/>
              </w:rPr>
              <w:t>терфейса пользователя</w:t>
            </w:r>
          </w:p>
        </w:tc>
      </w:tr>
    </w:tbl>
    <w:p w:rsidR="002A3527" w:rsidRPr="00BA7834" w:rsidRDefault="00F96A85" w:rsidP="00426D93">
      <w:pPr>
        <w:spacing w:before="120" w:line="360" w:lineRule="auto"/>
        <w:ind w:firstLine="964"/>
      </w:pPr>
      <w:r w:rsidRPr="00BA7834">
        <w:t>Качество и точность выходной информации играют ключевую роль в о</w:t>
      </w:r>
      <w:r w:rsidRPr="00BA7834">
        <w:t>п</w:t>
      </w:r>
      <w:r w:rsidRPr="00BA7834">
        <w:t>ределении эффективности и надежности приложения.</w:t>
      </w:r>
    </w:p>
    <w:p w:rsidR="00F678A4" w:rsidRPr="00BA7834" w:rsidRDefault="00933F0C" w:rsidP="00F96A85">
      <w:pPr>
        <w:pStyle w:val="ab"/>
        <w:spacing w:before="120"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2.3.5 Сообщения Программы</w:t>
      </w:r>
    </w:p>
    <w:p w:rsidR="00933F0C" w:rsidRPr="00BA7834" w:rsidRDefault="00933F0C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Сообщения программы и действия пользователя представлены в соотве</w:t>
      </w:r>
      <w:r w:rsidRPr="00BA7834">
        <w:rPr>
          <w:szCs w:val="28"/>
        </w:rPr>
        <w:t>т</w:t>
      </w:r>
      <w:r w:rsidRPr="00BA7834">
        <w:rPr>
          <w:szCs w:val="28"/>
        </w:rPr>
        <w:t xml:space="preserve">ствии с таблицей </w:t>
      </w:r>
      <w:r w:rsidR="00C67F50">
        <w:rPr>
          <w:szCs w:val="28"/>
        </w:rPr>
        <w:t>3</w:t>
      </w:r>
      <w:r w:rsidRPr="00BA7834">
        <w:rPr>
          <w:szCs w:val="28"/>
        </w:rPr>
        <w:t>.</w:t>
      </w:r>
    </w:p>
    <w:p w:rsidR="00933F0C" w:rsidRPr="00BA7834" w:rsidRDefault="00933F0C" w:rsidP="009F67B4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</w:t>
      </w:r>
      <w:r w:rsidR="00C67F50">
        <w:rPr>
          <w:szCs w:val="28"/>
        </w:rPr>
        <w:t>3</w:t>
      </w:r>
      <w:r w:rsidRPr="00BA7834">
        <w:rPr>
          <w:szCs w:val="28"/>
        </w:rPr>
        <w:t xml:space="preserve"> — Сообщения программы и действия пользователя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62"/>
        <w:gridCol w:w="4841"/>
      </w:tblGrid>
      <w:tr w:rsidR="00933F0C" w:rsidRPr="00BA7834" w:rsidTr="00EB707A">
        <w:tc>
          <w:tcPr>
            <w:tcW w:w="4962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Вид сообщения</w:t>
            </w:r>
          </w:p>
        </w:tc>
        <w:tc>
          <w:tcPr>
            <w:tcW w:w="4841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Действия пользователя</w:t>
            </w:r>
          </w:p>
        </w:tc>
      </w:tr>
      <w:tr w:rsidR="00933F0C" w:rsidRPr="00BA7834" w:rsidTr="00EB707A">
        <w:tc>
          <w:tcPr>
            <w:tcW w:w="4962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Всплывающее сообщение с текстом «Неверный логин или пароль»</w:t>
            </w:r>
          </w:p>
        </w:tc>
        <w:tc>
          <w:tcPr>
            <w:tcW w:w="4841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Ввод неверных данных при авториз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ции в мобильном приложении</w:t>
            </w:r>
          </w:p>
        </w:tc>
      </w:tr>
      <w:tr w:rsidR="00933F0C" w:rsidRPr="00BA7834" w:rsidTr="00EB707A">
        <w:tc>
          <w:tcPr>
            <w:tcW w:w="4962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Всплывающее сообщение с текстом «Добро пожаловать *** ваша роль ***»</w:t>
            </w:r>
          </w:p>
        </w:tc>
        <w:tc>
          <w:tcPr>
            <w:tcW w:w="4841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Успешная авторизация в мобильном приложении</w:t>
            </w:r>
          </w:p>
        </w:tc>
      </w:tr>
      <w:tr w:rsidR="00933F0C" w:rsidRPr="00BA7834" w:rsidTr="00EB707A">
        <w:tc>
          <w:tcPr>
            <w:tcW w:w="4962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Всплывающее сообщение с текстом «перегруз»</w:t>
            </w:r>
          </w:p>
        </w:tc>
        <w:tc>
          <w:tcPr>
            <w:tcW w:w="4841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При вводе значений, превышающих грузоподъемность машины</w:t>
            </w:r>
          </w:p>
        </w:tc>
      </w:tr>
      <w:tr w:rsidR="00933F0C" w:rsidRPr="00BA7834" w:rsidTr="00EB707A">
        <w:tc>
          <w:tcPr>
            <w:tcW w:w="4962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Всплывающее сообщение с текстом «Данные отправлены»</w:t>
            </w:r>
          </w:p>
        </w:tc>
        <w:tc>
          <w:tcPr>
            <w:tcW w:w="4841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При успешной отправке данных в центральную базу</w:t>
            </w:r>
          </w:p>
        </w:tc>
      </w:tr>
      <w:tr w:rsidR="00933F0C" w:rsidRPr="00BA7834" w:rsidTr="00EB707A">
        <w:tc>
          <w:tcPr>
            <w:tcW w:w="4962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Всплывающее сообщение с текстом «Данные отправлены»</w:t>
            </w:r>
          </w:p>
        </w:tc>
        <w:tc>
          <w:tcPr>
            <w:tcW w:w="4841" w:type="dxa"/>
          </w:tcPr>
          <w:p w:rsidR="00933F0C" w:rsidRPr="00BA7834" w:rsidRDefault="00933F0C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При успешной отправке данных в мобильное приложение</w:t>
            </w:r>
          </w:p>
        </w:tc>
      </w:tr>
    </w:tbl>
    <w:p w:rsidR="00DA188E" w:rsidRPr="00BA7834" w:rsidRDefault="00DA188E" w:rsidP="00873DED">
      <w:pPr>
        <w:pStyle w:val="ab"/>
        <w:spacing w:after="0"/>
        <w:ind w:left="0" w:firstLine="964"/>
        <w:rPr>
          <w:szCs w:val="28"/>
        </w:rPr>
      </w:pPr>
    </w:p>
    <w:p w:rsidR="00426D93" w:rsidRPr="00BA7834" w:rsidRDefault="00426D93" w:rsidP="00426D93">
      <w:pPr>
        <w:spacing w:line="360" w:lineRule="auto"/>
        <w:ind w:firstLine="964"/>
      </w:pPr>
      <w:r w:rsidRPr="00BA7834">
        <w:t>Сообщения в приложении предоставляют пользователю ценную инфо</w:t>
      </w:r>
      <w:r w:rsidRPr="00BA7834">
        <w:t>р</w:t>
      </w:r>
      <w:r w:rsidRPr="00BA7834">
        <w:t>мацию о состоянии операций, событиях или ошибках. Это помогает пользователю лучше понять, что происходит в приложении и какие действия необходимо пре</w:t>
      </w:r>
      <w:r w:rsidRPr="00BA7834">
        <w:t>д</w:t>
      </w:r>
      <w:r w:rsidRPr="00BA7834">
        <w:t>принять. Информативные сообщения способствуют повышению пользовательск</w:t>
      </w:r>
      <w:r w:rsidRPr="00BA7834">
        <w:t>о</w:t>
      </w:r>
      <w:r w:rsidRPr="00BA7834">
        <w:lastRenderedPageBreak/>
        <w:t>го опыта и эффективности использования приложения.</w:t>
      </w:r>
    </w:p>
    <w:p w:rsidR="00933F0C" w:rsidRPr="00BA7834" w:rsidRDefault="00933F0C" w:rsidP="00873DED">
      <w:pPr>
        <w:pStyle w:val="ab"/>
        <w:spacing w:before="120"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2.4 Описание процесса отладки</w:t>
      </w:r>
    </w:p>
    <w:p w:rsidR="002F18F3" w:rsidRPr="00BA7834" w:rsidRDefault="00933F0C" w:rsidP="009F67B4">
      <w:pPr>
        <w:pStyle w:val="ab"/>
        <w:spacing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2.4.1 Методы отладки</w:t>
      </w:r>
    </w:p>
    <w:p w:rsidR="00933F0C" w:rsidRPr="00BA7834" w:rsidRDefault="00933F0C" w:rsidP="007154D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Язык 1С предоставляет разработчикам средства отладки, которые пом</w:t>
      </w:r>
      <w:r w:rsidRPr="00BA7834">
        <w:rPr>
          <w:szCs w:val="28"/>
        </w:rPr>
        <w:t>о</w:t>
      </w:r>
      <w:r w:rsidRPr="00BA7834">
        <w:rPr>
          <w:szCs w:val="28"/>
        </w:rPr>
        <w:t>гают выявлять и устранять ошибки в коде программы. Ниже перечислены осно</w:t>
      </w:r>
      <w:r w:rsidRPr="00BA7834">
        <w:rPr>
          <w:szCs w:val="28"/>
        </w:rPr>
        <w:t>в</w:t>
      </w:r>
      <w:r w:rsidRPr="00BA7834">
        <w:rPr>
          <w:szCs w:val="28"/>
        </w:rPr>
        <w:t>ные средства отладки языка 1С и рекомендации по применению:</w:t>
      </w:r>
    </w:p>
    <w:p w:rsidR="00933F0C" w:rsidRPr="00BA7834" w:rsidRDefault="00933F0C" w:rsidP="007154D4">
      <w:pPr>
        <w:pStyle w:val="ab"/>
        <w:numPr>
          <w:ilvl w:val="0"/>
          <w:numId w:val="1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точки останова (</w:t>
      </w:r>
      <w:proofErr w:type="spellStart"/>
      <w:r w:rsidRPr="00BA7834">
        <w:rPr>
          <w:szCs w:val="28"/>
        </w:rPr>
        <w:t>breakpoints</w:t>
      </w:r>
      <w:proofErr w:type="spellEnd"/>
      <w:r w:rsidRPr="00BA7834">
        <w:rPr>
          <w:szCs w:val="28"/>
        </w:rPr>
        <w:t>). Позволяют приостановить выполнение программы в определенном месте, чтобы проанализировать состояние переме</w:t>
      </w:r>
      <w:r w:rsidRPr="00BA7834">
        <w:rPr>
          <w:szCs w:val="28"/>
        </w:rPr>
        <w:t>н</w:t>
      </w:r>
      <w:r w:rsidRPr="00BA7834">
        <w:rPr>
          <w:szCs w:val="28"/>
        </w:rPr>
        <w:t>ных и выполнить другие действия. Рекомендуется использовать точки останова для поиска ошибок в конкретном участке кода;</w:t>
      </w:r>
    </w:p>
    <w:p w:rsidR="00933F0C" w:rsidRPr="00BA7834" w:rsidRDefault="00933F0C" w:rsidP="007154D4">
      <w:pPr>
        <w:pStyle w:val="ab"/>
        <w:numPr>
          <w:ilvl w:val="0"/>
          <w:numId w:val="1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окно «Локальные переменные» (</w:t>
      </w:r>
      <w:proofErr w:type="spellStart"/>
      <w:r w:rsidRPr="00BA7834">
        <w:rPr>
          <w:szCs w:val="28"/>
        </w:rPr>
        <w:t>local</w:t>
      </w:r>
      <w:proofErr w:type="spellEnd"/>
      <w:r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variables</w:t>
      </w:r>
      <w:proofErr w:type="spellEnd"/>
      <w:r w:rsidRPr="00BA7834">
        <w:rPr>
          <w:szCs w:val="28"/>
        </w:rPr>
        <w:t>). Отображает значения переменных, определенных в текущей области видимости. Рекомендуется испол</w:t>
      </w:r>
      <w:r w:rsidRPr="00BA7834">
        <w:rPr>
          <w:szCs w:val="28"/>
        </w:rPr>
        <w:t>ь</w:t>
      </w:r>
      <w:r w:rsidRPr="00BA7834">
        <w:rPr>
          <w:szCs w:val="28"/>
        </w:rPr>
        <w:t>зовать это окно для отслеживания изменений значений переменных при выполн</w:t>
      </w:r>
      <w:r w:rsidRPr="00BA7834">
        <w:rPr>
          <w:szCs w:val="28"/>
        </w:rPr>
        <w:t>е</w:t>
      </w:r>
      <w:r w:rsidRPr="00BA7834">
        <w:rPr>
          <w:szCs w:val="28"/>
        </w:rPr>
        <w:t>нии кода;</w:t>
      </w:r>
    </w:p>
    <w:p w:rsidR="00933F0C" w:rsidRPr="00BA7834" w:rsidRDefault="00933F0C" w:rsidP="007154D4">
      <w:pPr>
        <w:pStyle w:val="ab"/>
        <w:numPr>
          <w:ilvl w:val="0"/>
          <w:numId w:val="1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окно «Вызовы функций» (</w:t>
      </w:r>
      <w:proofErr w:type="spellStart"/>
      <w:r w:rsidRPr="00BA7834">
        <w:rPr>
          <w:szCs w:val="28"/>
        </w:rPr>
        <w:t>call</w:t>
      </w:r>
      <w:proofErr w:type="spellEnd"/>
      <w:r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stack</w:t>
      </w:r>
      <w:proofErr w:type="spellEnd"/>
      <w:r w:rsidRPr="00BA7834">
        <w:rPr>
          <w:szCs w:val="28"/>
        </w:rPr>
        <w:t>). Отображает текущий стек вызовов функций. Рекомендуется использовать это окно для отслеживания того, какие функции вызываются при выполнении кода и в каком порядке;</w:t>
      </w:r>
    </w:p>
    <w:p w:rsidR="00933F0C" w:rsidRPr="00BA7834" w:rsidRDefault="00933F0C" w:rsidP="007154D4">
      <w:pPr>
        <w:pStyle w:val="ab"/>
        <w:numPr>
          <w:ilvl w:val="0"/>
          <w:numId w:val="1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окно «Вывод» (</w:t>
      </w:r>
      <w:proofErr w:type="spellStart"/>
      <w:r w:rsidRPr="00BA7834">
        <w:rPr>
          <w:szCs w:val="28"/>
        </w:rPr>
        <w:t>output</w:t>
      </w:r>
      <w:proofErr w:type="spellEnd"/>
      <w:r w:rsidRPr="00BA7834">
        <w:rPr>
          <w:szCs w:val="28"/>
        </w:rPr>
        <w:t>). Позволяет выводить текстовую информацию, которую можно использовать для отладки программы. Рекомендуется использ</w:t>
      </w:r>
      <w:r w:rsidRPr="00BA7834">
        <w:rPr>
          <w:szCs w:val="28"/>
        </w:rPr>
        <w:t>о</w:t>
      </w:r>
      <w:r w:rsidRPr="00BA7834">
        <w:rPr>
          <w:szCs w:val="28"/>
        </w:rPr>
        <w:t>вать это окно для вывода сообщений об ошибках или для отображения значений переменных;</w:t>
      </w:r>
    </w:p>
    <w:p w:rsidR="00933F0C" w:rsidRPr="00BA7834" w:rsidRDefault="00933F0C" w:rsidP="007154D4">
      <w:pPr>
        <w:pStyle w:val="ab"/>
        <w:numPr>
          <w:ilvl w:val="0"/>
          <w:numId w:val="17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окно «Журналы» (</w:t>
      </w:r>
      <w:proofErr w:type="spellStart"/>
      <w:r w:rsidRPr="00BA7834">
        <w:rPr>
          <w:szCs w:val="28"/>
        </w:rPr>
        <w:t>logs</w:t>
      </w:r>
      <w:proofErr w:type="spellEnd"/>
      <w:r w:rsidRPr="00BA7834">
        <w:rPr>
          <w:szCs w:val="28"/>
        </w:rPr>
        <w:t>). Позволяет просматривать различные журналы, в том числе журнал ошибок. Рекомендуется использовать это окно для поиска ошибок, которые возникают в процессе выполнения программы.</w:t>
      </w:r>
    </w:p>
    <w:p w:rsidR="00933F0C" w:rsidRPr="00BA7834" w:rsidRDefault="00933F0C" w:rsidP="007154D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 использовании средств отладки языка 1С рекомендуется следить за состоянием переменных и за тем, какие функции вызываются при выполнении кода. Также рекомендуется выводить сообщения об ошибках и использовать жу</w:t>
      </w:r>
      <w:r w:rsidRPr="00BA7834">
        <w:rPr>
          <w:szCs w:val="28"/>
        </w:rPr>
        <w:t>р</w:t>
      </w:r>
      <w:r w:rsidRPr="00BA7834">
        <w:rPr>
          <w:szCs w:val="28"/>
        </w:rPr>
        <w:t>налы для поиска ошибок. Важно помнить, что использование средств отладки может замедлить выполнение программы, во избежание подобного следует и</w:t>
      </w:r>
      <w:r w:rsidRPr="00BA7834">
        <w:rPr>
          <w:szCs w:val="28"/>
        </w:rPr>
        <w:t>с</w:t>
      </w:r>
      <w:r w:rsidRPr="00BA7834">
        <w:rPr>
          <w:szCs w:val="28"/>
        </w:rPr>
        <w:lastRenderedPageBreak/>
        <w:t>пользовать с осторожностью и только в случае необходимости.</w:t>
      </w:r>
    </w:p>
    <w:p w:rsidR="00933F0C" w:rsidRPr="00BA7834" w:rsidRDefault="00933F0C" w:rsidP="007154D4">
      <w:pPr>
        <w:pStyle w:val="ab"/>
        <w:spacing w:before="160"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2.4.2 Тестирование и отладка</w:t>
      </w:r>
    </w:p>
    <w:p w:rsidR="00933F0C" w:rsidRPr="00BA7834" w:rsidRDefault="00933F0C" w:rsidP="007154D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 целом, типичными ошибками при разработке программ на языке 1С м</w:t>
      </w:r>
      <w:r w:rsidRPr="00BA7834">
        <w:rPr>
          <w:szCs w:val="28"/>
        </w:rPr>
        <w:t>о</w:t>
      </w:r>
      <w:r w:rsidRPr="00BA7834">
        <w:rPr>
          <w:szCs w:val="28"/>
        </w:rPr>
        <w:t>гут быть:</w:t>
      </w:r>
    </w:p>
    <w:p w:rsidR="00933F0C" w:rsidRPr="00BA7834" w:rsidRDefault="00933F0C" w:rsidP="007154D4">
      <w:pPr>
        <w:pStyle w:val="ab"/>
        <w:numPr>
          <w:ilvl w:val="0"/>
          <w:numId w:val="1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в синтаксисе языка, такие как неправильно оформленные оп</w:t>
      </w:r>
      <w:r w:rsidRPr="00BA7834">
        <w:rPr>
          <w:szCs w:val="28"/>
        </w:rPr>
        <w:t>е</w:t>
      </w:r>
      <w:r w:rsidRPr="00BA7834">
        <w:rPr>
          <w:szCs w:val="28"/>
        </w:rPr>
        <w:t xml:space="preserve">раторы, скобки, точки с запятой и </w:t>
      </w:r>
      <w:proofErr w:type="spellStart"/>
      <w:r w:rsidRPr="00BA7834">
        <w:rPr>
          <w:szCs w:val="28"/>
        </w:rPr>
        <w:t>т.д</w:t>
      </w:r>
      <w:proofErr w:type="spellEnd"/>
      <w:r w:rsidRPr="00BA7834">
        <w:rPr>
          <w:szCs w:val="28"/>
        </w:rPr>
        <w:t>;</w:t>
      </w:r>
    </w:p>
    <w:p w:rsidR="00933F0C" w:rsidRPr="00BA7834" w:rsidRDefault="00933F0C" w:rsidP="007154D4">
      <w:pPr>
        <w:pStyle w:val="ab"/>
        <w:numPr>
          <w:ilvl w:val="0"/>
          <w:numId w:val="1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в работе с базой данных, такие как неправильно указанные та</w:t>
      </w:r>
      <w:r w:rsidRPr="00BA7834">
        <w:rPr>
          <w:szCs w:val="28"/>
        </w:rPr>
        <w:t>б</w:t>
      </w:r>
      <w:r w:rsidRPr="00BA7834">
        <w:rPr>
          <w:szCs w:val="28"/>
        </w:rPr>
        <w:t xml:space="preserve">лицы или поля, несоответствие типов данных и </w:t>
      </w:r>
      <w:proofErr w:type="spellStart"/>
      <w:r w:rsidRPr="00BA7834">
        <w:rPr>
          <w:szCs w:val="28"/>
        </w:rPr>
        <w:t>т.д</w:t>
      </w:r>
      <w:proofErr w:type="spellEnd"/>
      <w:r w:rsidRPr="00BA7834">
        <w:rPr>
          <w:szCs w:val="28"/>
        </w:rPr>
        <w:t>;</w:t>
      </w:r>
    </w:p>
    <w:p w:rsidR="00933F0C" w:rsidRPr="00BA7834" w:rsidRDefault="00933F0C" w:rsidP="007154D4">
      <w:pPr>
        <w:pStyle w:val="ab"/>
        <w:numPr>
          <w:ilvl w:val="0"/>
          <w:numId w:val="1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в логике программы, такие как неправильные условия и опер</w:t>
      </w:r>
      <w:r w:rsidRPr="00BA7834">
        <w:rPr>
          <w:szCs w:val="28"/>
        </w:rPr>
        <w:t>а</w:t>
      </w:r>
      <w:r w:rsidRPr="00BA7834">
        <w:rPr>
          <w:szCs w:val="28"/>
        </w:rPr>
        <w:t xml:space="preserve">ции, неправильное использование циклов и </w:t>
      </w:r>
      <w:proofErr w:type="spellStart"/>
      <w:r w:rsidRPr="00BA7834">
        <w:rPr>
          <w:szCs w:val="28"/>
        </w:rPr>
        <w:t>т.д</w:t>
      </w:r>
      <w:proofErr w:type="spellEnd"/>
      <w:r w:rsidRPr="00BA7834">
        <w:rPr>
          <w:szCs w:val="28"/>
        </w:rPr>
        <w:t>;</w:t>
      </w:r>
    </w:p>
    <w:p w:rsidR="00933F0C" w:rsidRPr="00BA7834" w:rsidRDefault="00933F0C" w:rsidP="007154D4">
      <w:pPr>
        <w:pStyle w:val="ab"/>
        <w:numPr>
          <w:ilvl w:val="0"/>
          <w:numId w:val="19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в работе с файлами, такие как неправильное открытие или з</w:t>
      </w:r>
      <w:r w:rsidRPr="00BA7834">
        <w:rPr>
          <w:szCs w:val="28"/>
        </w:rPr>
        <w:t>а</w:t>
      </w:r>
      <w:r w:rsidRPr="00BA7834">
        <w:rPr>
          <w:szCs w:val="28"/>
        </w:rPr>
        <w:t>крытие файлов, неправильная обработка ошибок и т.д.</w:t>
      </w:r>
    </w:p>
    <w:p w:rsidR="00933F0C" w:rsidRPr="00BA7834" w:rsidRDefault="00933F0C" w:rsidP="002F18F3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 разработке программы допускались следующие ошибки:</w:t>
      </w:r>
    </w:p>
    <w:p w:rsidR="00933F0C" w:rsidRPr="00BA7834" w:rsidRDefault="00933F0C" w:rsidP="007401E7">
      <w:pPr>
        <w:pStyle w:val="ab"/>
        <w:numPr>
          <w:ilvl w:val="0"/>
          <w:numId w:val="18"/>
        </w:numPr>
        <w:spacing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в синтаксисе языка, такие как пропущенные точки с запятой</w:t>
      </w:r>
      <w:r w:rsidR="007154D4" w:rsidRPr="00BA7834">
        <w:rPr>
          <w:szCs w:val="28"/>
        </w:rPr>
        <w:t>;</w:t>
      </w:r>
    </w:p>
    <w:p w:rsidR="00933F0C" w:rsidRPr="00BA7834" w:rsidRDefault="00933F0C" w:rsidP="00666BC0">
      <w:pPr>
        <w:pStyle w:val="ab"/>
        <w:numPr>
          <w:ilvl w:val="0"/>
          <w:numId w:val="18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в логике программы, неправильное условие приводило к непр</w:t>
      </w:r>
      <w:r w:rsidRPr="00BA7834">
        <w:rPr>
          <w:szCs w:val="28"/>
        </w:rPr>
        <w:t>а</w:t>
      </w:r>
      <w:r w:rsidRPr="00BA7834">
        <w:rPr>
          <w:szCs w:val="28"/>
        </w:rPr>
        <w:t>вильному выводу значения</w:t>
      </w:r>
      <w:r w:rsidR="007154D4" w:rsidRPr="00BA7834">
        <w:rPr>
          <w:szCs w:val="28"/>
        </w:rPr>
        <w:t>;</w:t>
      </w:r>
    </w:p>
    <w:p w:rsidR="00933F0C" w:rsidRPr="00BA7834" w:rsidRDefault="00933F0C" w:rsidP="00666BC0">
      <w:pPr>
        <w:pStyle w:val="ab"/>
        <w:numPr>
          <w:ilvl w:val="0"/>
          <w:numId w:val="18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типа данных, попытка присвоить значение строкового типа числу;</w:t>
      </w:r>
    </w:p>
    <w:p w:rsidR="00933F0C" w:rsidRPr="00BA7834" w:rsidRDefault="00933F0C" w:rsidP="00B30372">
      <w:pPr>
        <w:pStyle w:val="ab"/>
        <w:numPr>
          <w:ilvl w:val="0"/>
          <w:numId w:val="18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ошибки производительности, использование цикла вместо более эффе</w:t>
      </w:r>
      <w:r w:rsidRPr="00BA7834">
        <w:rPr>
          <w:szCs w:val="28"/>
        </w:rPr>
        <w:t>к</w:t>
      </w:r>
      <w:r w:rsidRPr="00BA7834">
        <w:rPr>
          <w:szCs w:val="28"/>
        </w:rPr>
        <w:t>тивной конструкции ветвления.</w:t>
      </w:r>
    </w:p>
    <w:p w:rsidR="00933F0C" w:rsidRPr="00BA7834" w:rsidRDefault="00933F0C" w:rsidP="00B3037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Для предотвращения ошибок в программе рекомендуется использовать средства отладки, такие как точки останова и просмотр переменных, а также те</w:t>
      </w:r>
      <w:r w:rsidRPr="00BA7834">
        <w:rPr>
          <w:szCs w:val="28"/>
        </w:rPr>
        <w:t>с</w:t>
      </w:r>
      <w:r w:rsidRPr="00BA7834">
        <w:rPr>
          <w:szCs w:val="28"/>
        </w:rPr>
        <w:t>тирование программы на различных данных.</w:t>
      </w:r>
    </w:p>
    <w:p w:rsidR="00933F0C" w:rsidRPr="00BA7834" w:rsidRDefault="002F18F3" w:rsidP="00B30372">
      <w:pPr>
        <w:pStyle w:val="ab"/>
        <w:spacing w:before="160" w:after="0" w:line="480" w:lineRule="auto"/>
        <w:ind w:left="0" w:firstLine="964"/>
        <w:rPr>
          <w:szCs w:val="28"/>
        </w:rPr>
      </w:pPr>
      <w:r w:rsidRPr="00BA7834">
        <w:rPr>
          <w:szCs w:val="28"/>
        </w:rPr>
        <w:t>2.4.3 Контрольный пример</w:t>
      </w:r>
    </w:p>
    <w:p w:rsidR="00602C2F" w:rsidRPr="00BA7834" w:rsidRDefault="00602C2F" w:rsidP="00602C2F">
      <w:pPr>
        <w:spacing w:line="360" w:lineRule="auto"/>
        <w:ind w:firstLine="964"/>
      </w:pPr>
      <w:r w:rsidRPr="00BA7834">
        <w:t xml:space="preserve">Одной из ключевых особенностей разработанного приложения является его двухуровневая архитектура, включающая мобильную версию и центральную базу данных. Мобильная версия приложения позволяет сотрудникам компании получать доступ к необходимым данным и функциональности в любое время и в </w:t>
      </w:r>
      <w:r w:rsidRPr="00BA7834">
        <w:lastRenderedPageBreak/>
        <w:t>любом месте через мобильные устройства. Центральная база данных обеспечив</w:t>
      </w:r>
      <w:r w:rsidRPr="00BA7834">
        <w:t>а</w:t>
      </w:r>
      <w:r w:rsidRPr="00BA7834">
        <w:t>ет хранение и обработку данных, а также интеграцию с другими информацио</w:t>
      </w:r>
      <w:r w:rsidRPr="00BA7834">
        <w:t>н</w:t>
      </w:r>
      <w:r w:rsidRPr="00BA7834">
        <w:t xml:space="preserve">ными системами компании. </w:t>
      </w:r>
    </w:p>
    <w:p w:rsidR="00220D8E" w:rsidRPr="00BA7834" w:rsidRDefault="00534135" w:rsidP="00B3037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 поступлении заказа о</w:t>
      </w:r>
      <w:r w:rsidR="00220D8E" w:rsidRPr="00BA7834">
        <w:rPr>
          <w:szCs w:val="28"/>
        </w:rPr>
        <w:t>фо</w:t>
      </w:r>
      <w:r w:rsidRPr="00BA7834">
        <w:rPr>
          <w:szCs w:val="28"/>
        </w:rPr>
        <w:t>рмляется документ</w:t>
      </w:r>
      <w:r w:rsidR="00220D8E" w:rsidRPr="00BA7834">
        <w:rPr>
          <w:szCs w:val="28"/>
        </w:rPr>
        <w:t xml:space="preserve"> «</w:t>
      </w:r>
      <w:r w:rsidRPr="00BA7834">
        <w:rPr>
          <w:szCs w:val="28"/>
        </w:rPr>
        <w:t>Заявки клиентов</w:t>
      </w:r>
      <w:r w:rsidR="00220D8E" w:rsidRPr="00BA7834">
        <w:rPr>
          <w:szCs w:val="28"/>
        </w:rPr>
        <w:t>»</w:t>
      </w:r>
      <w:r w:rsidRPr="00BA7834">
        <w:rPr>
          <w:szCs w:val="28"/>
        </w:rPr>
        <w:t xml:space="preserve"> на стороне центральной базы в </w:t>
      </w:r>
      <w:proofErr w:type="spellStart"/>
      <w:r w:rsidRPr="00BA7834">
        <w:rPr>
          <w:szCs w:val="28"/>
        </w:rPr>
        <w:t>соотвествии</w:t>
      </w:r>
      <w:proofErr w:type="spellEnd"/>
      <w:r w:rsidRPr="00BA7834">
        <w:rPr>
          <w:szCs w:val="28"/>
        </w:rPr>
        <w:t xml:space="preserve"> с рисунком 4</w:t>
      </w:r>
      <w:r w:rsidR="00985B2C" w:rsidRPr="00BA7834">
        <w:rPr>
          <w:szCs w:val="28"/>
        </w:rPr>
        <w:t>.</w:t>
      </w:r>
    </w:p>
    <w:p w:rsidR="00534135" w:rsidRPr="00BA7834" w:rsidRDefault="00426D93" w:rsidP="00534135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5367880" cy="2854519"/>
            <wp:effectExtent l="19050" t="0" r="422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068" cy="285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35" w:rsidRPr="00BA7834" w:rsidRDefault="00534135" w:rsidP="00534135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4 – Форма документа «Заявки клиентов»</w:t>
      </w:r>
    </w:p>
    <w:p w:rsidR="00534135" w:rsidRPr="00BA7834" w:rsidRDefault="00A22341" w:rsidP="00B3037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Во время проведения создается запись в регистре сведений «Статусы о</w:t>
      </w:r>
      <w:r w:rsidRPr="00BA7834">
        <w:rPr>
          <w:szCs w:val="28"/>
        </w:rPr>
        <w:t>т</w:t>
      </w:r>
      <w:r w:rsidRPr="00BA7834">
        <w:rPr>
          <w:szCs w:val="28"/>
        </w:rPr>
        <w:t xml:space="preserve">правлений» и в справочнике «Ключ аналитики заказов» в </w:t>
      </w:r>
      <w:proofErr w:type="spellStart"/>
      <w:r w:rsidRPr="00BA7834">
        <w:rPr>
          <w:szCs w:val="28"/>
        </w:rPr>
        <w:t>соотвествии</w:t>
      </w:r>
      <w:proofErr w:type="spellEnd"/>
      <w:r w:rsidRPr="00BA7834">
        <w:rPr>
          <w:szCs w:val="28"/>
        </w:rPr>
        <w:t xml:space="preserve"> с рисунк</w:t>
      </w:r>
      <w:r w:rsidRPr="00BA7834">
        <w:rPr>
          <w:szCs w:val="28"/>
        </w:rPr>
        <w:t>а</w:t>
      </w:r>
      <w:r w:rsidRPr="00BA7834">
        <w:rPr>
          <w:szCs w:val="28"/>
        </w:rPr>
        <w:t>ми 5, 6.</w:t>
      </w:r>
    </w:p>
    <w:p w:rsidR="00A22341" w:rsidRPr="00BA7834" w:rsidRDefault="0015697C" w:rsidP="00A22341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5260616" cy="2790907"/>
            <wp:effectExtent l="1905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16" cy="279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97C" w:rsidRPr="00BA7834" w:rsidRDefault="002F39AF" w:rsidP="002F39AF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5 – Записи регистра сведений «Статусы отправлений»</w:t>
      </w:r>
    </w:p>
    <w:p w:rsidR="0015697C" w:rsidRPr="00BA7834" w:rsidRDefault="0015697C" w:rsidP="00A22341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lastRenderedPageBreak/>
        <w:drawing>
          <wp:inline distT="0" distB="0" distL="0" distR="0">
            <wp:extent cx="6296522" cy="3368926"/>
            <wp:effectExtent l="19050" t="0" r="9028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6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35" w:rsidRPr="00BA7834" w:rsidRDefault="002F39AF" w:rsidP="00985B2C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6 – Записи справочника «Ключ аналитики заказов»</w:t>
      </w:r>
    </w:p>
    <w:p w:rsidR="008F1194" w:rsidRPr="00BA7834" w:rsidRDefault="008D1C74" w:rsidP="00B3037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Данные передаются в мобильное приложение. </w:t>
      </w:r>
      <w:r w:rsidR="002F18F3" w:rsidRPr="00BA7834">
        <w:rPr>
          <w:szCs w:val="28"/>
        </w:rPr>
        <w:t>Для входа н</w:t>
      </w:r>
      <w:r w:rsidR="008F1194" w:rsidRPr="00BA7834">
        <w:rPr>
          <w:szCs w:val="28"/>
        </w:rPr>
        <w:t>еобходимо вв</w:t>
      </w:r>
      <w:r w:rsidR="008F1194" w:rsidRPr="00BA7834">
        <w:rPr>
          <w:szCs w:val="28"/>
        </w:rPr>
        <w:t>е</w:t>
      </w:r>
      <w:r w:rsidR="008F1194" w:rsidRPr="00BA7834">
        <w:rPr>
          <w:szCs w:val="28"/>
        </w:rPr>
        <w:t>сти логин и па</w:t>
      </w:r>
      <w:r w:rsidR="002A0B27" w:rsidRPr="00BA7834">
        <w:rPr>
          <w:szCs w:val="28"/>
        </w:rPr>
        <w:t xml:space="preserve">роль в </w:t>
      </w:r>
      <w:proofErr w:type="spellStart"/>
      <w:r w:rsidR="002A0B27" w:rsidRPr="00BA7834">
        <w:rPr>
          <w:szCs w:val="28"/>
        </w:rPr>
        <w:t>соотвестии</w:t>
      </w:r>
      <w:proofErr w:type="spellEnd"/>
      <w:r w:rsidR="002A0B27" w:rsidRPr="00BA7834">
        <w:rPr>
          <w:szCs w:val="28"/>
        </w:rPr>
        <w:t xml:space="preserve"> с рисунком 7</w:t>
      </w:r>
      <w:r w:rsidR="00985B2C" w:rsidRPr="00BA7834">
        <w:rPr>
          <w:szCs w:val="28"/>
        </w:rPr>
        <w:t>.</w:t>
      </w:r>
    </w:p>
    <w:p w:rsidR="002F18F3" w:rsidRPr="00BA7834" w:rsidRDefault="004F7E53" w:rsidP="00B3037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 П</w:t>
      </w:r>
      <w:r w:rsidR="002F18F3" w:rsidRPr="00BA7834">
        <w:rPr>
          <w:szCs w:val="28"/>
        </w:rPr>
        <w:t xml:space="preserve">ри вводе логина </w:t>
      </w:r>
      <w:proofErr w:type="gramStart"/>
      <w:r w:rsidR="002F18F3" w:rsidRPr="00BA7834">
        <w:rPr>
          <w:szCs w:val="28"/>
        </w:rPr>
        <w:t>и(</w:t>
      </w:r>
      <w:proofErr w:type="gramEnd"/>
      <w:r w:rsidR="002F18F3" w:rsidRPr="00BA7834">
        <w:rPr>
          <w:szCs w:val="28"/>
        </w:rPr>
        <w:t>или) пароля, отсутствующего(-их) в центральной б</w:t>
      </w:r>
      <w:r w:rsidR="002F18F3" w:rsidRPr="00BA7834">
        <w:rPr>
          <w:szCs w:val="28"/>
        </w:rPr>
        <w:t>а</w:t>
      </w:r>
      <w:r w:rsidR="002F18F3" w:rsidRPr="00BA7834">
        <w:rPr>
          <w:szCs w:val="28"/>
        </w:rPr>
        <w:t xml:space="preserve">зе, выдается предупреждение в соответствии с рисунком </w:t>
      </w:r>
      <w:r w:rsidR="002A0B27" w:rsidRPr="00BA7834">
        <w:rPr>
          <w:szCs w:val="28"/>
        </w:rPr>
        <w:t>8</w:t>
      </w:r>
      <w:r w:rsidR="002F18F3" w:rsidRPr="00BA7834">
        <w:rPr>
          <w:szCs w:val="28"/>
        </w:rPr>
        <w:t>.</w:t>
      </w:r>
    </w:p>
    <w:p w:rsidR="008F1194" w:rsidRPr="00BA7834" w:rsidRDefault="008F1194" w:rsidP="008F1194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6296522" cy="3360977"/>
            <wp:effectExtent l="19050" t="0" r="9028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6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94" w:rsidRPr="00BA7834" w:rsidRDefault="002A0B27" w:rsidP="00E47594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7</w:t>
      </w:r>
      <w:r w:rsidR="008F1194" w:rsidRPr="00BA7834">
        <w:rPr>
          <w:szCs w:val="28"/>
        </w:rPr>
        <w:t xml:space="preserve"> – Форма авторизации</w:t>
      </w:r>
    </w:p>
    <w:p w:rsidR="00E47594" w:rsidRPr="00BA7834" w:rsidRDefault="00E47594" w:rsidP="00E47594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lastRenderedPageBreak/>
        <w:drawing>
          <wp:inline distT="0" distB="0" distL="0" distR="0">
            <wp:extent cx="6296522" cy="3353024"/>
            <wp:effectExtent l="19050" t="0" r="902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5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53" w:rsidRPr="00BA7834" w:rsidRDefault="004F7E53" w:rsidP="004F7E53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</w:t>
      </w:r>
      <w:r w:rsidR="002A0B27" w:rsidRPr="00BA7834">
        <w:rPr>
          <w:szCs w:val="28"/>
        </w:rPr>
        <w:t>8</w:t>
      </w:r>
      <w:r w:rsidRPr="00BA7834">
        <w:rPr>
          <w:szCs w:val="28"/>
        </w:rPr>
        <w:t xml:space="preserve"> – Работа с неверными исходными данными </w:t>
      </w:r>
    </w:p>
    <w:p w:rsidR="004F7E53" w:rsidRPr="00BA7834" w:rsidRDefault="004F7E53" w:rsidP="00610AF7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 успешной авторизации пользователь получает уведомление об у</w:t>
      </w:r>
      <w:r w:rsidRPr="00BA7834">
        <w:rPr>
          <w:szCs w:val="28"/>
        </w:rPr>
        <w:t>с</w:t>
      </w:r>
      <w:r w:rsidRPr="00BA7834">
        <w:rPr>
          <w:szCs w:val="28"/>
        </w:rPr>
        <w:t>пешном входе с указанием контактной информации, а именно ФИО и роль в соо</w:t>
      </w:r>
      <w:r w:rsidRPr="00BA7834">
        <w:rPr>
          <w:szCs w:val="28"/>
        </w:rPr>
        <w:t>т</w:t>
      </w:r>
      <w:r w:rsidRPr="00BA7834">
        <w:rPr>
          <w:szCs w:val="28"/>
        </w:rPr>
        <w:t xml:space="preserve">ветствии с рисунком </w:t>
      </w:r>
      <w:r w:rsidR="008D6E3C" w:rsidRPr="00BA7834">
        <w:rPr>
          <w:szCs w:val="28"/>
        </w:rPr>
        <w:t>9</w:t>
      </w:r>
      <w:r w:rsidRPr="00BA7834">
        <w:rPr>
          <w:szCs w:val="28"/>
        </w:rPr>
        <w:t xml:space="preserve">. </w:t>
      </w:r>
    </w:p>
    <w:p w:rsidR="002F18F3" w:rsidRPr="00BA7834" w:rsidRDefault="008F1194" w:rsidP="00B3037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6296522" cy="3337122"/>
            <wp:effectExtent l="19050" t="0" r="9028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3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F3" w:rsidRPr="00BA7834" w:rsidRDefault="004F7E53" w:rsidP="00B3037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</w:t>
      </w:r>
      <w:r w:rsidR="008D6E3C" w:rsidRPr="00BA7834">
        <w:rPr>
          <w:szCs w:val="28"/>
        </w:rPr>
        <w:t>9</w:t>
      </w:r>
      <w:r w:rsidRPr="00BA7834">
        <w:rPr>
          <w:szCs w:val="28"/>
        </w:rPr>
        <w:t xml:space="preserve"> – Работа с </w:t>
      </w:r>
      <w:r w:rsidR="000363B2" w:rsidRPr="00BA7834">
        <w:rPr>
          <w:szCs w:val="28"/>
        </w:rPr>
        <w:t>верными исходными данными</w:t>
      </w:r>
    </w:p>
    <w:p w:rsidR="002F18F3" w:rsidRPr="00BA7834" w:rsidRDefault="002F18F3" w:rsidP="00B3037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При введенных правильных исходных данных приложение откроет форму с функционалом в соответствии с рисунком </w:t>
      </w:r>
      <w:r w:rsidR="008D6E3C" w:rsidRPr="00BA7834">
        <w:rPr>
          <w:szCs w:val="28"/>
        </w:rPr>
        <w:t>10</w:t>
      </w:r>
      <w:r w:rsidRPr="00BA7834">
        <w:rPr>
          <w:szCs w:val="28"/>
        </w:rPr>
        <w:t>.</w:t>
      </w:r>
    </w:p>
    <w:p w:rsidR="002F18F3" w:rsidRPr="00BA7834" w:rsidRDefault="00E47594" w:rsidP="00B3037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lastRenderedPageBreak/>
        <w:drawing>
          <wp:inline distT="0" distB="0" distL="0" distR="0">
            <wp:extent cx="6296522" cy="3337121"/>
            <wp:effectExtent l="19050" t="0" r="90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3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F3" w:rsidRPr="00BA7834" w:rsidRDefault="002F18F3" w:rsidP="00B3037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</w:t>
      </w:r>
      <w:r w:rsidR="008D6E3C" w:rsidRPr="00BA7834">
        <w:rPr>
          <w:szCs w:val="28"/>
        </w:rPr>
        <w:t>10</w:t>
      </w:r>
      <w:r w:rsidRPr="00BA7834">
        <w:rPr>
          <w:szCs w:val="28"/>
        </w:rPr>
        <w:t xml:space="preserve"> – </w:t>
      </w:r>
      <w:r w:rsidR="00610AF7" w:rsidRPr="00BA7834">
        <w:rPr>
          <w:szCs w:val="28"/>
        </w:rPr>
        <w:t xml:space="preserve">Главная форма водителя </w:t>
      </w:r>
    </w:p>
    <w:p w:rsidR="00610AF7" w:rsidRPr="00BA7834" w:rsidRDefault="00610AF7" w:rsidP="002A0B27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Пользователю с ролью «Водитель» д</w:t>
      </w:r>
      <w:r w:rsidR="002D63CA" w:rsidRPr="00BA7834">
        <w:rPr>
          <w:szCs w:val="28"/>
        </w:rPr>
        <w:t>оступен документ «Путевой лист»,</w:t>
      </w:r>
      <w:r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полученый</w:t>
      </w:r>
      <w:proofErr w:type="spellEnd"/>
      <w:r w:rsidRPr="00BA7834">
        <w:rPr>
          <w:szCs w:val="28"/>
        </w:rPr>
        <w:t xml:space="preserve"> из центральной базы в соответствии с рисунком </w:t>
      </w:r>
      <w:r w:rsidR="008D6E3C" w:rsidRPr="00BA7834">
        <w:rPr>
          <w:szCs w:val="28"/>
        </w:rPr>
        <w:t>11</w:t>
      </w:r>
      <w:r w:rsidRPr="00BA7834">
        <w:rPr>
          <w:szCs w:val="28"/>
        </w:rPr>
        <w:t xml:space="preserve">. </w:t>
      </w:r>
    </w:p>
    <w:p w:rsidR="00E47594" w:rsidRPr="00BA7834" w:rsidRDefault="00E47594" w:rsidP="00B3037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6296522" cy="3376880"/>
            <wp:effectExtent l="19050" t="0" r="9028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4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94" w:rsidRPr="00BA7834" w:rsidRDefault="00610AF7" w:rsidP="00610AF7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</w:t>
      </w:r>
      <w:r w:rsidR="008D6E3C" w:rsidRPr="00BA7834">
        <w:rPr>
          <w:szCs w:val="28"/>
        </w:rPr>
        <w:t>11</w:t>
      </w:r>
      <w:r w:rsidRPr="00BA7834">
        <w:rPr>
          <w:szCs w:val="28"/>
        </w:rPr>
        <w:t xml:space="preserve"> – </w:t>
      </w:r>
      <w:r w:rsidR="002D63CA" w:rsidRPr="00BA7834">
        <w:rPr>
          <w:szCs w:val="28"/>
        </w:rPr>
        <w:t>Ф</w:t>
      </w:r>
      <w:r w:rsidRPr="00BA7834">
        <w:rPr>
          <w:szCs w:val="28"/>
        </w:rPr>
        <w:t>орма списка документа «Путевой лист» на стороне мобильного приложения</w:t>
      </w:r>
    </w:p>
    <w:p w:rsidR="00610AF7" w:rsidRPr="00BA7834" w:rsidRDefault="00985A24" w:rsidP="00610AF7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 открытии в</w:t>
      </w:r>
      <w:r w:rsidR="00610AF7" w:rsidRPr="00BA7834">
        <w:rPr>
          <w:szCs w:val="28"/>
        </w:rPr>
        <w:t xml:space="preserve"> документе содержится информация о</w:t>
      </w:r>
      <w:r w:rsidRPr="00BA7834">
        <w:rPr>
          <w:szCs w:val="28"/>
        </w:rPr>
        <w:t>б уникальном иде</w:t>
      </w:r>
      <w:r w:rsidRPr="00BA7834">
        <w:rPr>
          <w:szCs w:val="28"/>
        </w:rPr>
        <w:t>н</w:t>
      </w:r>
      <w:r w:rsidRPr="00BA7834">
        <w:rPr>
          <w:szCs w:val="28"/>
        </w:rPr>
        <w:t>тификаторе</w:t>
      </w:r>
      <w:r w:rsidR="002D63CA" w:rsidRPr="00BA7834">
        <w:rPr>
          <w:szCs w:val="28"/>
        </w:rPr>
        <w:t xml:space="preserve"> отправления</w:t>
      </w:r>
      <w:r w:rsidRPr="00BA7834">
        <w:rPr>
          <w:szCs w:val="28"/>
        </w:rPr>
        <w:t xml:space="preserve">, адресе доставки, времени прибытия и отбытия, также </w:t>
      </w:r>
      <w:r w:rsidRPr="00BA7834">
        <w:rPr>
          <w:szCs w:val="28"/>
        </w:rPr>
        <w:lastRenderedPageBreak/>
        <w:t xml:space="preserve">пометка «Доставлено» в соответствии с рисунком </w:t>
      </w:r>
      <w:r w:rsidR="008D6E3C" w:rsidRPr="00BA7834">
        <w:rPr>
          <w:szCs w:val="28"/>
        </w:rPr>
        <w:t>12</w:t>
      </w:r>
      <w:r w:rsidRPr="00BA7834">
        <w:rPr>
          <w:szCs w:val="28"/>
        </w:rPr>
        <w:t>.</w:t>
      </w:r>
    </w:p>
    <w:p w:rsidR="00E47594" w:rsidRPr="00BA7834" w:rsidRDefault="00E47594" w:rsidP="00B3037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6296522" cy="3353024"/>
            <wp:effectExtent l="19050" t="0" r="902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5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AF7" w:rsidRPr="00BA7834" w:rsidRDefault="00610AF7" w:rsidP="00610AF7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</w:t>
      </w:r>
      <w:r w:rsidR="008D6E3C" w:rsidRPr="00BA7834">
        <w:rPr>
          <w:szCs w:val="28"/>
        </w:rPr>
        <w:t>12</w:t>
      </w:r>
      <w:r w:rsidR="00985A24" w:rsidRPr="00BA7834">
        <w:rPr>
          <w:szCs w:val="28"/>
        </w:rPr>
        <w:t xml:space="preserve"> </w:t>
      </w:r>
      <w:r w:rsidRPr="00BA7834">
        <w:rPr>
          <w:szCs w:val="28"/>
        </w:rPr>
        <w:t xml:space="preserve">– </w:t>
      </w:r>
      <w:r w:rsidR="002D63CA" w:rsidRPr="00BA7834">
        <w:rPr>
          <w:szCs w:val="28"/>
        </w:rPr>
        <w:t>Ф</w:t>
      </w:r>
      <w:r w:rsidRPr="00BA7834">
        <w:rPr>
          <w:szCs w:val="28"/>
        </w:rPr>
        <w:t>орма документа «Путевой лист» на стороне мобильного прилож</w:t>
      </w:r>
      <w:r w:rsidRPr="00BA7834">
        <w:rPr>
          <w:szCs w:val="28"/>
        </w:rPr>
        <w:t>е</w:t>
      </w:r>
      <w:r w:rsidRPr="00BA7834">
        <w:rPr>
          <w:szCs w:val="28"/>
        </w:rPr>
        <w:t>ния</w:t>
      </w:r>
    </w:p>
    <w:p w:rsidR="00610AF7" w:rsidRPr="00BA7834" w:rsidRDefault="00985A24" w:rsidP="00985A2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Пользователь индивидуально выставляет пометки для доставленных т</w:t>
      </w:r>
      <w:r w:rsidRPr="00BA7834">
        <w:rPr>
          <w:szCs w:val="28"/>
        </w:rPr>
        <w:t>о</w:t>
      </w:r>
      <w:r w:rsidRPr="00BA7834">
        <w:rPr>
          <w:szCs w:val="28"/>
        </w:rPr>
        <w:t>варов в табличной части в соответствии с рисунком 1</w:t>
      </w:r>
      <w:r w:rsidR="008D6E3C" w:rsidRPr="00BA7834">
        <w:rPr>
          <w:szCs w:val="28"/>
        </w:rPr>
        <w:t>3</w:t>
      </w:r>
      <w:r w:rsidRPr="00BA7834">
        <w:rPr>
          <w:szCs w:val="28"/>
        </w:rPr>
        <w:t>.</w:t>
      </w:r>
    </w:p>
    <w:p w:rsidR="00E47594" w:rsidRPr="00BA7834" w:rsidRDefault="00E47594" w:rsidP="00B3037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5340129" cy="284126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129" cy="284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24" w:rsidRPr="00BA7834" w:rsidRDefault="00985A24" w:rsidP="00985A24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1</w:t>
      </w:r>
      <w:r w:rsidR="008D6E3C" w:rsidRPr="00BA7834">
        <w:rPr>
          <w:szCs w:val="28"/>
        </w:rPr>
        <w:t>3</w:t>
      </w:r>
      <w:r w:rsidRPr="00BA7834">
        <w:rPr>
          <w:szCs w:val="28"/>
        </w:rPr>
        <w:t xml:space="preserve"> – </w:t>
      </w:r>
      <w:r w:rsidR="002D63CA" w:rsidRPr="00BA7834">
        <w:rPr>
          <w:szCs w:val="28"/>
        </w:rPr>
        <w:t>З</w:t>
      </w:r>
      <w:r w:rsidRPr="00BA7834">
        <w:rPr>
          <w:szCs w:val="28"/>
        </w:rPr>
        <w:t xml:space="preserve">аполненная форма документа «Путевой лист» </w:t>
      </w:r>
    </w:p>
    <w:p w:rsidR="00E47594" w:rsidRPr="00BA7834" w:rsidRDefault="00985A24" w:rsidP="00985A2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Документ проводится и отправляется в центральную базу</w:t>
      </w:r>
      <w:r w:rsidR="006A182C" w:rsidRPr="00BA7834">
        <w:rPr>
          <w:szCs w:val="28"/>
        </w:rPr>
        <w:t xml:space="preserve"> в </w:t>
      </w:r>
      <w:proofErr w:type="spellStart"/>
      <w:r w:rsidR="006A182C" w:rsidRPr="00BA7834">
        <w:rPr>
          <w:szCs w:val="28"/>
        </w:rPr>
        <w:t>соотвествии</w:t>
      </w:r>
      <w:proofErr w:type="spellEnd"/>
      <w:r w:rsidR="006A182C" w:rsidRPr="00BA7834">
        <w:rPr>
          <w:szCs w:val="28"/>
        </w:rPr>
        <w:t xml:space="preserve"> с рисунком 1</w:t>
      </w:r>
      <w:r w:rsidR="008D6E3C" w:rsidRPr="00BA7834">
        <w:rPr>
          <w:szCs w:val="28"/>
        </w:rPr>
        <w:t>4</w:t>
      </w:r>
      <w:r w:rsidR="002A0B27" w:rsidRPr="00BA7834">
        <w:rPr>
          <w:szCs w:val="28"/>
        </w:rPr>
        <w:t>.</w:t>
      </w:r>
    </w:p>
    <w:p w:rsidR="006A182C" w:rsidRPr="00BA7834" w:rsidRDefault="00426D93" w:rsidP="006A182C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lastRenderedPageBreak/>
        <w:drawing>
          <wp:inline distT="0" distB="0" distL="0" distR="0">
            <wp:extent cx="6299835" cy="3342424"/>
            <wp:effectExtent l="19050" t="0" r="571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4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2C" w:rsidRPr="00BA7834" w:rsidRDefault="006A182C" w:rsidP="006A182C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1</w:t>
      </w:r>
      <w:r w:rsidR="008D6E3C" w:rsidRPr="00BA7834">
        <w:rPr>
          <w:szCs w:val="28"/>
        </w:rPr>
        <w:t>4</w:t>
      </w:r>
      <w:r w:rsidRPr="00BA7834">
        <w:rPr>
          <w:szCs w:val="28"/>
        </w:rPr>
        <w:t xml:space="preserve"> – </w:t>
      </w:r>
      <w:proofErr w:type="spellStart"/>
      <w:r w:rsidR="002D63CA" w:rsidRPr="00BA7834">
        <w:rPr>
          <w:szCs w:val="28"/>
        </w:rPr>
        <w:t>П</w:t>
      </w:r>
      <w:r w:rsidRPr="00BA7834">
        <w:rPr>
          <w:szCs w:val="28"/>
        </w:rPr>
        <w:t>олученый</w:t>
      </w:r>
      <w:proofErr w:type="spellEnd"/>
      <w:r w:rsidRPr="00BA7834">
        <w:rPr>
          <w:szCs w:val="28"/>
        </w:rPr>
        <w:t xml:space="preserve"> документ «Путевой лист» на стороне центральной базы</w:t>
      </w:r>
    </w:p>
    <w:p w:rsidR="002A0B27" w:rsidRPr="00BA7834" w:rsidRDefault="008D1C74" w:rsidP="006A182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Рассмотрим работу</w:t>
      </w:r>
      <w:r w:rsidR="002A0B27" w:rsidRPr="00BA7834">
        <w:rPr>
          <w:szCs w:val="28"/>
        </w:rPr>
        <w:t xml:space="preserve"> под ролью</w:t>
      </w:r>
      <w:r w:rsidR="00220D8E" w:rsidRPr="00BA7834">
        <w:rPr>
          <w:szCs w:val="28"/>
        </w:rPr>
        <w:t xml:space="preserve"> </w:t>
      </w:r>
      <w:r w:rsidR="009826EC" w:rsidRPr="00BA7834">
        <w:rPr>
          <w:szCs w:val="28"/>
        </w:rPr>
        <w:t>«</w:t>
      </w:r>
      <w:r w:rsidR="002A0B27" w:rsidRPr="00BA7834">
        <w:rPr>
          <w:szCs w:val="28"/>
        </w:rPr>
        <w:t>Кладовщик</w:t>
      </w:r>
      <w:r w:rsidR="009826EC" w:rsidRPr="00BA7834">
        <w:rPr>
          <w:szCs w:val="28"/>
        </w:rPr>
        <w:t>»</w:t>
      </w:r>
      <w:r w:rsidR="002D63CA" w:rsidRPr="00BA7834">
        <w:rPr>
          <w:szCs w:val="28"/>
        </w:rPr>
        <w:t>.</w:t>
      </w:r>
      <w:r w:rsidR="002A0B27" w:rsidRPr="00BA7834">
        <w:rPr>
          <w:szCs w:val="28"/>
        </w:rPr>
        <w:t xml:space="preserve"> </w:t>
      </w:r>
      <w:r w:rsidR="002D63CA" w:rsidRPr="00BA7834">
        <w:rPr>
          <w:szCs w:val="28"/>
        </w:rPr>
        <w:t>П</w:t>
      </w:r>
      <w:r w:rsidR="002A0B27" w:rsidRPr="00BA7834">
        <w:rPr>
          <w:szCs w:val="28"/>
        </w:rPr>
        <w:t>ри авторизации</w:t>
      </w:r>
      <w:r w:rsidR="00220D8E" w:rsidRPr="00BA7834">
        <w:rPr>
          <w:szCs w:val="28"/>
        </w:rPr>
        <w:t xml:space="preserve"> </w:t>
      </w:r>
      <w:r w:rsidR="002A0B27" w:rsidRPr="00BA7834">
        <w:rPr>
          <w:szCs w:val="28"/>
        </w:rPr>
        <w:t>открыв</w:t>
      </w:r>
      <w:r w:rsidR="002A0B27" w:rsidRPr="00BA7834">
        <w:rPr>
          <w:szCs w:val="28"/>
        </w:rPr>
        <w:t>а</w:t>
      </w:r>
      <w:r w:rsidR="002A0B27" w:rsidRPr="00BA7834">
        <w:rPr>
          <w:szCs w:val="28"/>
        </w:rPr>
        <w:t>ется главная</w:t>
      </w:r>
      <w:r w:rsidR="00E301E5" w:rsidRPr="00BA7834">
        <w:rPr>
          <w:szCs w:val="28"/>
        </w:rPr>
        <w:t xml:space="preserve"> форма</w:t>
      </w:r>
      <w:r w:rsidR="00220D8E" w:rsidRPr="00BA7834">
        <w:rPr>
          <w:szCs w:val="28"/>
        </w:rPr>
        <w:t xml:space="preserve"> в </w:t>
      </w:r>
      <w:proofErr w:type="spellStart"/>
      <w:r w:rsidR="00220D8E" w:rsidRPr="00BA7834">
        <w:rPr>
          <w:szCs w:val="28"/>
        </w:rPr>
        <w:t>соотвествии</w:t>
      </w:r>
      <w:proofErr w:type="spellEnd"/>
      <w:r w:rsidR="00220D8E" w:rsidRPr="00BA7834">
        <w:rPr>
          <w:szCs w:val="28"/>
        </w:rPr>
        <w:t xml:space="preserve"> с рисунком 1</w:t>
      </w:r>
      <w:r w:rsidR="008D6E3C" w:rsidRPr="00BA7834">
        <w:rPr>
          <w:szCs w:val="28"/>
        </w:rPr>
        <w:t>5</w:t>
      </w:r>
      <w:r w:rsidR="00220D8E" w:rsidRPr="00BA7834">
        <w:rPr>
          <w:szCs w:val="28"/>
        </w:rPr>
        <w:t>.</w:t>
      </w:r>
      <w:r w:rsidR="00EF7910" w:rsidRPr="00BA7834">
        <w:rPr>
          <w:szCs w:val="28"/>
        </w:rPr>
        <w:t xml:space="preserve"> </w:t>
      </w:r>
    </w:p>
    <w:p w:rsidR="000363B2" w:rsidRPr="00BA7834" w:rsidRDefault="002A0B27" w:rsidP="000363B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6296522" cy="3368928"/>
            <wp:effectExtent l="19050" t="0" r="9028" b="0"/>
            <wp:docPr id="2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5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6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B27" w:rsidRPr="00BA7834" w:rsidRDefault="002A0B27" w:rsidP="000363B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</w:t>
      </w:r>
      <w:r w:rsidR="008D6E3C" w:rsidRPr="00BA7834">
        <w:rPr>
          <w:szCs w:val="28"/>
        </w:rPr>
        <w:t>15</w:t>
      </w:r>
      <w:r w:rsidRPr="00BA7834">
        <w:rPr>
          <w:szCs w:val="28"/>
        </w:rPr>
        <w:t xml:space="preserve"> – Главная форма кладовщика </w:t>
      </w:r>
    </w:p>
    <w:p w:rsidR="008D6E3C" w:rsidRPr="00BA7834" w:rsidRDefault="00F53ED7" w:rsidP="008D6E3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Кладовщику доступны два документа «Сортировка» и </w:t>
      </w:r>
      <w:r w:rsidR="008D6E3C" w:rsidRPr="00BA7834">
        <w:rPr>
          <w:szCs w:val="28"/>
        </w:rPr>
        <w:t>«О</w:t>
      </w:r>
      <w:r w:rsidRPr="00BA7834">
        <w:rPr>
          <w:szCs w:val="28"/>
        </w:rPr>
        <w:t>тгрузка</w:t>
      </w:r>
      <w:r w:rsidR="008D6E3C" w:rsidRPr="00BA7834">
        <w:rPr>
          <w:szCs w:val="28"/>
        </w:rPr>
        <w:t>»</w:t>
      </w:r>
      <w:r w:rsidRPr="00BA7834">
        <w:rPr>
          <w:szCs w:val="28"/>
        </w:rPr>
        <w:t xml:space="preserve">. </w:t>
      </w:r>
      <w:r w:rsidR="008D6E3C" w:rsidRPr="00BA7834">
        <w:rPr>
          <w:szCs w:val="28"/>
        </w:rPr>
        <w:t xml:space="preserve">При поступлении </w:t>
      </w:r>
      <w:r w:rsidR="002D63CA" w:rsidRPr="00BA7834">
        <w:rPr>
          <w:szCs w:val="28"/>
        </w:rPr>
        <w:t xml:space="preserve">отправления </w:t>
      </w:r>
      <w:proofErr w:type="spellStart"/>
      <w:r w:rsidR="002D63CA" w:rsidRPr="00BA7834">
        <w:rPr>
          <w:szCs w:val="28"/>
        </w:rPr>
        <w:t>сотрирую</w:t>
      </w:r>
      <w:r w:rsidR="008D6E3C" w:rsidRPr="00BA7834">
        <w:rPr>
          <w:szCs w:val="28"/>
        </w:rPr>
        <w:t>тся</w:t>
      </w:r>
      <w:proofErr w:type="spellEnd"/>
      <w:r w:rsidR="008D6E3C" w:rsidRPr="00BA7834">
        <w:rPr>
          <w:szCs w:val="28"/>
        </w:rPr>
        <w:t xml:space="preserve"> и создается документ «</w:t>
      </w:r>
      <w:proofErr w:type="spellStart"/>
      <w:r w:rsidR="008D6E3C" w:rsidRPr="00BA7834">
        <w:rPr>
          <w:szCs w:val="28"/>
        </w:rPr>
        <w:t>Сотртировка</w:t>
      </w:r>
      <w:proofErr w:type="spellEnd"/>
      <w:r w:rsidR="008D6E3C" w:rsidRPr="00BA7834">
        <w:rPr>
          <w:szCs w:val="28"/>
        </w:rPr>
        <w:t>»</w:t>
      </w:r>
      <w:r w:rsidR="002D63CA" w:rsidRPr="00BA7834">
        <w:rPr>
          <w:szCs w:val="28"/>
        </w:rPr>
        <w:t>,</w:t>
      </w:r>
      <w:r w:rsidR="008D6E3C" w:rsidRPr="00BA7834">
        <w:rPr>
          <w:szCs w:val="28"/>
        </w:rPr>
        <w:t xml:space="preserve"> где выбирается </w:t>
      </w:r>
      <w:r w:rsidR="002D63CA" w:rsidRPr="00BA7834">
        <w:rPr>
          <w:szCs w:val="28"/>
        </w:rPr>
        <w:t>уникальный идентификатор</w:t>
      </w:r>
      <w:r w:rsidR="008D6E3C" w:rsidRPr="00BA7834">
        <w:rPr>
          <w:szCs w:val="28"/>
        </w:rPr>
        <w:t xml:space="preserve"> товара, склад и место на складе в </w:t>
      </w:r>
      <w:proofErr w:type="spellStart"/>
      <w:r w:rsidR="008D6E3C" w:rsidRPr="00BA7834">
        <w:rPr>
          <w:szCs w:val="28"/>
        </w:rPr>
        <w:t>соотв</w:t>
      </w:r>
      <w:r w:rsidR="008D6E3C" w:rsidRPr="00BA7834">
        <w:rPr>
          <w:szCs w:val="28"/>
        </w:rPr>
        <w:t>е</w:t>
      </w:r>
      <w:r w:rsidR="008D6E3C" w:rsidRPr="00BA7834">
        <w:rPr>
          <w:szCs w:val="28"/>
        </w:rPr>
        <w:lastRenderedPageBreak/>
        <w:t>ствии</w:t>
      </w:r>
      <w:proofErr w:type="spellEnd"/>
      <w:r w:rsidR="008D6E3C" w:rsidRPr="00BA7834">
        <w:rPr>
          <w:szCs w:val="28"/>
        </w:rPr>
        <w:t xml:space="preserve"> с рисунком 16</w:t>
      </w:r>
      <w:r w:rsidR="00DD3680" w:rsidRPr="00BA7834">
        <w:rPr>
          <w:szCs w:val="28"/>
        </w:rPr>
        <w:t>.</w:t>
      </w:r>
    </w:p>
    <w:p w:rsidR="008D6E3C" w:rsidRPr="00BA7834" w:rsidRDefault="008D6E3C" w:rsidP="008D6E3C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6296522" cy="3353024"/>
            <wp:effectExtent l="19050" t="0" r="902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2" cy="335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E3C" w:rsidRPr="00BA7834" w:rsidRDefault="008D6E3C" w:rsidP="008D6E3C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16 –</w:t>
      </w:r>
      <w:r w:rsidR="003F6CA5" w:rsidRPr="00BA7834">
        <w:rPr>
          <w:szCs w:val="28"/>
        </w:rPr>
        <w:t xml:space="preserve"> </w:t>
      </w:r>
      <w:r w:rsidR="002D63CA" w:rsidRPr="00BA7834">
        <w:rPr>
          <w:szCs w:val="28"/>
        </w:rPr>
        <w:t>Ф</w:t>
      </w:r>
      <w:r w:rsidR="003F6CA5" w:rsidRPr="00BA7834">
        <w:rPr>
          <w:szCs w:val="28"/>
        </w:rPr>
        <w:t>орма д</w:t>
      </w:r>
      <w:r w:rsidR="00E301E5" w:rsidRPr="00BA7834">
        <w:rPr>
          <w:szCs w:val="28"/>
        </w:rPr>
        <w:t>окумент</w:t>
      </w:r>
      <w:r w:rsidR="003F6CA5" w:rsidRPr="00BA7834">
        <w:rPr>
          <w:szCs w:val="28"/>
        </w:rPr>
        <w:t>а</w:t>
      </w:r>
      <w:r w:rsidRPr="00BA7834">
        <w:rPr>
          <w:szCs w:val="28"/>
        </w:rPr>
        <w:t xml:space="preserve"> </w:t>
      </w:r>
      <w:r w:rsidR="00E301E5" w:rsidRPr="00BA7834">
        <w:rPr>
          <w:szCs w:val="28"/>
        </w:rPr>
        <w:t xml:space="preserve">«Сортировка» </w:t>
      </w:r>
      <w:r w:rsidR="003F6CA5" w:rsidRPr="00BA7834">
        <w:rPr>
          <w:szCs w:val="28"/>
        </w:rPr>
        <w:t>на стороне мобильного приложения</w:t>
      </w:r>
    </w:p>
    <w:p w:rsidR="008D6E3C" w:rsidRPr="00BA7834" w:rsidRDefault="002D63CA" w:rsidP="008D6E3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Сортированные отправления передаются на отгрузку</w:t>
      </w:r>
      <w:r w:rsidR="003F6CA5" w:rsidRPr="00BA7834">
        <w:rPr>
          <w:szCs w:val="28"/>
        </w:rPr>
        <w:t xml:space="preserve"> и </w:t>
      </w:r>
      <w:proofErr w:type="spellStart"/>
      <w:r w:rsidR="003F6CA5" w:rsidRPr="00BA7834">
        <w:rPr>
          <w:szCs w:val="28"/>
        </w:rPr>
        <w:t>создатся</w:t>
      </w:r>
      <w:proofErr w:type="spellEnd"/>
      <w:r w:rsidR="003F6CA5" w:rsidRPr="00BA7834">
        <w:rPr>
          <w:szCs w:val="28"/>
        </w:rPr>
        <w:t xml:space="preserve"> документ «Отгрузка»</w:t>
      </w:r>
      <w:r w:rsidR="003B71A1" w:rsidRPr="00BA7834">
        <w:rPr>
          <w:szCs w:val="28"/>
        </w:rPr>
        <w:t xml:space="preserve"> в соответствии с рисунком 17.</w:t>
      </w:r>
    </w:p>
    <w:p w:rsidR="003B71A1" w:rsidRPr="00BA7834" w:rsidRDefault="003B71A1" w:rsidP="000363B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5817207" cy="309305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07" cy="30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ED7" w:rsidRPr="00BA7834" w:rsidRDefault="003B71A1" w:rsidP="000363B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17 – </w:t>
      </w:r>
      <w:r w:rsidR="002D63CA" w:rsidRPr="00BA7834">
        <w:rPr>
          <w:szCs w:val="28"/>
        </w:rPr>
        <w:t>Ф</w:t>
      </w:r>
      <w:r w:rsidRPr="00BA7834">
        <w:rPr>
          <w:szCs w:val="28"/>
        </w:rPr>
        <w:t>орма документа «Отгрузка» на стороне мобильного приложения</w:t>
      </w:r>
    </w:p>
    <w:p w:rsidR="00F53ED7" w:rsidRPr="00BA7834" w:rsidRDefault="003B71A1" w:rsidP="00F53ED7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При попытке </w:t>
      </w:r>
      <w:proofErr w:type="gramStart"/>
      <w:r w:rsidRPr="00BA7834">
        <w:rPr>
          <w:szCs w:val="28"/>
        </w:rPr>
        <w:t>загрузить машину превысив</w:t>
      </w:r>
      <w:proofErr w:type="gramEnd"/>
      <w:r w:rsidRPr="00BA7834">
        <w:rPr>
          <w:szCs w:val="28"/>
        </w:rPr>
        <w:t xml:space="preserve"> ее грузоподъемность</w:t>
      </w:r>
      <w:r w:rsidR="002D63CA" w:rsidRPr="00BA7834">
        <w:rPr>
          <w:szCs w:val="28"/>
        </w:rPr>
        <w:t>,</w:t>
      </w:r>
      <w:r w:rsidRPr="00BA7834">
        <w:rPr>
          <w:szCs w:val="28"/>
        </w:rPr>
        <w:t xml:space="preserve"> </w:t>
      </w:r>
      <w:r w:rsidR="002D63CA" w:rsidRPr="00BA7834">
        <w:rPr>
          <w:szCs w:val="28"/>
        </w:rPr>
        <w:t>отобр</w:t>
      </w:r>
      <w:r w:rsidR="002D63CA" w:rsidRPr="00BA7834">
        <w:rPr>
          <w:szCs w:val="28"/>
        </w:rPr>
        <w:t>а</w:t>
      </w:r>
      <w:r w:rsidR="002D63CA" w:rsidRPr="00BA7834">
        <w:rPr>
          <w:szCs w:val="28"/>
        </w:rPr>
        <w:t>зится</w:t>
      </w:r>
      <w:r w:rsidRPr="00BA7834">
        <w:rPr>
          <w:szCs w:val="28"/>
        </w:rPr>
        <w:t xml:space="preserve"> ошибка в соответствии с рисунком 18.</w:t>
      </w:r>
    </w:p>
    <w:p w:rsidR="003B71A1" w:rsidRPr="00BA7834" w:rsidRDefault="00BA7834" w:rsidP="000363B2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lastRenderedPageBreak/>
        <w:drawing>
          <wp:inline distT="0" distB="0" distL="0" distR="0">
            <wp:extent cx="6299835" cy="3533281"/>
            <wp:effectExtent l="19050" t="0" r="571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D93" w:rsidRPr="00BA7834" w:rsidRDefault="003B71A1" w:rsidP="00873DED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>Рисунок 1</w:t>
      </w:r>
      <w:r w:rsidR="00DD3680" w:rsidRPr="00BA7834">
        <w:rPr>
          <w:szCs w:val="28"/>
        </w:rPr>
        <w:t>8</w:t>
      </w:r>
      <w:r w:rsidRPr="00BA7834">
        <w:rPr>
          <w:szCs w:val="28"/>
        </w:rPr>
        <w:t xml:space="preserve"> – </w:t>
      </w:r>
      <w:r w:rsidR="002D63CA" w:rsidRPr="00BA7834">
        <w:rPr>
          <w:szCs w:val="28"/>
        </w:rPr>
        <w:t>С</w:t>
      </w:r>
      <w:r w:rsidR="00DD3680" w:rsidRPr="00BA7834">
        <w:rPr>
          <w:szCs w:val="28"/>
        </w:rPr>
        <w:t xml:space="preserve">ообщение о перегрузе </w:t>
      </w:r>
    </w:p>
    <w:p w:rsidR="00426D93" w:rsidRPr="00BA7834" w:rsidRDefault="00426D93">
      <w:pPr>
        <w:widowControl/>
        <w:jc w:val="left"/>
        <w:rPr>
          <w:szCs w:val="28"/>
        </w:rPr>
      </w:pPr>
      <w:r w:rsidRPr="00BA7834">
        <w:rPr>
          <w:szCs w:val="28"/>
        </w:rPr>
        <w:br w:type="page"/>
      </w:r>
    </w:p>
    <w:p w:rsidR="002F18F3" w:rsidRPr="00BA7834" w:rsidRDefault="002F18F3" w:rsidP="00B30372">
      <w:pPr>
        <w:pStyle w:val="ab"/>
        <w:spacing w:after="0" w:line="480" w:lineRule="auto"/>
        <w:ind w:left="0"/>
        <w:jc w:val="center"/>
        <w:rPr>
          <w:szCs w:val="28"/>
        </w:rPr>
      </w:pPr>
      <w:r w:rsidRPr="00BA7834">
        <w:rPr>
          <w:szCs w:val="28"/>
        </w:rPr>
        <w:lastRenderedPageBreak/>
        <w:tab/>
        <w:t>3 ЭКОНОМИЧЕСКАЯ ЧАСТЬ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Общая сумма затрат на разработку проекта слагается из нескольких ча</w:t>
      </w:r>
      <w:r w:rsidRPr="00BA7834">
        <w:rPr>
          <w:szCs w:val="28"/>
        </w:rPr>
        <w:t>с</w:t>
      </w:r>
      <w:r w:rsidRPr="00BA7834">
        <w:rPr>
          <w:szCs w:val="28"/>
        </w:rPr>
        <w:t>тей: текущих, единовременных, эксплуатационных и сопряженных затрат.</w:t>
      </w:r>
    </w:p>
    <w:p w:rsidR="002D63CA" w:rsidRPr="00BA7834" w:rsidRDefault="002F18F3" w:rsidP="009F67B4">
      <w:pPr>
        <w:pStyle w:val="ab"/>
        <w:spacing w:after="0" w:line="360" w:lineRule="auto"/>
        <w:ind w:left="0" w:firstLine="964"/>
        <w:rPr>
          <w:rFonts w:ascii="Segoe UI" w:hAnsi="Segoe UI" w:cs="Segoe UI"/>
          <w:color w:val="D1D5DB"/>
          <w:sz w:val="20"/>
          <w:shd w:val="clear" w:color="auto" w:fill="444654"/>
        </w:rPr>
      </w:pPr>
      <w:r w:rsidRPr="00BA7834">
        <w:rPr>
          <w:szCs w:val="28"/>
        </w:rPr>
        <w:t xml:space="preserve">Текущие затраты – затраты связанные </w:t>
      </w:r>
      <w:r w:rsidR="002D63CA" w:rsidRPr="00BA7834">
        <w:t>с производством продукции с и</w:t>
      </w:r>
      <w:r w:rsidR="002D63CA" w:rsidRPr="00BA7834">
        <w:t>с</w:t>
      </w:r>
      <w:r w:rsidR="002D63CA" w:rsidRPr="00BA7834">
        <w:t>пользованием разрабатываемых технологий или их эквивалентов.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Единовременные затраты – это капитальные затраты, связанные с прио</w:t>
      </w:r>
      <w:r w:rsidRPr="00BA7834">
        <w:rPr>
          <w:szCs w:val="28"/>
        </w:rPr>
        <w:t>б</w:t>
      </w:r>
      <w:r w:rsidRPr="00BA7834">
        <w:rPr>
          <w:szCs w:val="28"/>
        </w:rPr>
        <w:t>ретением сре</w:t>
      </w:r>
      <w:proofErr w:type="gramStart"/>
      <w:r w:rsidRPr="00BA7834">
        <w:rPr>
          <w:szCs w:val="28"/>
        </w:rPr>
        <w:t>дств тр</w:t>
      </w:r>
      <w:proofErr w:type="gramEnd"/>
      <w:r w:rsidRPr="00BA7834">
        <w:rPr>
          <w:szCs w:val="28"/>
        </w:rPr>
        <w:t>уда, увеличением оборотных средств.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Эксплуатационные затраты – затраты, которые складываются в процессе эксплуатации разрабатываемого продукта.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Расчет затрат на производство проекта проведём в следующей последов</w:t>
      </w:r>
      <w:r w:rsidRPr="00BA7834">
        <w:rPr>
          <w:szCs w:val="28"/>
        </w:rPr>
        <w:t>а</w:t>
      </w:r>
      <w:r w:rsidRPr="00BA7834">
        <w:rPr>
          <w:szCs w:val="28"/>
        </w:rPr>
        <w:t>тельности:</w:t>
      </w:r>
    </w:p>
    <w:p w:rsidR="002F18F3" w:rsidRPr="00BA7834" w:rsidRDefault="002F18F3" w:rsidP="009F67B4">
      <w:pPr>
        <w:pStyle w:val="ab"/>
        <w:numPr>
          <w:ilvl w:val="0"/>
          <w:numId w:val="20"/>
        </w:numPr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рассчет</w:t>
      </w:r>
      <w:proofErr w:type="spellEnd"/>
      <w:r w:rsidRPr="00BA7834">
        <w:rPr>
          <w:szCs w:val="28"/>
        </w:rPr>
        <w:t xml:space="preserve"> затрат на проектирование и разработку проекта;</w:t>
      </w:r>
    </w:p>
    <w:p w:rsidR="002F18F3" w:rsidRPr="00BA7834" w:rsidRDefault="002F18F3" w:rsidP="009F67B4">
      <w:pPr>
        <w:pStyle w:val="ab"/>
        <w:numPr>
          <w:ilvl w:val="0"/>
          <w:numId w:val="20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определение единовременных затрат;</w:t>
      </w:r>
    </w:p>
    <w:p w:rsidR="002F18F3" w:rsidRPr="00BA7834" w:rsidRDefault="002F18F3" w:rsidP="009F67B4">
      <w:pPr>
        <w:pStyle w:val="ab"/>
        <w:numPr>
          <w:ilvl w:val="0"/>
          <w:numId w:val="20"/>
        </w:numPr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рассчет</w:t>
      </w:r>
      <w:proofErr w:type="spellEnd"/>
      <w:r w:rsidRPr="00BA7834">
        <w:rPr>
          <w:szCs w:val="28"/>
        </w:rPr>
        <w:t xml:space="preserve"> полной себестоимости проекта.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Общая сумма себестоимости работ по выполнению проектирования опр</w:t>
      </w:r>
      <w:r w:rsidRPr="00BA7834">
        <w:rPr>
          <w:szCs w:val="28"/>
        </w:rPr>
        <w:t>е</w:t>
      </w:r>
      <w:r w:rsidRPr="00BA7834">
        <w:rPr>
          <w:szCs w:val="28"/>
        </w:rPr>
        <w:t>деляется по смете, в которую включаются следующие статьи:</w:t>
      </w:r>
    </w:p>
    <w:p w:rsidR="002F18F3" w:rsidRPr="00BA7834" w:rsidRDefault="002F18F3" w:rsidP="009F67B4">
      <w:pPr>
        <w:pStyle w:val="ab"/>
        <w:numPr>
          <w:ilvl w:val="0"/>
          <w:numId w:val="2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затраты на материалы комплектующие изделия и литература;</w:t>
      </w:r>
    </w:p>
    <w:p w:rsidR="002F18F3" w:rsidRPr="00BA7834" w:rsidRDefault="002F18F3" w:rsidP="009F67B4">
      <w:pPr>
        <w:pStyle w:val="ab"/>
        <w:numPr>
          <w:ilvl w:val="0"/>
          <w:numId w:val="2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услуги сторонних организаций;</w:t>
      </w:r>
    </w:p>
    <w:p w:rsidR="002F18F3" w:rsidRPr="00BA7834" w:rsidRDefault="002F18F3" w:rsidP="009F67B4">
      <w:pPr>
        <w:pStyle w:val="ab"/>
        <w:numPr>
          <w:ilvl w:val="0"/>
          <w:numId w:val="2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прочие прямые расходы;</w:t>
      </w:r>
    </w:p>
    <w:p w:rsidR="002F18F3" w:rsidRPr="00BA7834" w:rsidRDefault="002F18F3" w:rsidP="009F67B4">
      <w:pPr>
        <w:pStyle w:val="ab"/>
        <w:numPr>
          <w:ilvl w:val="0"/>
          <w:numId w:val="2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заработная плата основная и дополнительная;</w:t>
      </w:r>
    </w:p>
    <w:p w:rsidR="002F18F3" w:rsidRPr="00BA7834" w:rsidRDefault="002F18F3" w:rsidP="009F67B4">
      <w:pPr>
        <w:pStyle w:val="ab"/>
        <w:numPr>
          <w:ilvl w:val="0"/>
          <w:numId w:val="2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отчисления на социальные нужды;</w:t>
      </w:r>
    </w:p>
    <w:p w:rsidR="002F18F3" w:rsidRPr="00BA7834" w:rsidRDefault="002F18F3" w:rsidP="009F67B4">
      <w:pPr>
        <w:pStyle w:val="ab"/>
        <w:numPr>
          <w:ilvl w:val="0"/>
          <w:numId w:val="2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затраты на введение и эксплуатацию;</w:t>
      </w:r>
    </w:p>
    <w:p w:rsidR="002F18F3" w:rsidRPr="00BA7834" w:rsidRDefault="002F18F3" w:rsidP="009F67B4">
      <w:pPr>
        <w:pStyle w:val="ab"/>
        <w:numPr>
          <w:ilvl w:val="0"/>
          <w:numId w:val="21"/>
        </w:numPr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накладные расходы.</w:t>
      </w:r>
    </w:p>
    <w:p w:rsidR="002F18F3" w:rsidRPr="00BA7834" w:rsidRDefault="00FC19EA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Затраты на разработку программы </w:t>
      </w:r>
      <w:r w:rsidRPr="00BA7834">
        <w:t xml:space="preserve">– </w:t>
      </w:r>
      <w:r w:rsidR="002F18F3" w:rsidRPr="00BA7834">
        <w:rPr>
          <w:szCs w:val="28"/>
        </w:rPr>
        <w:t>себестоимость программы. Рассч</w:t>
      </w:r>
      <w:r w:rsidR="002F18F3" w:rsidRPr="00BA7834">
        <w:rPr>
          <w:szCs w:val="28"/>
        </w:rPr>
        <w:t>и</w:t>
      </w:r>
      <w:r w:rsidR="002F18F3" w:rsidRPr="00BA7834">
        <w:rPr>
          <w:szCs w:val="28"/>
        </w:rPr>
        <w:t>тывается по следующей формуле:</w:t>
      </w:r>
    </w:p>
    <w:p w:rsidR="00B30372" w:rsidRPr="00BA7834" w:rsidRDefault="00F1747F" w:rsidP="009F67B4">
      <w:pPr>
        <w:pStyle w:val="ab"/>
        <w:spacing w:after="0" w:line="360" w:lineRule="auto"/>
        <w:ind w:left="0"/>
        <w:jc w:val="right"/>
        <w:rPr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обор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  <m:r>
          <w:rPr>
            <w:rFonts w:ascii="Cambria Math" w:hAnsi="Cambria Math"/>
            <w:szCs w:val="28"/>
          </w:rPr>
          <m:t>+ПР+НР рублей,</m:t>
        </m:r>
      </m:oMath>
      <w:r w:rsidR="00B30372" w:rsidRPr="00BA7834">
        <w:rPr>
          <w:szCs w:val="28"/>
        </w:rPr>
        <w:t xml:space="preserve">   </w:t>
      </w:r>
      <w:r w:rsidR="00B30372" w:rsidRPr="00BA7834">
        <w:rPr>
          <w:szCs w:val="28"/>
        </w:rPr>
        <w:tab/>
      </w:r>
      <w:r w:rsidR="00B30372" w:rsidRPr="00BA7834">
        <w:rPr>
          <w:szCs w:val="28"/>
        </w:rPr>
        <w:tab/>
        <w:t xml:space="preserve">             (</w:t>
      </w:r>
      <w:r w:rsidR="00677F51" w:rsidRPr="00BA7834">
        <w:rPr>
          <w:szCs w:val="28"/>
        </w:rPr>
        <w:t>2</w:t>
      </w:r>
      <w:r w:rsidR="00B30372" w:rsidRPr="00BA7834">
        <w:rPr>
          <w:szCs w:val="28"/>
        </w:rPr>
        <w:t>)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Где:</w:t>
      </w:r>
    </w:p>
    <w:p w:rsidR="00B30372" w:rsidRPr="00BA7834" w:rsidRDefault="00F1747F" w:rsidP="009F67B4">
      <w:pPr>
        <w:spacing w:line="360" w:lineRule="auto"/>
        <w:ind w:firstLine="964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З </m:t>
            </m:r>
          </m:e>
          <m:sub>
            <m:r>
              <w:rPr>
                <w:rFonts w:ascii="Cambria Math" w:hAnsi="Cambria Math"/>
                <w:szCs w:val="28"/>
              </w:rPr>
              <m:t xml:space="preserve">м   </m:t>
            </m:r>
          </m:sub>
        </m:sSub>
      </m:oMath>
      <w:r w:rsidR="00B30372" w:rsidRPr="00BA7834">
        <w:t>– это затраты на материалы применяемые при разработке программы (руб.)</w:t>
      </w:r>
    </w:p>
    <w:p w:rsidR="00B30372" w:rsidRPr="00BA7834" w:rsidRDefault="00F1747F" w:rsidP="009F67B4">
      <w:pPr>
        <w:spacing w:line="360" w:lineRule="auto"/>
        <w:ind w:firstLine="964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обор </m:t>
            </m:r>
          </m:sub>
        </m:sSub>
      </m:oMath>
      <w:r w:rsidR="00B30372" w:rsidRPr="00BA7834">
        <w:t>– затраты связанные с работой оборудования (руб.)</w:t>
      </w:r>
    </w:p>
    <w:p w:rsidR="00B30372" w:rsidRPr="00BA7834" w:rsidRDefault="00F1747F" w:rsidP="009F67B4">
      <w:pPr>
        <w:spacing w:line="360" w:lineRule="auto"/>
        <w:ind w:firstLine="964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зп</m:t>
            </m:r>
          </m:sub>
        </m:sSub>
      </m:oMath>
      <w:r w:rsidR="00FC19EA" w:rsidRPr="00BA7834">
        <w:t xml:space="preserve"> </w:t>
      </w:r>
      <w:r w:rsidR="00B30372" w:rsidRPr="00BA7834">
        <w:t>– затраты по заработной плате специалисту участвующего в разрабо</w:t>
      </w:r>
      <w:r w:rsidR="00B30372" w:rsidRPr="00BA7834">
        <w:t>т</w:t>
      </w:r>
      <w:r w:rsidR="00B30372" w:rsidRPr="00BA7834">
        <w:t>ке программы (руб.)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 – прочие прямые расходы (руб.)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НР – накладные расходы (руб.)</w:t>
      </w:r>
    </w:p>
    <w:p w:rsidR="002F18F3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К затратам по статье «Материалы и </w:t>
      </w:r>
      <w:proofErr w:type="spellStart"/>
      <w:r w:rsidRPr="00BA7834">
        <w:rPr>
          <w:szCs w:val="28"/>
        </w:rPr>
        <w:t>комплектуюие</w:t>
      </w:r>
      <w:proofErr w:type="spellEnd"/>
      <w:r w:rsidRPr="00BA7834">
        <w:rPr>
          <w:szCs w:val="28"/>
        </w:rPr>
        <w:t xml:space="preserve"> изделия» относятся з</w:t>
      </w:r>
      <w:r w:rsidRPr="00BA7834">
        <w:rPr>
          <w:szCs w:val="28"/>
        </w:rPr>
        <w:t>а</w:t>
      </w:r>
      <w:r w:rsidRPr="00BA7834">
        <w:rPr>
          <w:szCs w:val="28"/>
        </w:rPr>
        <w:t>траты на сырье</w:t>
      </w:r>
      <w:r w:rsidR="002D63CA" w:rsidRPr="00BA7834">
        <w:rPr>
          <w:szCs w:val="28"/>
        </w:rPr>
        <w:t>,</w:t>
      </w:r>
      <w:r w:rsidRPr="00BA7834">
        <w:rPr>
          <w:szCs w:val="28"/>
        </w:rPr>
        <w:t xml:space="preserve"> основные материалы, покупные полуфабрикаты и комплекту</w:t>
      </w:r>
      <w:r w:rsidRPr="00BA7834">
        <w:rPr>
          <w:szCs w:val="28"/>
        </w:rPr>
        <w:t>ю</w:t>
      </w:r>
      <w:r w:rsidRPr="00BA7834">
        <w:rPr>
          <w:szCs w:val="28"/>
        </w:rPr>
        <w:t>щие изделия</w:t>
      </w:r>
      <w:r w:rsidR="002D63CA" w:rsidRPr="00BA7834">
        <w:rPr>
          <w:szCs w:val="28"/>
        </w:rPr>
        <w:t>,</w:t>
      </w:r>
      <w:r w:rsidRPr="00BA7834">
        <w:rPr>
          <w:szCs w:val="28"/>
        </w:rPr>
        <w:t xml:space="preserve"> необходимые для выполнения конкретной работы. Затраты по статье определяются с учетом транспортно-заготовительных расходов.</w:t>
      </w:r>
    </w:p>
    <w:p w:rsidR="009F67B4" w:rsidRPr="00BA7834" w:rsidRDefault="002F18F3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Затраты на основные материалы определяются из таблицы 4.</w:t>
      </w:r>
    </w:p>
    <w:p w:rsidR="009F67B4" w:rsidRPr="00BA7834" w:rsidRDefault="009F67B4" w:rsidP="009F67B4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4 — </w:t>
      </w:r>
      <w:r w:rsidR="00677F51" w:rsidRPr="00BA7834">
        <w:rPr>
          <w:szCs w:val="28"/>
        </w:rPr>
        <w:t>Ведомость затрат на материалы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395"/>
        <w:gridCol w:w="1559"/>
        <w:gridCol w:w="1843"/>
        <w:gridCol w:w="992"/>
        <w:gridCol w:w="1134"/>
      </w:tblGrid>
      <w:tr w:rsidR="00C72E8C" w:rsidRPr="00BA7834" w:rsidTr="00F96CA3">
        <w:tc>
          <w:tcPr>
            <w:tcW w:w="439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A7834">
              <w:rPr>
                <w:szCs w:val="28"/>
              </w:rPr>
              <w:t>Наименоваие</w:t>
            </w:r>
            <w:proofErr w:type="spellEnd"/>
            <w:r w:rsidRPr="00BA7834">
              <w:rPr>
                <w:szCs w:val="28"/>
              </w:rPr>
              <w:t xml:space="preserve"> материала</w:t>
            </w:r>
          </w:p>
        </w:tc>
        <w:tc>
          <w:tcPr>
            <w:tcW w:w="1559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Единица измерения</w:t>
            </w:r>
          </w:p>
        </w:tc>
        <w:tc>
          <w:tcPr>
            <w:tcW w:w="1843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Цена за ед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ницу изм</w:t>
            </w:r>
            <w:r w:rsidRPr="00BA7834">
              <w:rPr>
                <w:szCs w:val="28"/>
              </w:rPr>
              <w:t>е</w:t>
            </w:r>
            <w:r w:rsidRPr="00BA7834">
              <w:rPr>
                <w:szCs w:val="28"/>
              </w:rPr>
              <w:t>рения (руб.)</w:t>
            </w:r>
          </w:p>
        </w:tc>
        <w:tc>
          <w:tcPr>
            <w:tcW w:w="992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Кол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честв (шт.)</w:t>
            </w:r>
          </w:p>
        </w:tc>
        <w:tc>
          <w:tcPr>
            <w:tcW w:w="1134" w:type="dxa"/>
          </w:tcPr>
          <w:p w:rsidR="00C72E8C" w:rsidRPr="00BA7834" w:rsidRDefault="00C72E8C" w:rsidP="00317B77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Сумма (руб.)</w:t>
            </w:r>
          </w:p>
        </w:tc>
      </w:tr>
      <w:tr w:rsidR="00F96CA3" w:rsidRPr="00BA7834" w:rsidTr="00F96CA3">
        <w:tc>
          <w:tcPr>
            <w:tcW w:w="4395" w:type="dxa"/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559" w:type="dxa"/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</w:p>
        </w:tc>
        <w:tc>
          <w:tcPr>
            <w:tcW w:w="1843" w:type="dxa"/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3</w:t>
            </w:r>
          </w:p>
        </w:tc>
        <w:tc>
          <w:tcPr>
            <w:tcW w:w="992" w:type="dxa"/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4</w:t>
            </w:r>
          </w:p>
        </w:tc>
        <w:tc>
          <w:tcPr>
            <w:tcW w:w="1134" w:type="dxa"/>
          </w:tcPr>
          <w:p w:rsidR="00F96CA3" w:rsidRPr="00BA7834" w:rsidRDefault="00F96CA3" w:rsidP="00F96CA3">
            <w:pPr>
              <w:pStyle w:val="ab"/>
              <w:spacing w:after="0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5</w:t>
            </w:r>
          </w:p>
        </w:tc>
      </w:tr>
      <w:tr w:rsidR="00C72E8C" w:rsidRPr="00BA7834" w:rsidTr="00F96CA3">
        <w:tc>
          <w:tcPr>
            <w:tcW w:w="439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Диск CD</w:t>
            </w:r>
          </w:p>
        </w:tc>
        <w:tc>
          <w:tcPr>
            <w:tcW w:w="1559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Штука</w:t>
            </w:r>
          </w:p>
        </w:tc>
        <w:tc>
          <w:tcPr>
            <w:tcW w:w="1843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40</w:t>
            </w:r>
          </w:p>
        </w:tc>
        <w:tc>
          <w:tcPr>
            <w:tcW w:w="992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134" w:type="dxa"/>
          </w:tcPr>
          <w:p w:rsidR="00C72E8C" w:rsidRPr="00BA7834" w:rsidRDefault="00C72E8C" w:rsidP="00317B77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40</w:t>
            </w:r>
          </w:p>
        </w:tc>
      </w:tr>
      <w:tr w:rsidR="00C72E8C" w:rsidRPr="00BA7834" w:rsidTr="00F96CA3">
        <w:tc>
          <w:tcPr>
            <w:tcW w:w="439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Бумага А</w:t>
            </w:r>
            <w:proofErr w:type="gramStart"/>
            <w:r w:rsidRPr="00BA7834">
              <w:rPr>
                <w:szCs w:val="28"/>
              </w:rPr>
              <w:t>4</w:t>
            </w:r>
            <w:proofErr w:type="gramEnd"/>
          </w:p>
        </w:tc>
        <w:tc>
          <w:tcPr>
            <w:tcW w:w="1559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Упаковка</w:t>
            </w:r>
          </w:p>
        </w:tc>
        <w:tc>
          <w:tcPr>
            <w:tcW w:w="1843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400</w:t>
            </w:r>
          </w:p>
        </w:tc>
        <w:tc>
          <w:tcPr>
            <w:tcW w:w="992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134" w:type="dxa"/>
          </w:tcPr>
          <w:p w:rsidR="00C72E8C" w:rsidRPr="00BA7834" w:rsidRDefault="00C72E8C" w:rsidP="00317B77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400</w:t>
            </w:r>
          </w:p>
        </w:tc>
      </w:tr>
      <w:tr w:rsidR="00C72E8C" w:rsidRPr="00BA7834" w:rsidTr="00F96CA3">
        <w:tc>
          <w:tcPr>
            <w:tcW w:w="439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Папка</w:t>
            </w:r>
          </w:p>
        </w:tc>
        <w:tc>
          <w:tcPr>
            <w:tcW w:w="1559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Штука</w:t>
            </w:r>
          </w:p>
        </w:tc>
        <w:tc>
          <w:tcPr>
            <w:tcW w:w="1843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100</w:t>
            </w:r>
          </w:p>
        </w:tc>
        <w:tc>
          <w:tcPr>
            <w:tcW w:w="992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134" w:type="dxa"/>
          </w:tcPr>
          <w:p w:rsidR="00C72E8C" w:rsidRPr="00BA7834" w:rsidRDefault="00C72E8C" w:rsidP="00317B77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100</w:t>
            </w:r>
          </w:p>
        </w:tc>
      </w:tr>
      <w:tr w:rsidR="00C72E8C" w:rsidRPr="00BA7834" w:rsidTr="002D63CA">
        <w:tc>
          <w:tcPr>
            <w:tcW w:w="4395" w:type="dxa"/>
            <w:tcBorders>
              <w:bottom w:val="single" w:sz="4" w:space="0" w:color="auto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Бумага А</w:t>
            </w:r>
            <w:proofErr w:type="gramStart"/>
            <w:r w:rsidRPr="00BA7834">
              <w:rPr>
                <w:szCs w:val="28"/>
              </w:rPr>
              <w:t>1</w:t>
            </w:r>
            <w:proofErr w:type="gramEnd"/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Штука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50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72E8C" w:rsidRPr="00BA7834" w:rsidRDefault="00C72E8C" w:rsidP="00317B77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200</w:t>
            </w:r>
          </w:p>
        </w:tc>
      </w:tr>
      <w:tr w:rsidR="00C72E8C" w:rsidRPr="00BA7834" w:rsidTr="002D63CA">
        <w:tc>
          <w:tcPr>
            <w:tcW w:w="4395" w:type="dxa"/>
            <w:tcBorders>
              <w:bottom w:val="nil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Электронная книга Хрусталева Е.Ю. 101 совет начинающим ра</w:t>
            </w:r>
            <w:r w:rsidRPr="00BA7834">
              <w:rPr>
                <w:szCs w:val="28"/>
              </w:rPr>
              <w:t>з</w:t>
            </w:r>
            <w:r w:rsidRPr="00BA7834">
              <w:rPr>
                <w:szCs w:val="28"/>
              </w:rPr>
              <w:t>работчикам в системе «1С</w:t>
            </w:r>
            <w:proofErr w:type="gramStart"/>
            <w:r w:rsidRPr="00BA7834">
              <w:rPr>
                <w:szCs w:val="28"/>
              </w:rPr>
              <w:t>:П</w:t>
            </w:r>
            <w:proofErr w:type="gramEnd"/>
            <w:r w:rsidRPr="00BA7834">
              <w:rPr>
                <w:szCs w:val="28"/>
              </w:rPr>
              <w:t>редприятие 8» / Е.Ю. Хр</w:t>
            </w:r>
            <w:r w:rsidRPr="00BA7834">
              <w:rPr>
                <w:szCs w:val="28"/>
              </w:rPr>
              <w:t>у</w:t>
            </w:r>
            <w:r w:rsidRPr="00BA7834">
              <w:rPr>
                <w:szCs w:val="28"/>
              </w:rPr>
              <w:t xml:space="preserve">сталева. – Москва 0: ООО «1С-Пабли Штука </w:t>
            </w:r>
            <w:proofErr w:type="spellStart"/>
            <w:r w:rsidRPr="00BA7834">
              <w:rPr>
                <w:szCs w:val="28"/>
              </w:rPr>
              <w:t>шинг</w:t>
            </w:r>
            <w:proofErr w:type="spellEnd"/>
            <w:r w:rsidRPr="00BA7834">
              <w:rPr>
                <w:szCs w:val="28"/>
              </w:rPr>
              <w:t xml:space="preserve">», 2015. – 214 </w:t>
            </w:r>
            <w:proofErr w:type="gramStart"/>
            <w:r w:rsidRPr="00BA7834">
              <w:rPr>
                <w:szCs w:val="28"/>
              </w:rPr>
              <w:t>с</w:t>
            </w:r>
            <w:proofErr w:type="gramEnd"/>
            <w:r w:rsidRPr="00BA7834">
              <w:rPr>
                <w:szCs w:val="28"/>
              </w:rPr>
              <w:t>. </w:t>
            </w:r>
          </w:p>
        </w:tc>
        <w:tc>
          <w:tcPr>
            <w:tcW w:w="1559" w:type="dxa"/>
            <w:tcBorders>
              <w:bottom w:val="nil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Штука</w:t>
            </w:r>
          </w:p>
        </w:tc>
        <w:tc>
          <w:tcPr>
            <w:tcW w:w="1843" w:type="dxa"/>
            <w:tcBorders>
              <w:bottom w:val="nil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0</w:t>
            </w:r>
          </w:p>
        </w:tc>
        <w:tc>
          <w:tcPr>
            <w:tcW w:w="992" w:type="dxa"/>
            <w:tcBorders>
              <w:bottom w:val="nil"/>
            </w:tcBorders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:rsidR="00C72E8C" w:rsidRPr="00BA7834" w:rsidRDefault="00C72E8C" w:rsidP="00317B77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0</w:t>
            </w:r>
          </w:p>
        </w:tc>
      </w:tr>
      <w:tr w:rsidR="00F96CA3" w:rsidRPr="00BA7834" w:rsidTr="002D63CA">
        <w:tc>
          <w:tcPr>
            <w:tcW w:w="4395" w:type="dxa"/>
            <w:tcBorders>
              <w:top w:val="nil"/>
              <w:bottom w:val="nil"/>
            </w:tcBorders>
          </w:tcPr>
          <w:p w:rsidR="00F96CA3" w:rsidRPr="00BA7834" w:rsidRDefault="00F96CA3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F96CA3" w:rsidRPr="00BA7834" w:rsidRDefault="00F96CA3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:rsidR="00F96CA3" w:rsidRPr="00BA7834" w:rsidRDefault="00F96CA3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F96CA3" w:rsidRPr="00BA7834" w:rsidRDefault="00F96CA3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:rsidR="00F96CA3" w:rsidRPr="00BA7834" w:rsidRDefault="00F96CA3" w:rsidP="00317B77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</w:p>
        </w:tc>
      </w:tr>
    </w:tbl>
    <w:p w:rsidR="00F96CA3" w:rsidRPr="00BA7834" w:rsidRDefault="00F96CA3" w:rsidP="009F67B4">
      <w:pPr>
        <w:pStyle w:val="ab"/>
        <w:spacing w:before="120" w:after="0" w:line="360" w:lineRule="auto"/>
        <w:ind w:left="0" w:firstLine="964"/>
        <w:rPr>
          <w:szCs w:val="28"/>
        </w:rPr>
      </w:pPr>
    </w:p>
    <w:p w:rsidR="00F96CA3" w:rsidRPr="00BA7834" w:rsidRDefault="00F96CA3" w:rsidP="00F96CA3">
      <w:pPr>
        <w:pStyle w:val="ab"/>
        <w:spacing w:before="120" w:after="0" w:line="360" w:lineRule="auto"/>
        <w:ind w:left="0"/>
        <w:rPr>
          <w:szCs w:val="28"/>
        </w:rPr>
      </w:pPr>
    </w:p>
    <w:p w:rsidR="00F96CA3" w:rsidRPr="00BA7834" w:rsidRDefault="00F96CA3" w:rsidP="00F96CA3">
      <w:pPr>
        <w:pStyle w:val="ab"/>
        <w:spacing w:before="120" w:after="0" w:line="360" w:lineRule="auto"/>
        <w:ind w:left="0"/>
        <w:rPr>
          <w:szCs w:val="28"/>
        </w:rPr>
      </w:pPr>
      <w:r w:rsidRPr="00BA7834">
        <w:rPr>
          <w:szCs w:val="28"/>
        </w:rPr>
        <w:lastRenderedPageBreak/>
        <w:t>Продолжение таблицы 4</w:t>
      </w:r>
    </w:p>
    <w:tbl>
      <w:tblPr>
        <w:tblStyle w:val="af0"/>
        <w:tblW w:w="9923" w:type="dxa"/>
        <w:tblInd w:w="108" w:type="dxa"/>
        <w:tblLook w:val="04A0"/>
      </w:tblPr>
      <w:tblGrid>
        <w:gridCol w:w="4395"/>
        <w:gridCol w:w="1559"/>
        <w:gridCol w:w="1820"/>
        <w:gridCol w:w="1015"/>
        <w:gridCol w:w="1134"/>
      </w:tblGrid>
      <w:tr w:rsidR="00F96CA3" w:rsidRPr="00BA7834" w:rsidTr="00C67F50">
        <w:tc>
          <w:tcPr>
            <w:tcW w:w="4395" w:type="dxa"/>
            <w:tcBorders>
              <w:top w:val="single" w:sz="4" w:space="0" w:color="auto"/>
            </w:tcBorders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</w:p>
        </w:tc>
        <w:tc>
          <w:tcPr>
            <w:tcW w:w="1820" w:type="dxa"/>
            <w:tcBorders>
              <w:top w:val="single" w:sz="4" w:space="0" w:color="auto"/>
            </w:tcBorders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auto"/>
            </w:tcBorders>
          </w:tcPr>
          <w:p w:rsidR="00F96CA3" w:rsidRPr="00BA7834" w:rsidRDefault="00F96CA3" w:rsidP="00F96CA3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F96CA3" w:rsidRPr="00BA7834" w:rsidRDefault="00F96CA3" w:rsidP="00F96CA3">
            <w:pPr>
              <w:pStyle w:val="ab"/>
              <w:spacing w:after="0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5</w:t>
            </w:r>
          </w:p>
        </w:tc>
      </w:tr>
      <w:tr w:rsidR="00F96CA3" w:rsidRPr="00BA7834" w:rsidTr="00D3626F">
        <w:tc>
          <w:tcPr>
            <w:tcW w:w="4395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Электронная книга Радченко М.Г. 1С</w:t>
            </w:r>
            <w:proofErr w:type="gramStart"/>
            <w:r w:rsidRPr="00BA7834">
              <w:rPr>
                <w:szCs w:val="28"/>
              </w:rPr>
              <w:t>:П</w:t>
            </w:r>
            <w:proofErr w:type="gramEnd"/>
            <w:r w:rsidRPr="00BA7834">
              <w:rPr>
                <w:szCs w:val="28"/>
              </w:rPr>
              <w:t>редприятие 8.3. Практич</w:t>
            </w:r>
            <w:r w:rsidRPr="00BA7834">
              <w:rPr>
                <w:szCs w:val="28"/>
              </w:rPr>
              <w:t>е</w:t>
            </w:r>
            <w:r w:rsidRPr="00BA7834">
              <w:rPr>
                <w:szCs w:val="28"/>
              </w:rPr>
              <w:t>ское пособие разработчика. Пр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меры и типовые приемы / М.Г. Радченко, Е.Ю. Хрусталева. – Москва</w:t>
            </w:r>
            <w:proofErr w:type="gramStart"/>
            <w:r w:rsidRPr="00BA7834">
              <w:rPr>
                <w:szCs w:val="28"/>
              </w:rPr>
              <w:t xml:space="preserve"> :</w:t>
            </w:r>
            <w:proofErr w:type="gramEnd"/>
            <w:r w:rsidRPr="00BA7834">
              <w:rPr>
                <w:szCs w:val="28"/>
              </w:rPr>
              <w:t xml:space="preserve"> 1С-Паблишинг, 2019. – 964 с.</w:t>
            </w:r>
          </w:p>
        </w:tc>
        <w:tc>
          <w:tcPr>
            <w:tcW w:w="1559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Штука</w:t>
            </w:r>
          </w:p>
        </w:tc>
        <w:tc>
          <w:tcPr>
            <w:tcW w:w="1820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0</w:t>
            </w:r>
          </w:p>
        </w:tc>
        <w:tc>
          <w:tcPr>
            <w:tcW w:w="1015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134" w:type="dxa"/>
          </w:tcPr>
          <w:p w:rsidR="00F96CA3" w:rsidRPr="00BA7834" w:rsidRDefault="00F96CA3" w:rsidP="004A45FF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0</w:t>
            </w:r>
          </w:p>
        </w:tc>
      </w:tr>
      <w:tr w:rsidR="00F96CA3" w:rsidRPr="00BA7834" w:rsidTr="00D3626F">
        <w:tc>
          <w:tcPr>
            <w:tcW w:w="4395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Электронная книга Павел Чистов П.В. Сборник лабораторных работ для студентов учебных заведений, изучающих программирование в системе 1С</w:t>
            </w:r>
            <w:proofErr w:type="gramStart"/>
            <w:r w:rsidRPr="00BA7834">
              <w:rPr>
                <w:szCs w:val="28"/>
              </w:rPr>
              <w:t>:П</w:t>
            </w:r>
            <w:proofErr w:type="gramEnd"/>
            <w:r w:rsidRPr="00BA7834">
              <w:rPr>
                <w:szCs w:val="28"/>
              </w:rPr>
              <w:t>редприятие / П.В Павел Чистов. – Москва</w:t>
            </w:r>
            <w:proofErr w:type="gramStart"/>
            <w:r w:rsidRPr="00BA7834">
              <w:rPr>
                <w:szCs w:val="28"/>
              </w:rPr>
              <w:t xml:space="preserve"> :</w:t>
            </w:r>
            <w:proofErr w:type="gramEnd"/>
            <w:r w:rsidRPr="00BA7834">
              <w:rPr>
                <w:szCs w:val="28"/>
              </w:rPr>
              <w:t xml:space="preserve"> 1С-Паблишинг, 2021. – 491 с.</w:t>
            </w:r>
          </w:p>
        </w:tc>
        <w:tc>
          <w:tcPr>
            <w:tcW w:w="1559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Штука</w:t>
            </w:r>
          </w:p>
        </w:tc>
        <w:tc>
          <w:tcPr>
            <w:tcW w:w="1820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0</w:t>
            </w:r>
          </w:p>
        </w:tc>
        <w:tc>
          <w:tcPr>
            <w:tcW w:w="1015" w:type="dxa"/>
          </w:tcPr>
          <w:p w:rsidR="00F96CA3" w:rsidRPr="00BA7834" w:rsidRDefault="00F96CA3" w:rsidP="004A45FF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134" w:type="dxa"/>
          </w:tcPr>
          <w:p w:rsidR="00F96CA3" w:rsidRPr="00BA7834" w:rsidRDefault="00F96CA3" w:rsidP="004A45FF">
            <w:pPr>
              <w:pStyle w:val="ab"/>
              <w:spacing w:after="0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0</w:t>
            </w:r>
          </w:p>
        </w:tc>
      </w:tr>
    </w:tbl>
    <w:p w:rsidR="00C72E8C" w:rsidRPr="00BA7834" w:rsidRDefault="00C72E8C" w:rsidP="009F67B4">
      <w:pPr>
        <w:pStyle w:val="ab"/>
        <w:spacing w:before="120"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Зм</w:t>
      </w:r>
      <w:proofErr w:type="spellEnd"/>
      <w:r w:rsidRPr="00BA7834">
        <w:rPr>
          <w:szCs w:val="28"/>
        </w:rPr>
        <w:t xml:space="preserve"> = 40 + 400 + 100 + 200 + 0 + 0 + 0 = 740 (руб.)</w:t>
      </w:r>
    </w:p>
    <w:p w:rsidR="00C72E8C" w:rsidRPr="00BA7834" w:rsidRDefault="00C72E8C" w:rsidP="00C72E8C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Транспротно-заготовительные</w:t>
      </w:r>
      <w:proofErr w:type="spellEnd"/>
      <w:r w:rsidRPr="00BA7834">
        <w:rPr>
          <w:szCs w:val="28"/>
        </w:rPr>
        <w:t xml:space="preserve"> расходы </w:t>
      </w:r>
      <w:proofErr w:type="spellStart"/>
      <w:r w:rsidRPr="00BA7834">
        <w:rPr>
          <w:szCs w:val="28"/>
        </w:rPr>
        <w:t>состовляют</w:t>
      </w:r>
      <w:proofErr w:type="spellEnd"/>
      <w:r w:rsidRPr="00BA7834">
        <w:rPr>
          <w:szCs w:val="28"/>
        </w:rPr>
        <w:t xml:space="preserve"> 10% от затрат на о</w:t>
      </w:r>
      <w:r w:rsidRPr="00BA7834">
        <w:rPr>
          <w:szCs w:val="28"/>
        </w:rPr>
        <w:t>с</w:t>
      </w:r>
      <w:r w:rsidR="002D63CA" w:rsidRPr="00BA7834">
        <w:rPr>
          <w:szCs w:val="28"/>
        </w:rPr>
        <w:t xml:space="preserve">новные материалы, </w:t>
      </w:r>
      <w:proofErr w:type="spellStart"/>
      <w:r w:rsidR="002D63CA" w:rsidRPr="00BA7834">
        <w:rPr>
          <w:szCs w:val="28"/>
        </w:rPr>
        <w:t>определяяю</w:t>
      </w:r>
      <w:r w:rsidRPr="00BA7834">
        <w:rPr>
          <w:szCs w:val="28"/>
        </w:rPr>
        <w:t>тся</w:t>
      </w:r>
      <w:proofErr w:type="spellEnd"/>
      <w:r w:rsidRPr="00BA7834">
        <w:rPr>
          <w:szCs w:val="28"/>
        </w:rPr>
        <w:t xml:space="preserve"> по формуле:</w:t>
      </w:r>
    </w:p>
    <w:p w:rsidR="00C72E8C" w:rsidRPr="00BA7834" w:rsidRDefault="00771BA5" w:rsidP="00C72E8C">
      <w:pPr>
        <w:pStyle w:val="ab"/>
        <w:spacing w:after="0" w:line="360" w:lineRule="auto"/>
        <w:ind w:left="0" w:firstLine="964"/>
        <w:jc w:val="right"/>
        <w:rPr>
          <w:szCs w:val="28"/>
        </w:rPr>
      </w:pPr>
      <m:oMath>
        <m:r>
          <w:rPr>
            <w:rFonts w:ascii="Cambria Math" w:hAnsi="Cambria Math"/>
            <w:szCs w:val="28"/>
          </w:rPr>
          <m:t>ТЗР=(Зм*10%) / 100%</m:t>
        </m:r>
      </m:oMath>
      <w:r w:rsidR="00C72E8C" w:rsidRPr="00BA7834">
        <w:rPr>
          <w:szCs w:val="28"/>
        </w:rPr>
        <w:t xml:space="preserve"> </w:t>
      </w:r>
      <w:r w:rsidR="00C72E8C" w:rsidRPr="00BA7834">
        <w:rPr>
          <w:szCs w:val="28"/>
        </w:rPr>
        <w:tab/>
      </w:r>
      <w:r w:rsidR="00C72E8C" w:rsidRPr="00BA7834">
        <w:rPr>
          <w:szCs w:val="28"/>
        </w:rPr>
        <w:tab/>
      </w:r>
      <w:r w:rsidR="00C72E8C" w:rsidRPr="00BA7834">
        <w:rPr>
          <w:szCs w:val="28"/>
        </w:rPr>
        <w:tab/>
      </w:r>
      <w:r w:rsidR="00C72E8C" w:rsidRPr="00BA7834">
        <w:rPr>
          <w:szCs w:val="28"/>
        </w:rPr>
        <w:tab/>
      </w:r>
      <w:r w:rsidR="00C72E8C" w:rsidRPr="00BA7834">
        <w:rPr>
          <w:szCs w:val="28"/>
        </w:rPr>
        <w:tab/>
      </w:r>
      <w:r w:rsidR="00C72E8C" w:rsidRPr="00BA7834">
        <w:rPr>
          <w:szCs w:val="28"/>
        </w:rPr>
        <w:tab/>
        <w:t>(</w:t>
      </w:r>
      <w:r w:rsidR="002D424C" w:rsidRPr="00BA7834">
        <w:rPr>
          <w:szCs w:val="28"/>
        </w:rPr>
        <w:t>3</w:t>
      </w:r>
      <w:r w:rsidR="00C72E8C" w:rsidRPr="00BA7834">
        <w:rPr>
          <w:szCs w:val="28"/>
        </w:rPr>
        <w:t>)</w:t>
      </w:r>
    </w:p>
    <w:p w:rsidR="00C72E8C" w:rsidRPr="00BA7834" w:rsidRDefault="00C72E8C" w:rsidP="00C72E8C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ТЗР = (740 * 10%) / 100% = 74 (руб.)</w:t>
      </w:r>
    </w:p>
    <w:p w:rsidR="00C72E8C" w:rsidRPr="00BA7834" w:rsidRDefault="00C72E8C" w:rsidP="0017064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К услугам сторонних организаций относятся работы, выполняемые на о</w:t>
      </w:r>
      <w:r w:rsidRPr="00BA7834">
        <w:rPr>
          <w:szCs w:val="28"/>
        </w:rPr>
        <w:t>с</w:t>
      </w:r>
      <w:r w:rsidRPr="00BA7834">
        <w:rPr>
          <w:szCs w:val="28"/>
        </w:rPr>
        <w:t xml:space="preserve">нове договорных условий со сторонними предприятиями. Затраты по работам выполняемыми сторонними предприятиями </w:t>
      </w:r>
      <w:proofErr w:type="spellStart"/>
      <w:r w:rsidRPr="00BA7834">
        <w:rPr>
          <w:szCs w:val="28"/>
        </w:rPr>
        <w:t>преведены</w:t>
      </w:r>
      <w:proofErr w:type="spellEnd"/>
      <w:r w:rsidRPr="00BA7834">
        <w:rPr>
          <w:szCs w:val="28"/>
        </w:rPr>
        <w:t xml:space="preserve"> в таблице 5.</w:t>
      </w:r>
    </w:p>
    <w:p w:rsidR="00C72E8C" w:rsidRPr="00BA7834" w:rsidRDefault="00C72E8C" w:rsidP="00170642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>Таблица 5 – Затраты по работе выполняемой сторонними организациями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35"/>
        <w:gridCol w:w="2685"/>
        <w:gridCol w:w="1211"/>
        <w:gridCol w:w="2098"/>
        <w:gridCol w:w="1794"/>
      </w:tblGrid>
      <w:tr w:rsidR="00C72E8C" w:rsidRPr="00BA7834" w:rsidTr="00666BC0">
        <w:tc>
          <w:tcPr>
            <w:tcW w:w="213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Организация</w:t>
            </w:r>
          </w:p>
        </w:tc>
        <w:tc>
          <w:tcPr>
            <w:tcW w:w="268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Вид работы</w:t>
            </w:r>
          </w:p>
        </w:tc>
        <w:tc>
          <w:tcPr>
            <w:tcW w:w="1211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Тариф</w:t>
            </w:r>
          </w:p>
        </w:tc>
        <w:tc>
          <w:tcPr>
            <w:tcW w:w="2098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Количество</w:t>
            </w:r>
          </w:p>
        </w:tc>
        <w:tc>
          <w:tcPr>
            <w:tcW w:w="1794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Сумма (</w:t>
            </w:r>
            <w:proofErr w:type="spellStart"/>
            <w:r w:rsidRPr="00BA7834">
              <w:rPr>
                <w:szCs w:val="28"/>
              </w:rPr>
              <w:t>руб</w:t>
            </w:r>
            <w:proofErr w:type="spellEnd"/>
            <w:r w:rsidRPr="00BA7834">
              <w:rPr>
                <w:szCs w:val="28"/>
              </w:rPr>
              <w:t>)</w:t>
            </w:r>
          </w:p>
        </w:tc>
      </w:tr>
      <w:tr w:rsidR="00C72E8C" w:rsidRPr="00BA7834" w:rsidTr="00666BC0">
        <w:tc>
          <w:tcPr>
            <w:tcW w:w="213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Копировальный центр «Изв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лина»</w:t>
            </w:r>
          </w:p>
        </w:tc>
        <w:tc>
          <w:tcPr>
            <w:tcW w:w="2685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Распечатка граф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ческого материала формата А</w:t>
            </w:r>
            <w:proofErr w:type="gramStart"/>
            <w:r w:rsidRPr="00BA7834">
              <w:rPr>
                <w:szCs w:val="28"/>
              </w:rPr>
              <w:t>1</w:t>
            </w:r>
            <w:proofErr w:type="gramEnd"/>
          </w:p>
        </w:tc>
        <w:tc>
          <w:tcPr>
            <w:tcW w:w="1211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50 </w:t>
            </w:r>
            <w:proofErr w:type="spellStart"/>
            <w:r w:rsidRPr="00BA7834">
              <w:rPr>
                <w:szCs w:val="28"/>
              </w:rPr>
              <w:t>руб</w:t>
            </w:r>
            <w:proofErr w:type="spellEnd"/>
            <w:r w:rsidRPr="00BA7834">
              <w:rPr>
                <w:szCs w:val="28"/>
              </w:rPr>
              <w:t xml:space="preserve"> / лист</w:t>
            </w:r>
          </w:p>
        </w:tc>
        <w:tc>
          <w:tcPr>
            <w:tcW w:w="2098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 листа</w:t>
            </w:r>
          </w:p>
        </w:tc>
        <w:tc>
          <w:tcPr>
            <w:tcW w:w="1794" w:type="dxa"/>
          </w:tcPr>
          <w:p w:rsidR="00C72E8C" w:rsidRPr="00BA7834" w:rsidRDefault="00C72E8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200</w:t>
            </w:r>
          </w:p>
        </w:tc>
      </w:tr>
    </w:tbl>
    <w:p w:rsidR="00F96CA3" w:rsidRPr="00BA7834" w:rsidRDefault="002D424C" w:rsidP="00745F15">
      <w:pPr>
        <w:pStyle w:val="ab"/>
        <w:spacing w:before="120" w:after="0" w:line="360" w:lineRule="auto"/>
        <w:ind w:left="0" w:firstLine="964"/>
        <w:rPr>
          <w:szCs w:val="28"/>
        </w:rPr>
      </w:pPr>
      <w:r w:rsidRPr="00BA7834">
        <w:rPr>
          <w:szCs w:val="28"/>
        </w:rPr>
        <w:lastRenderedPageBreak/>
        <w:t>К статье «</w:t>
      </w:r>
      <w:r w:rsidR="002D63CA" w:rsidRPr="00BA7834">
        <w:rPr>
          <w:szCs w:val="28"/>
        </w:rPr>
        <w:t>П</w:t>
      </w:r>
      <w:r w:rsidRPr="00BA7834">
        <w:rPr>
          <w:szCs w:val="28"/>
        </w:rPr>
        <w:t xml:space="preserve">рочие и прямые расходы» относятся расходы на приобретение и подготовку материалов, специальной и научно-технической информацией, в том числе расходы за пользование средствами связи (телефонной связи, интернет и др.) </w:t>
      </w:r>
      <w:proofErr w:type="spellStart"/>
      <w:r w:rsidRPr="00BA7834">
        <w:rPr>
          <w:szCs w:val="28"/>
        </w:rPr>
        <w:t>Рассчет</w:t>
      </w:r>
      <w:proofErr w:type="spellEnd"/>
      <w:r w:rsidRPr="00BA7834">
        <w:rPr>
          <w:szCs w:val="28"/>
        </w:rPr>
        <w:t xml:space="preserve"> прочих прямых расходов приведе</w:t>
      </w:r>
      <w:r w:rsidR="002D63CA" w:rsidRPr="00BA7834">
        <w:rPr>
          <w:szCs w:val="28"/>
        </w:rPr>
        <w:t>н</w:t>
      </w:r>
      <w:r w:rsidRPr="00BA7834">
        <w:rPr>
          <w:szCs w:val="28"/>
        </w:rPr>
        <w:t xml:space="preserve"> в таблице 6.</w:t>
      </w:r>
    </w:p>
    <w:p w:rsidR="00C72E8C" w:rsidRPr="00BA7834" w:rsidRDefault="002D424C" w:rsidP="009F67B4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6 – </w:t>
      </w:r>
      <w:r w:rsidR="00717EC6" w:rsidRPr="00BA7834">
        <w:rPr>
          <w:szCs w:val="28"/>
        </w:rPr>
        <w:t>П</w:t>
      </w:r>
      <w:r w:rsidRPr="00BA7834">
        <w:rPr>
          <w:szCs w:val="28"/>
        </w:rPr>
        <w:t>рочие прямые расходы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69"/>
        <w:gridCol w:w="2478"/>
        <w:gridCol w:w="2478"/>
        <w:gridCol w:w="2598"/>
      </w:tblGrid>
      <w:tr w:rsidR="002D424C" w:rsidRPr="00BA7834" w:rsidTr="00317B77">
        <w:tc>
          <w:tcPr>
            <w:tcW w:w="2369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Средство связи</w:t>
            </w:r>
          </w:p>
        </w:tc>
        <w:tc>
          <w:tcPr>
            <w:tcW w:w="2478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Тариф</w:t>
            </w:r>
          </w:p>
        </w:tc>
        <w:tc>
          <w:tcPr>
            <w:tcW w:w="2478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Время использ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вания</w:t>
            </w:r>
          </w:p>
        </w:tc>
        <w:tc>
          <w:tcPr>
            <w:tcW w:w="2598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 xml:space="preserve">Сумма (в </w:t>
            </w:r>
            <w:proofErr w:type="spellStart"/>
            <w:r w:rsidRPr="00BA7834">
              <w:rPr>
                <w:szCs w:val="28"/>
              </w:rPr>
              <w:t>руб</w:t>
            </w:r>
            <w:proofErr w:type="spellEnd"/>
            <w:r w:rsidRPr="00BA7834">
              <w:rPr>
                <w:szCs w:val="28"/>
              </w:rPr>
              <w:t>)</w:t>
            </w:r>
          </w:p>
        </w:tc>
      </w:tr>
      <w:tr w:rsidR="002D424C" w:rsidRPr="00BA7834" w:rsidTr="00317B77">
        <w:tc>
          <w:tcPr>
            <w:tcW w:w="2369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Интернет</w:t>
            </w:r>
          </w:p>
        </w:tc>
        <w:tc>
          <w:tcPr>
            <w:tcW w:w="2478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600 </w:t>
            </w:r>
            <w:proofErr w:type="spellStart"/>
            <w:r w:rsidRPr="00BA7834">
              <w:rPr>
                <w:szCs w:val="28"/>
              </w:rPr>
              <w:t>рубей</w:t>
            </w:r>
            <w:proofErr w:type="spellEnd"/>
            <w:r w:rsidRPr="00BA7834">
              <w:rPr>
                <w:szCs w:val="28"/>
              </w:rPr>
              <w:t xml:space="preserve"> в месяц</w:t>
            </w:r>
          </w:p>
        </w:tc>
        <w:tc>
          <w:tcPr>
            <w:tcW w:w="2478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 месяц</w:t>
            </w:r>
          </w:p>
        </w:tc>
        <w:tc>
          <w:tcPr>
            <w:tcW w:w="2598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600</w:t>
            </w:r>
            <w:r w:rsidR="00FC19EA" w:rsidRPr="00BA7834">
              <w:rPr>
                <w:szCs w:val="28"/>
              </w:rPr>
              <w:t xml:space="preserve"> </w:t>
            </w:r>
            <w:r w:rsidRPr="00BA7834">
              <w:rPr>
                <w:szCs w:val="28"/>
              </w:rPr>
              <w:t>рублей</w:t>
            </w:r>
          </w:p>
        </w:tc>
      </w:tr>
    </w:tbl>
    <w:p w:rsidR="002D424C" w:rsidRPr="00BA7834" w:rsidRDefault="00F1747F" w:rsidP="009F67B4">
      <w:pPr>
        <w:pStyle w:val="ab"/>
        <w:spacing w:before="120" w:after="0" w:line="360" w:lineRule="auto"/>
        <w:ind w:left="0" w:firstLine="964"/>
        <w:rPr>
          <w:szCs w:val="28"/>
        </w:rPr>
      </w:pPr>
      <w:r>
        <w:rPr>
          <w:noProof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469.7pt;margin-top:97.95pt;width:31.5pt;height:25.5pt;z-index:251657216;mso-position-horizontal-relative:text;mso-position-vertical-relative:text" strokecolor="white">
            <v:textbox style="mso-next-textbox:#_x0000_s1028">
              <w:txbxContent>
                <w:p w:rsidR="00F96A85" w:rsidRPr="00CF344F" w:rsidRDefault="00F96A85" w:rsidP="00677F51">
                  <w:pPr>
                    <w:rPr>
                      <w:szCs w:val="28"/>
                    </w:rPr>
                  </w:pPr>
                  <w:r w:rsidRPr="00CF344F">
                    <w:rPr>
                      <w:szCs w:val="28"/>
                    </w:rPr>
                    <w:t>(</w:t>
                  </w:r>
                  <w:r>
                    <w:rPr>
                      <w:szCs w:val="28"/>
                    </w:rPr>
                    <w:t>4</w:t>
                  </w:r>
                  <w:r w:rsidRPr="00CF344F">
                    <w:rPr>
                      <w:szCs w:val="28"/>
                    </w:rPr>
                    <w:t>)</w:t>
                  </w:r>
                </w:p>
              </w:txbxContent>
            </v:textbox>
          </v:shape>
        </w:pict>
      </w:r>
      <w:r w:rsidR="002D424C" w:rsidRPr="00BA7834">
        <w:rPr>
          <w:szCs w:val="28"/>
        </w:rPr>
        <w:t>Сумма основной заработной платы рассчитыва</w:t>
      </w:r>
      <w:r w:rsidR="002D63CA" w:rsidRPr="00BA7834">
        <w:rPr>
          <w:szCs w:val="28"/>
        </w:rPr>
        <w:t>е</w:t>
      </w:r>
      <w:r w:rsidR="002D424C" w:rsidRPr="00BA7834">
        <w:rPr>
          <w:szCs w:val="28"/>
        </w:rPr>
        <w:t>тся с некоторой условн</w:t>
      </w:r>
      <w:r w:rsidR="002D424C" w:rsidRPr="00BA7834">
        <w:rPr>
          <w:szCs w:val="28"/>
        </w:rPr>
        <w:t>о</w:t>
      </w:r>
      <w:r w:rsidR="002D424C" w:rsidRPr="00BA7834">
        <w:rPr>
          <w:szCs w:val="28"/>
        </w:rPr>
        <w:t xml:space="preserve">стью: исходя из того, что работа выполняется студентом во время прохождения </w:t>
      </w:r>
      <w:r w:rsidR="00873DED" w:rsidRPr="00BA7834">
        <w:rPr>
          <w:szCs w:val="28"/>
        </w:rPr>
        <w:t>дипломного проектирования</w:t>
      </w:r>
      <w:r w:rsidR="002D424C" w:rsidRPr="00BA7834">
        <w:rPr>
          <w:szCs w:val="28"/>
        </w:rPr>
        <w:t>. Затраты по заработной плате определяются по фо</w:t>
      </w:r>
      <w:r w:rsidR="002D424C" w:rsidRPr="00BA7834">
        <w:rPr>
          <w:szCs w:val="28"/>
        </w:rPr>
        <w:t>р</w:t>
      </w:r>
      <w:r w:rsidR="002D424C" w:rsidRPr="00BA7834">
        <w:rPr>
          <w:szCs w:val="28"/>
        </w:rPr>
        <w:t>муле:</w:t>
      </w:r>
    </w:p>
    <w:p w:rsidR="009F67B4" w:rsidRPr="00BA7834" w:rsidRDefault="00771BA5" w:rsidP="009F67B4">
      <w:pPr>
        <w:pStyle w:val="ab"/>
        <w:spacing w:after="0" w:line="360" w:lineRule="auto"/>
        <w:ind w:left="0" w:firstLine="851"/>
        <w:jc w:val="center"/>
        <w:rPr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ЗП=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Cs w:val="28"/>
                </w:rPr>
                <m:t xml:space="preserve">осн   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Cs w:val="28"/>
                </w:rPr>
                <m:t>доп</m:t>
              </m:r>
            </m:sub>
          </m:sSub>
          <m:r>
            <w:rPr>
              <w:rFonts w:ascii="Cambria Math" w:hAnsi="Cambria Math"/>
              <w:szCs w:val="28"/>
            </w:rPr>
            <m:t>+ЕСС,руб</m:t>
          </m:r>
        </m:oMath>
      </m:oMathPara>
    </w:p>
    <w:p w:rsidR="009F67B4" w:rsidRPr="00BA7834" w:rsidRDefault="009F67B4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Где: </w:t>
      </w:r>
    </w:p>
    <w:p w:rsidR="009F67B4" w:rsidRPr="00BA7834" w:rsidRDefault="00F1747F" w:rsidP="009F67B4">
      <w:pPr>
        <w:spacing w:line="360" w:lineRule="auto"/>
        <w:ind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 xml:space="preserve">осн   </m:t>
            </m:r>
          </m:sub>
        </m:sSub>
      </m:oMath>
      <w:r w:rsidR="009F67B4" w:rsidRPr="00BA7834">
        <w:rPr>
          <w:szCs w:val="28"/>
        </w:rPr>
        <w:t>– основной фонд заработной платы</w:t>
      </w:r>
    </w:p>
    <w:p w:rsidR="009F67B4" w:rsidRPr="00BA7834" w:rsidRDefault="00F1747F" w:rsidP="009F67B4">
      <w:pPr>
        <w:spacing w:line="360" w:lineRule="auto"/>
        <w:ind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доп</m:t>
            </m:r>
          </m:sub>
        </m:sSub>
      </m:oMath>
      <w:r w:rsidR="009F67B4" w:rsidRPr="00BA7834">
        <w:rPr>
          <w:sz w:val="32"/>
          <w:szCs w:val="32"/>
        </w:rPr>
        <w:t xml:space="preserve"> </w:t>
      </w:r>
      <w:r w:rsidR="009F67B4" w:rsidRPr="00BA7834">
        <w:rPr>
          <w:szCs w:val="28"/>
        </w:rPr>
        <w:t>–</w:t>
      </w:r>
      <w:r w:rsidR="009F67B4" w:rsidRPr="00BA7834">
        <w:rPr>
          <w:sz w:val="32"/>
          <w:szCs w:val="32"/>
        </w:rPr>
        <w:t xml:space="preserve"> </w:t>
      </w:r>
      <w:r w:rsidR="009F67B4" w:rsidRPr="00BA7834">
        <w:rPr>
          <w:szCs w:val="28"/>
        </w:rPr>
        <w:t>дополнительная заработная плата</w:t>
      </w:r>
    </w:p>
    <w:p w:rsidR="009F67B4" w:rsidRPr="00BA7834" w:rsidRDefault="009F67B4" w:rsidP="009F67B4">
      <w:pPr>
        <w:spacing w:line="360" w:lineRule="auto"/>
        <w:ind w:firstLine="964"/>
        <w:rPr>
          <w:szCs w:val="28"/>
        </w:rPr>
      </w:pPr>
      <w:r w:rsidRPr="00BA7834">
        <w:rPr>
          <w:szCs w:val="28"/>
        </w:rPr>
        <w:t>ЕСС – единое социальное страхование</w:t>
      </w:r>
    </w:p>
    <w:p w:rsidR="009F67B4" w:rsidRPr="00BA7834" w:rsidRDefault="009F67B4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Расчет основной заработной платы определяется по формуле:</w:t>
      </w:r>
    </w:p>
    <w:p w:rsidR="009F67B4" w:rsidRPr="00BA7834" w:rsidRDefault="00F1747F" w:rsidP="009F67B4">
      <w:pPr>
        <w:spacing w:line="360" w:lineRule="auto"/>
        <w:ind w:firstLine="964"/>
        <w:jc w:val="right"/>
        <w:rPr>
          <w:sz w:val="36"/>
          <w:szCs w:val="36"/>
        </w:rPr>
      </w:pPr>
      <w:r w:rsidRPr="00F1747F">
        <w:rPr>
          <w:noProof/>
          <w:szCs w:val="28"/>
        </w:rPr>
        <w:pict>
          <v:rect id="_x0000_s1026" style="position:absolute;left:0;text-align:left;margin-left:219.6pt;margin-top:.3pt;width:9pt;height:19.5pt;z-index:251656192" stroked="f"/>
        </w:pic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 xml:space="preserve">осн   </m:t>
            </m:r>
          </m:sub>
        </m:sSub>
        <m:r>
          <w:rPr>
            <w:rFonts w:ascii="Cambria Math" w:hAnsi="Cambria Math"/>
            <w:szCs w:val="28"/>
          </w:rPr>
          <m:t>=+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+П</m:t>
        </m:r>
      </m:oMath>
      <w:r w:rsidR="009F67B4" w:rsidRPr="00BA7834">
        <w:rPr>
          <w:szCs w:val="28"/>
        </w:rPr>
        <w:t xml:space="preserve"> ,руб. где                                        (</w:t>
      </w:r>
      <w:r w:rsidR="00677F51" w:rsidRPr="00BA7834">
        <w:rPr>
          <w:szCs w:val="28"/>
        </w:rPr>
        <w:t>5</w:t>
      </w:r>
      <w:r w:rsidR="009F67B4" w:rsidRPr="00BA7834">
        <w:rPr>
          <w:szCs w:val="28"/>
        </w:rPr>
        <w:t>)</w:t>
      </w:r>
    </w:p>
    <w:p w:rsidR="009F67B4" w:rsidRPr="00BA7834" w:rsidRDefault="00F1747F" w:rsidP="009F67B4">
      <w:pPr>
        <w:spacing w:line="360" w:lineRule="auto"/>
        <w:ind w:firstLine="964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9F67B4" w:rsidRPr="00BA7834">
        <w:rPr>
          <w:szCs w:val="28"/>
        </w:rPr>
        <w:t xml:space="preserve"> – прямая заработная плата</w:t>
      </w:r>
    </w:p>
    <w:p w:rsidR="009F67B4" w:rsidRPr="00BA7834" w:rsidRDefault="009F67B4" w:rsidP="009F67B4">
      <w:pPr>
        <w:spacing w:line="360" w:lineRule="auto"/>
        <w:ind w:firstLine="964"/>
        <w:rPr>
          <w:szCs w:val="28"/>
        </w:rPr>
      </w:pPr>
      <w:proofErr w:type="gramStart"/>
      <w:r w:rsidRPr="00BA7834">
        <w:rPr>
          <w:szCs w:val="28"/>
        </w:rPr>
        <w:t>П</w:t>
      </w:r>
      <w:proofErr w:type="gramEnd"/>
      <w:r w:rsidRPr="00BA7834">
        <w:rPr>
          <w:szCs w:val="28"/>
        </w:rPr>
        <w:t xml:space="preserve"> – премия</w:t>
      </w:r>
    </w:p>
    <w:p w:rsidR="009F67B4" w:rsidRPr="00BA7834" w:rsidRDefault="00F1747F" w:rsidP="009F67B4">
      <w:pPr>
        <w:spacing w:line="360" w:lineRule="auto"/>
        <w:ind w:firstLine="964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Д*</m:t>
            </m:r>
            <m:r>
              <w:rPr>
                <w:rFonts w:ascii="Cambria Math" w:hAnsi="Cambria Math"/>
                <w:szCs w:val="28"/>
                <w:lang w:val="en-US"/>
              </w:rPr>
              <m:t>t</m:t>
            </m:r>
          </m:den>
        </m:f>
      </m:oMath>
      <w:r w:rsidR="009F67B4" w:rsidRPr="00BA7834">
        <w:rPr>
          <w:szCs w:val="28"/>
        </w:rPr>
        <w:t xml:space="preserve"> ,руб. где</w:t>
      </w:r>
      <w:r w:rsidR="009F67B4" w:rsidRPr="00BA7834">
        <w:rPr>
          <w:szCs w:val="28"/>
        </w:rPr>
        <w:tab/>
      </w:r>
      <w:r w:rsidR="009F67B4" w:rsidRPr="00BA7834">
        <w:rPr>
          <w:szCs w:val="28"/>
        </w:rPr>
        <w:tab/>
      </w:r>
      <w:r w:rsidR="009F67B4" w:rsidRPr="00BA7834">
        <w:rPr>
          <w:szCs w:val="28"/>
        </w:rPr>
        <w:tab/>
      </w:r>
      <w:r w:rsidR="009F67B4" w:rsidRPr="00BA7834">
        <w:rPr>
          <w:szCs w:val="28"/>
        </w:rPr>
        <w:tab/>
        <w:t xml:space="preserve"> </w:t>
      </w:r>
      <w:r w:rsidR="00B22CB0" w:rsidRPr="00BA7834">
        <w:rPr>
          <w:szCs w:val="28"/>
        </w:rPr>
        <w:t xml:space="preserve">                </w:t>
      </w:r>
      <w:r w:rsidR="009F67B4" w:rsidRPr="00BA7834">
        <w:rPr>
          <w:szCs w:val="28"/>
        </w:rPr>
        <w:t>(</w:t>
      </w:r>
      <w:r w:rsidR="00677F51" w:rsidRPr="00BA7834">
        <w:rPr>
          <w:szCs w:val="28"/>
        </w:rPr>
        <w:t>6</w:t>
      </w:r>
      <w:r w:rsidR="009F67B4" w:rsidRPr="00BA7834">
        <w:rPr>
          <w:szCs w:val="28"/>
        </w:rPr>
        <w:t>)</w:t>
      </w:r>
    </w:p>
    <w:p w:rsidR="009F67B4" w:rsidRPr="00BA7834" w:rsidRDefault="00F1747F" w:rsidP="009F67B4">
      <w:pPr>
        <w:spacing w:line="360" w:lineRule="auto"/>
        <w:ind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9F67B4" w:rsidRPr="00BA7834">
        <w:rPr>
          <w:szCs w:val="28"/>
        </w:rPr>
        <w:t xml:space="preserve"> – оклад за месяц</w:t>
      </w:r>
    </w:p>
    <w:p w:rsidR="009F67B4" w:rsidRPr="00BA7834" w:rsidRDefault="00F1747F" w:rsidP="009F67B4">
      <w:pPr>
        <w:spacing w:line="360" w:lineRule="auto"/>
        <w:ind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9F67B4" w:rsidRPr="00BA7834">
        <w:rPr>
          <w:szCs w:val="28"/>
        </w:rPr>
        <w:t xml:space="preserve"> – затраты времени на разработку этапа программы</w:t>
      </w:r>
    </w:p>
    <w:p w:rsidR="009F67B4" w:rsidRPr="00BA7834" w:rsidRDefault="009F67B4" w:rsidP="009F67B4">
      <w:pPr>
        <w:spacing w:line="360" w:lineRule="auto"/>
        <w:ind w:firstLine="964"/>
      </w:pPr>
      <w:r w:rsidRPr="00BA7834">
        <w:t xml:space="preserve">Д </w:t>
      </w:r>
      <w:r w:rsidRPr="00BA7834">
        <w:rPr>
          <w:szCs w:val="28"/>
        </w:rPr>
        <w:t>–</w:t>
      </w:r>
      <w:r w:rsidRPr="00BA7834">
        <w:t xml:space="preserve"> количество рабочих дней</w:t>
      </w:r>
    </w:p>
    <w:p w:rsidR="009F67B4" w:rsidRPr="00BA7834" w:rsidRDefault="009F67B4" w:rsidP="009F67B4">
      <w:pPr>
        <w:spacing w:line="360" w:lineRule="auto"/>
        <w:ind w:firstLine="964"/>
      </w:pPr>
      <w:r w:rsidRPr="00BA7834">
        <w:rPr>
          <w:lang w:val="en-US"/>
        </w:rPr>
        <w:t>t</w:t>
      </w:r>
      <w:r w:rsidRPr="00BA7834">
        <w:t xml:space="preserve"> </w:t>
      </w:r>
      <w:r w:rsidRPr="00BA7834">
        <w:rPr>
          <w:szCs w:val="28"/>
        </w:rPr>
        <w:t>–</w:t>
      </w:r>
      <w:r w:rsidRPr="00BA7834">
        <w:t xml:space="preserve"> </w:t>
      </w:r>
      <w:proofErr w:type="gramStart"/>
      <w:r w:rsidRPr="00BA7834">
        <w:t>продолжительность</w:t>
      </w:r>
      <w:proofErr w:type="gramEnd"/>
      <w:r w:rsidRPr="00BA7834">
        <w:t xml:space="preserve"> рабочего дня</w:t>
      </w:r>
    </w:p>
    <w:p w:rsidR="009F67B4" w:rsidRPr="00BA7834" w:rsidRDefault="00F1747F" w:rsidP="009F67B4">
      <w:pPr>
        <w:pStyle w:val="ab"/>
        <w:spacing w:after="0" w:line="360" w:lineRule="auto"/>
        <w:ind w:left="0"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9F67B4" w:rsidRPr="00BA7834">
        <w:rPr>
          <w:szCs w:val="28"/>
        </w:rPr>
        <w:t xml:space="preserve"> = 14000 рублей</w:t>
      </w:r>
    </w:p>
    <w:p w:rsidR="009F67B4" w:rsidRPr="00BA7834" w:rsidRDefault="009F67B4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t>Д</w:t>
      </w:r>
      <w:r w:rsidRPr="00BA7834">
        <w:rPr>
          <w:szCs w:val="28"/>
        </w:rPr>
        <w:t xml:space="preserve"> – 20 дней</w:t>
      </w:r>
    </w:p>
    <w:p w:rsidR="009F67B4" w:rsidRPr="00BA7834" w:rsidRDefault="009F67B4" w:rsidP="009F67B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  <w:lang w:val="en-US"/>
        </w:rPr>
        <w:lastRenderedPageBreak/>
        <w:t>t</w:t>
      </w:r>
      <w:r w:rsidRPr="00BA7834">
        <w:rPr>
          <w:szCs w:val="28"/>
        </w:rPr>
        <w:t xml:space="preserve"> – 8 часов</w:t>
      </w:r>
    </w:p>
    <w:p w:rsidR="002D424C" w:rsidRPr="00BA7834" w:rsidRDefault="002D424C" w:rsidP="00FC19EA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Расчет основной заработной платы представлен в таблице 7.</w:t>
      </w:r>
    </w:p>
    <w:p w:rsidR="002D424C" w:rsidRPr="00BA7834" w:rsidRDefault="002D424C" w:rsidP="00FC19EA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7 – </w:t>
      </w:r>
      <w:r w:rsidR="00717EC6" w:rsidRPr="00BA7834">
        <w:rPr>
          <w:szCs w:val="28"/>
        </w:rPr>
        <w:t>Р</w:t>
      </w:r>
      <w:r w:rsidRPr="00BA7834">
        <w:rPr>
          <w:szCs w:val="28"/>
        </w:rPr>
        <w:t>асчет основной заработной платы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16"/>
        <w:gridCol w:w="1902"/>
        <w:gridCol w:w="2455"/>
        <w:gridCol w:w="2450"/>
      </w:tblGrid>
      <w:tr w:rsidR="002D424C" w:rsidRPr="00BA7834" w:rsidTr="00666BC0">
        <w:tc>
          <w:tcPr>
            <w:tcW w:w="3116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Этапы работы</w:t>
            </w:r>
          </w:p>
        </w:tc>
        <w:tc>
          <w:tcPr>
            <w:tcW w:w="1902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Трудоемкость (часы)</w:t>
            </w:r>
          </w:p>
        </w:tc>
        <w:tc>
          <w:tcPr>
            <w:tcW w:w="2455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Расчет</w:t>
            </w:r>
          </w:p>
        </w:tc>
        <w:tc>
          <w:tcPr>
            <w:tcW w:w="2450" w:type="dxa"/>
          </w:tcPr>
          <w:p w:rsidR="002D424C" w:rsidRPr="00BA7834" w:rsidRDefault="002D424C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Затраты (</w:t>
            </w:r>
            <w:proofErr w:type="spellStart"/>
            <w:r w:rsidRPr="00BA7834">
              <w:rPr>
                <w:szCs w:val="28"/>
              </w:rPr>
              <w:t>руб</w:t>
            </w:r>
            <w:proofErr w:type="spellEnd"/>
            <w:r w:rsidRPr="00BA7834">
              <w:rPr>
                <w:szCs w:val="28"/>
              </w:rPr>
              <w:t>)</w:t>
            </w:r>
          </w:p>
        </w:tc>
      </w:tr>
      <w:tr w:rsidR="00B22CB0" w:rsidRPr="00BA7834" w:rsidTr="00666BC0">
        <w:tc>
          <w:tcPr>
            <w:tcW w:w="3116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Постановка задачи: </w:t>
            </w:r>
          </w:p>
          <w:p w:rsidR="00B22CB0" w:rsidRPr="00BA7834" w:rsidRDefault="00B22CB0" w:rsidP="00740ACE">
            <w:pPr>
              <w:pStyle w:val="ab"/>
              <w:numPr>
                <w:ilvl w:val="0"/>
                <w:numId w:val="22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описание задачи;</w:t>
            </w:r>
          </w:p>
          <w:p w:rsidR="00B22CB0" w:rsidRPr="00BA7834" w:rsidRDefault="00B22CB0" w:rsidP="00740ACE">
            <w:pPr>
              <w:pStyle w:val="ab"/>
              <w:numPr>
                <w:ilvl w:val="0"/>
                <w:numId w:val="22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исследование алг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 xml:space="preserve">ритма </w:t>
            </w:r>
            <w:proofErr w:type="spellStart"/>
            <w:r w:rsidRPr="00BA7834">
              <w:rPr>
                <w:szCs w:val="28"/>
              </w:rPr>
              <w:t>решния</w:t>
            </w:r>
            <w:proofErr w:type="spellEnd"/>
            <w:r w:rsidRPr="00BA7834">
              <w:rPr>
                <w:szCs w:val="28"/>
              </w:rPr>
              <w:t xml:space="preserve"> задачи;</w:t>
            </w:r>
          </w:p>
          <w:p w:rsidR="00B22CB0" w:rsidRPr="00BA7834" w:rsidRDefault="00B22CB0" w:rsidP="00740ACE">
            <w:pPr>
              <w:pStyle w:val="ab"/>
              <w:numPr>
                <w:ilvl w:val="0"/>
                <w:numId w:val="22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разработка блок схем.</w:t>
            </w:r>
          </w:p>
        </w:tc>
        <w:tc>
          <w:tcPr>
            <w:tcW w:w="1902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10 </w:t>
            </w:r>
          </w:p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  <w:p w:rsidR="00677F51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4 </w:t>
            </w:r>
          </w:p>
          <w:p w:rsidR="00677F51" w:rsidRPr="00BA7834" w:rsidRDefault="00677F51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5</w:t>
            </w:r>
          </w:p>
        </w:tc>
        <w:tc>
          <w:tcPr>
            <w:tcW w:w="2455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</w:p>
          <w:p w:rsidR="00B22CB0" w:rsidRPr="00BA7834" w:rsidRDefault="00771BA5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noProof/>
                <w:szCs w:val="28"/>
              </w:rPr>
              <w:drawing>
                <wp:inline distT="0" distB="0" distL="0" distR="0">
                  <wp:extent cx="835025" cy="389890"/>
                  <wp:effectExtent l="19050" t="0" r="3175" b="0"/>
                  <wp:docPr id="39" name="Рисунок 39" descr="Oi6nlK5O6t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Oi6nlK5O6t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025" cy="389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2450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875</w:t>
            </w:r>
          </w:p>
        </w:tc>
      </w:tr>
      <w:tr w:rsidR="00B22CB0" w:rsidRPr="00BA7834" w:rsidTr="00666BC0">
        <w:tc>
          <w:tcPr>
            <w:tcW w:w="3116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Разработка программы: </w:t>
            </w:r>
          </w:p>
          <w:p w:rsidR="00B22CB0" w:rsidRPr="00BA7834" w:rsidRDefault="00B22CB0" w:rsidP="00740ACE">
            <w:pPr>
              <w:pStyle w:val="ab"/>
              <w:numPr>
                <w:ilvl w:val="0"/>
                <w:numId w:val="23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постановка задачи;</w:t>
            </w:r>
          </w:p>
          <w:p w:rsidR="00B22CB0" w:rsidRPr="00BA7834" w:rsidRDefault="00B22CB0" w:rsidP="00740ACE">
            <w:pPr>
              <w:pStyle w:val="ab"/>
              <w:numPr>
                <w:ilvl w:val="0"/>
                <w:numId w:val="23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реализация задачи.</w:t>
            </w:r>
          </w:p>
        </w:tc>
        <w:tc>
          <w:tcPr>
            <w:tcW w:w="1902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100</w:t>
            </w:r>
          </w:p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</w:t>
            </w:r>
          </w:p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90</w:t>
            </w:r>
          </w:p>
        </w:tc>
        <w:tc>
          <w:tcPr>
            <w:tcW w:w="2455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</w:p>
          <w:p w:rsidR="00B22CB0" w:rsidRPr="00BA7834" w:rsidRDefault="00771BA5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noProof/>
                <w:szCs w:val="28"/>
              </w:rPr>
              <w:drawing>
                <wp:inline distT="0" distB="0" distL="0" distR="0">
                  <wp:extent cx="826770" cy="389890"/>
                  <wp:effectExtent l="19050" t="0" r="0" b="0"/>
                  <wp:docPr id="40" name="Рисунок 40" descr="Без имени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Без имени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389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8750</w:t>
            </w:r>
          </w:p>
        </w:tc>
      </w:tr>
      <w:tr w:rsidR="00B22CB0" w:rsidRPr="00BA7834" w:rsidTr="00666BC0">
        <w:tc>
          <w:tcPr>
            <w:tcW w:w="3116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Тестирование и отладка</w:t>
            </w:r>
          </w:p>
        </w:tc>
        <w:tc>
          <w:tcPr>
            <w:tcW w:w="1902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30</w:t>
            </w:r>
          </w:p>
        </w:tc>
        <w:tc>
          <w:tcPr>
            <w:tcW w:w="2455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</w:p>
          <w:p w:rsidR="00B22CB0" w:rsidRPr="00BA7834" w:rsidRDefault="00771BA5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noProof/>
                <w:szCs w:val="28"/>
              </w:rPr>
              <w:drawing>
                <wp:inline distT="0" distB="0" distL="0" distR="0">
                  <wp:extent cx="906145" cy="421640"/>
                  <wp:effectExtent l="19050" t="0" r="8255" b="0"/>
                  <wp:docPr id="41" name="Рисунок 41" descr="Без имени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Без имени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145" cy="421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2625</w:t>
            </w:r>
          </w:p>
        </w:tc>
      </w:tr>
      <w:tr w:rsidR="00B22CB0" w:rsidRPr="00BA7834" w:rsidTr="00666BC0">
        <w:tc>
          <w:tcPr>
            <w:tcW w:w="3116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Выпуск технической документации</w:t>
            </w:r>
          </w:p>
        </w:tc>
        <w:tc>
          <w:tcPr>
            <w:tcW w:w="1902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20</w:t>
            </w:r>
          </w:p>
        </w:tc>
        <w:tc>
          <w:tcPr>
            <w:tcW w:w="2455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</w:p>
          <w:p w:rsidR="00B22CB0" w:rsidRPr="00BA7834" w:rsidRDefault="00771BA5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noProof/>
                <w:szCs w:val="28"/>
              </w:rPr>
              <w:drawing>
                <wp:inline distT="0" distB="0" distL="0" distR="0">
                  <wp:extent cx="819150" cy="381635"/>
                  <wp:effectExtent l="19050" t="0" r="0" b="0"/>
                  <wp:docPr id="42" name="Рисунок 42" descr="Без имени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Без имени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38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dxa"/>
          </w:tcPr>
          <w:p w:rsidR="00B22CB0" w:rsidRPr="00BA7834" w:rsidRDefault="00B22CB0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1750</w:t>
            </w:r>
          </w:p>
        </w:tc>
      </w:tr>
    </w:tbl>
    <w:p w:rsidR="00356ABB" w:rsidRPr="00BA7834" w:rsidRDefault="00F1747F" w:rsidP="00170642">
      <w:pPr>
        <w:spacing w:before="120" w:line="360" w:lineRule="auto"/>
        <w:ind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356ABB" w:rsidRPr="00BA7834">
        <w:rPr>
          <w:szCs w:val="28"/>
        </w:rPr>
        <w:t xml:space="preserve"> = </w:t>
      </w:r>
      <w:r w:rsidR="00356ABB" w:rsidRPr="00BA7834">
        <w:t>875</w:t>
      </w:r>
      <w:r w:rsidR="00356ABB" w:rsidRPr="00BA7834">
        <w:rPr>
          <w:szCs w:val="28"/>
        </w:rPr>
        <w:t xml:space="preserve">+ </w:t>
      </w:r>
      <w:r w:rsidR="00356ABB" w:rsidRPr="00BA7834">
        <w:t>8750</w:t>
      </w:r>
      <w:r w:rsidR="00356ABB" w:rsidRPr="00BA7834">
        <w:rPr>
          <w:szCs w:val="28"/>
        </w:rPr>
        <w:t xml:space="preserve">+ </w:t>
      </w:r>
      <w:r w:rsidR="00356ABB" w:rsidRPr="00BA7834">
        <w:t>2625</w:t>
      </w:r>
      <w:r w:rsidR="00356ABB" w:rsidRPr="00BA7834">
        <w:rPr>
          <w:szCs w:val="28"/>
        </w:rPr>
        <w:t xml:space="preserve">+ </w:t>
      </w:r>
      <w:r w:rsidR="00356ABB" w:rsidRPr="00BA7834">
        <w:t>1</w:t>
      </w:r>
      <w:r w:rsidR="00356ABB" w:rsidRPr="00BA7834">
        <w:rPr>
          <w:lang w:val="en-US"/>
        </w:rPr>
        <w:t>750</w:t>
      </w:r>
      <w:r w:rsidR="00356ABB" w:rsidRPr="00BA7834">
        <w:rPr>
          <w:szCs w:val="28"/>
        </w:rPr>
        <w:t>= 14000 (руб.)</w:t>
      </w:r>
    </w:p>
    <w:p w:rsidR="00356ABB" w:rsidRPr="00BA7834" w:rsidRDefault="00356ABB" w:rsidP="00860FE4">
      <w:pPr>
        <w:pStyle w:val="ab"/>
        <w:spacing w:after="0" w:line="360" w:lineRule="auto"/>
        <w:ind w:left="0" w:firstLine="964"/>
      </w:pPr>
      <w:r w:rsidRPr="00BA7834">
        <w:rPr>
          <w:szCs w:val="28"/>
        </w:rPr>
        <w:t xml:space="preserve">Премия принята в размере 30% </w:t>
      </w:r>
      <w:r w:rsidRPr="00BA7834">
        <w:t>от прямой заработной платы.</w:t>
      </w:r>
    </w:p>
    <w:p w:rsidR="00356ABB" w:rsidRPr="00BA7834" w:rsidRDefault="00F1747F" w:rsidP="00860FE4">
      <w:pPr>
        <w:spacing w:line="360" w:lineRule="auto"/>
        <w:ind w:firstLine="964"/>
      </w:pPr>
      <w:r>
        <w:rPr>
          <w:noProof/>
        </w:rPr>
        <w:pict>
          <v:shape id="_x0000_s1029" type="#_x0000_t202" style="position:absolute;left:0;text-align:left;margin-left:469.1pt;margin-top:4.85pt;width:36pt;height:25.5pt;z-index:251658240" strokecolor="white">
            <v:textbox style="mso-next-textbox:#_x0000_s1029">
              <w:txbxContent>
                <w:p w:rsidR="00F96A85" w:rsidRPr="00CF344F" w:rsidRDefault="00F96A85" w:rsidP="00356ABB">
                  <w:pPr>
                    <w:rPr>
                      <w:szCs w:val="28"/>
                    </w:rPr>
                  </w:pPr>
                  <w:r w:rsidRPr="00CF344F">
                    <w:rPr>
                      <w:szCs w:val="28"/>
                    </w:rPr>
                    <w:t>(</w:t>
                  </w:r>
                  <w:r>
                    <w:rPr>
                      <w:szCs w:val="28"/>
                    </w:rPr>
                    <w:t>7</w:t>
                  </w:r>
                  <w:r w:rsidRPr="00CF344F">
                    <w:rPr>
                      <w:szCs w:val="28"/>
                    </w:rPr>
                    <w:t>)</w:t>
                  </w:r>
                </w:p>
              </w:txbxContent>
            </v:textbox>
          </v:shape>
        </w:pict>
      </w:r>
      <w:r w:rsidR="00356ABB" w:rsidRPr="00BA7834">
        <w:t xml:space="preserve"> </w:t>
      </w:r>
      <w:r w:rsidR="00356ABB" w:rsidRPr="00BA7834">
        <w:tab/>
      </w:r>
      <w:r w:rsidR="00356ABB" w:rsidRPr="00BA7834">
        <w:tab/>
      </w:r>
      <w:r w:rsidR="00356ABB" w:rsidRPr="00BA7834">
        <w:tab/>
      </w:r>
      <w:r w:rsidR="00356ABB" w:rsidRPr="00BA7834">
        <w:tab/>
      </w:r>
      <w:r w:rsidR="00356ABB" w:rsidRPr="00BA7834">
        <w:tab/>
      </w:r>
      <w:r w:rsidR="00356ABB" w:rsidRPr="00BA7834">
        <w:tab/>
      </w:r>
      <w:r w:rsidR="00356ABB" w:rsidRPr="00BA7834">
        <w:tab/>
      </w:r>
      <w:proofErr w:type="gramStart"/>
      <w:r w:rsidR="00356ABB" w:rsidRPr="00BA7834">
        <w:t>П</w:t>
      </w:r>
      <w:proofErr w:type="gramEnd"/>
      <w:r w:rsidR="00356ABB" w:rsidRPr="00BA7834"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пр</m:t>
                </m:r>
              </m:sub>
            </m:sSub>
            <m:r>
              <w:rPr>
                <w:rFonts w:ascii="Cambria Math" w:hAnsi="Cambria Math"/>
                <w:szCs w:val="28"/>
              </w:rPr>
              <m:t>*30%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356ABB" w:rsidRPr="00BA7834">
        <w:t xml:space="preserve">  </w:t>
      </w:r>
    </w:p>
    <w:p w:rsidR="002D424C" w:rsidRPr="00BA7834" w:rsidRDefault="00EB624B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 = 14000 * 30%</w:t>
      </w:r>
    </w:p>
    <w:p w:rsidR="00EB624B" w:rsidRPr="00BA7834" w:rsidRDefault="00EB624B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 = 4200 (руб.)</w:t>
      </w:r>
    </w:p>
    <w:p w:rsidR="00356ABB" w:rsidRPr="00BA7834" w:rsidRDefault="00F1747F" w:rsidP="00860FE4">
      <w:pPr>
        <w:pStyle w:val="ab"/>
        <w:spacing w:after="0" w:line="360" w:lineRule="auto"/>
        <w:ind w:left="0" w:firstLine="964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 xml:space="preserve">осн   </m:t>
            </m:r>
          </m:sub>
        </m:sSub>
      </m:oMath>
      <w:r w:rsidR="00356ABB" w:rsidRPr="00BA7834">
        <w:rPr>
          <w:szCs w:val="28"/>
        </w:rPr>
        <w:t>= 14000 + 4200 = 18200 (руб.)</w:t>
      </w:r>
    </w:p>
    <w:p w:rsidR="00EB624B" w:rsidRPr="00BA7834" w:rsidRDefault="00EB624B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 статью дополнительной заработной платы входят выплаты, предусмо</w:t>
      </w:r>
      <w:r w:rsidRPr="00BA7834">
        <w:rPr>
          <w:szCs w:val="28"/>
        </w:rPr>
        <w:t>т</w:t>
      </w:r>
      <w:r w:rsidRPr="00BA7834">
        <w:rPr>
          <w:szCs w:val="28"/>
        </w:rPr>
        <w:t>ренные трудовым договором с руководством организации ООО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 xml:space="preserve">» на разработку программного продукта. Размер дополнительной заработной платы разработчика определяется 10% от основной заработной платы и </w:t>
      </w:r>
      <w:proofErr w:type="spellStart"/>
      <w:r w:rsidR="00717EC6" w:rsidRPr="00BA7834">
        <w:rPr>
          <w:szCs w:val="28"/>
        </w:rPr>
        <w:t>рассчитывется</w:t>
      </w:r>
      <w:proofErr w:type="spellEnd"/>
      <w:r w:rsidRPr="00BA7834">
        <w:rPr>
          <w:szCs w:val="28"/>
        </w:rPr>
        <w:t xml:space="preserve"> </w:t>
      </w:r>
      <w:r w:rsidRPr="00BA7834">
        <w:rPr>
          <w:szCs w:val="28"/>
        </w:rPr>
        <w:lastRenderedPageBreak/>
        <w:t>по формуле:</w:t>
      </w:r>
    </w:p>
    <w:p w:rsidR="00356ABB" w:rsidRPr="00BA7834" w:rsidRDefault="00F1747F" w:rsidP="00860FE4">
      <w:pPr>
        <w:pStyle w:val="ab"/>
        <w:spacing w:after="0" w:line="480" w:lineRule="auto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доп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осн</m:t>
                </m:r>
              </m:sub>
            </m:sSub>
            <m:r>
              <w:rPr>
                <w:rFonts w:ascii="Cambria Math" w:hAnsi="Cambria Math"/>
                <w:szCs w:val="28"/>
              </w:rPr>
              <m:t>*10%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</m:oMath>
      <w:r w:rsidR="00356ABB" w:rsidRPr="00BA7834">
        <w:rPr>
          <w:szCs w:val="28"/>
        </w:rPr>
        <w:t>руб                                               (8)</w:t>
      </w:r>
    </w:p>
    <w:p w:rsidR="00356ABB" w:rsidRPr="00BA7834" w:rsidRDefault="00F1747F" w:rsidP="00860FE4">
      <w:pPr>
        <w:spacing w:line="360" w:lineRule="auto"/>
        <w:ind w:firstLine="964"/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доп</m:t>
            </m:r>
          </m:sub>
        </m:sSub>
      </m:oMath>
      <w:r w:rsidR="00356ABB" w:rsidRPr="00BA7834">
        <w:t>= (</w:t>
      </w:r>
      <w:r w:rsidR="00356ABB" w:rsidRPr="00BA7834">
        <w:rPr>
          <w:szCs w:val="28"/>
        </w:rPr>
        <w:t xml:space="preserve">18200 </w:t>
      </w:r>
      <w:r w:rsidR="00356ABB" w:rsidRPr="00BA7834">
        <w:t>* 10%) / 100% = 1820 (руб.)</w:t>
      </w:r>
    </w:p>
    <w:p w:rsidR="00EB624B" w:rsidRPr="00BA7834" w:rsidRDefault="00717EC6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Отчисления</w:t>
      </w:r>
      <w:r w:rsidR="00EB624B" w:rsidRPr="00BA7834">
        <w:rPr>
          <w:szCs w:val="28"/>
        </w:rPr>
        <w:t xml:space="preserve"> на социальное страхование </w:t>
      </w:r>
      <w:proofErr w:type="spellStart"/>
      <w:r w:rsidR="00EB624B" w:rsidRPr="00BA7834">
        <w:rPr>
          <w:szCs w:val="28"/>
        </w:rPr>
        <w:t>представлны</w:t>
      </w:r>
      <w:proofErr w:type="spellEnd"/>
      <w:r w:rsidR="00EB624B" w:rsidRPr="00BA7834">
        <w:rPr>
          <w:szCs w:val="28"/>
        </w:rPr>
        <w:t xml:space="preserve"> в таблице 8.</w:t>
      </w:r>
    </w:p>
    <w:p w:rsidR="00EB624B" w:rsidRPr="00BA7834" w:rsidRDefault="00EB624B" w:rsidP="00860FE4">
      <w:pPr>
        <w:pStyle w:val="ab"/>
        <w:spacing w:after="0" w:line="360" w:lineRule="auto"/>
        <w:ind w:left="0"/>
        <w:rPr>
          <w:szCs w:val="28"/>
        </w:rPr>
      </w:pPr>
      <w:proofErr w:type="spellStart"/>
      <w:r w:rsidRPr="00BA7834">
        <w:rPr>
          <w:szCs w:val="28"/>
        </w:rPr>
        <w:t>Табилца</w:t>
      </w:r>
      <w:proofErr w:type="spellEnd"/>
      <w:r w:rsidRPr="00BA7834">
        <w:rPr>
          <w:szCs w:val="28"/>
        </w:rPr>
        <w:t xml:space="preserve"> 8 – </w:t>
      </w:r>
      <w:r w:rsidR="00717EC6" w:rsidRPr="00BA7834">
        <w:rPr>
          <w:szCs w:val="28"/>
        </w:rPr>
        <w:t>Р</w:t>
      </w:r>
      <w:r w:rsidRPr="00BA7834">
        <w:rPr>
          <w:szCs w:val="28"/>
        </w:rPr>
        <w:t>асчет отчислений на социальное страхование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86"/>
        <w:gridCol w:w="2813"/>
        <w:gridCol w:w="3424"/>
      </w:tblGrid>
      <w:tr w:rsidR="00EB624B" w:rsidRPr="00BA7834" w:rsidTr="002A0817">
        <w:tc>
          <w:tcPr>
            <w:tcW w:w="3686" w:type="dxa"/>
          </w:tcPr>
          <w:p w:rsidR="00EB624B" w:rsidRPr="00BA7834" w:rsidRDefault="00EB624B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Отчисление на социальные нужды</w:t>
            </w:r>
          </w:p>
        </w:tc>
        <w:tc>
          <w:tcPr>
            <w:tcW w:w="2813" w:type="dxa"/>
          </w:tcPr>
          <w:p w:rsidR="00EB624B" w:rsidRPr="00BA7834" w:rsidRDefault="00EB624B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Тарифы страховых взносов (процент)</w:t>
            </w:r>
          </w:p>
        </w:tc>
        <w:tc>
          <w:tcPr>
            <w:tcW w:w="3424" w:type="dxa"/>
          </w:tcPr>
          <w:p w:rsidR="00EB624B" w:rsidRPr="00BA7834" w:rsidRDefault="00EB624B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Сумма страховых взносов (</w:t>
            </w:r>
            <w:proofErr w:type="spellStart"/>
            <w:r w:rsidRPr="00BA7834">
              <w:rPr>
                <w:szCs w:val="28"/>
              </w:rPr>
              <w:t>руб</w:t>
            </w:r>
            <w:proofErr w:type="spellEnd"/>
            <w:r w:rsidRPr="00BA7834">
              <w:rPr>
                <w:szCs w:val="28"/>
              </w:rPr>
              <w:t>)</w:t>
            </w:r>
          </w:p>
        </w:tc>
      </w:tr>
      <w:tr w:rsidR="00EB624B" w:rsidRPr="00BA7834" w:rsidTr="002A0817">
        <w:tc>
          <w:tcPr>
            <w:tcW w:w="3686" w:type="dxa"/>
          </w:tcPr>
          <w:p w:rsidR="00EB624B" w:rsidRPr="00BA7834" w:rsidRDefault="00EB624B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Отчисления в ПФР</w:t>
            </w:r>
          </w:p>
        </w:tc>
        <w:tc>
          <w:tcPr>
            <w:tcW w:w="2813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24</w:t>
            </w:r>
          </w:p>
        </w:tc>
        <w:tc>
          <w:tcPr>
            <w:tcW w:w="3424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  <w:lang w:val="en-US"/>
              </w:rPr>
              <w:t>3360</w:t>
            </w:r>
          </w:p>
        </w:tc>
      </w:tr>
      <w:tr w:rsidR="00EB624B" w:rsidRPr="00BA7834" w:rsidTr="002A0817">
        <w:tc>
          <w:tcPr>
            <w:tcW w:w="3686" w:type="dxa"/>
          </w:tcPr>
          <w:p w:rsidR="00EB624B" w:rsidRPr="00BA7834" w:rsidRDefault="00EB624B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Отчисления в фонд обяз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тельного медицинского страхования</w:t>
            </w:r>
          </w:p>
        </w:tc>
        <w:tc>
          <w:tcPr>
            <w:tcW w:w="2813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  <w:lang w:val="en-US"/>
              </w:rPr>
            </w:pPr>
            <w:r w:rsidRPr="00BA7834">
              <w:rPr>
                <w:szCs w:val="28"/>
              </w:rPr>
              <w:t>5</w:t>
            </w:r>
            <w:r w:rsidRPr="00BA7834">
              <w:rPr>
                <w:szCs w:val="28"/>
                <w:lang w:val="en-US"/>
              </w:rPr>
              <w:t>.1</w:t>
            </w:r>
          </w:p>
        </w:tc>
        <w:tc>
          <w:tcPr>
            <w:tcW w:w="3424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  <w:lang w:val="en-US"/>
              </w:rPr>
            </w:pPr>
            <w:r w:rsidRPr="00BA7834">
              <w:rPr>
                <w:szCs w:val="28"/>
                <w:lang w:val="en-US"/>
              </w:rPr>
              <w:t>714</w:t>
            </w:r>
          </w:p>
        </w:tc>
      </w:tr>
      <w:tr w:rsidR="00EB624B" w:rsidRPr="00BA7834" w:rsidTr="002A0817">
        <w:tc>
          <w:tcPr>
            <w:tcW w:w="3686" w:type="dxa"/>
          </w:tcPr>
          <w:p w:rsidR="00EB624B" w:rsidRPr="00BA7834" w:rsidRDefault="00EB624B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Отчисления в ФСС</w:t>
            </w:r>
          </w:p>
        </w:tc>
        <w:tc>
          <w:tcPr>
            <w:tcW w:w="2813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  <w:lang w:val="en-US"/>
              </w:rPr>
            </w:pPr>
            <w:r w:rsidRPr="00BA7834">
              <w:rPr>
                <w:szCs w:val="28"/>
                <w:lang w:val="en-US"/>
              </w:rPr>
              <w:t>2.9</w:t>
            </w:r>
          </w:p>
        </w:tc>
        <w:tc>
          <w:tcPr>
            <w:tcW w:w="3424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  <w:lang w:val="en-US"/>
              </w:rPr>
            </w:pPr>
            <w:r w:rsidRPr="00BA7834">
              <w:rPr>
                <w:szCs w:val="28"/>
                <w:lang w:val="en-US"/>
              </w:rPr>
              <w:t>406</w:t>
            </w:r>
          </w:p>
        </w:tc>
      </w:tr>
      <w:tr w:rsidR="00EB624B" w:rsidRPr="00BA7834" w:rsidTr="002A0817">
        <w:tc>
          <w:tcPr>
            <w:tcW w:w="3686" w:type="dxa"/>
          </w:tcPr>
          <w:p w:rsidR="00EB624B" w:rsidRPr="00BA7834" w:rsidRDefault="00EB624B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Отчисления на обязательное социальное страхование от несчастных случаев на пр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изводстве и профессионал</w:t>
            </w:r>
            <w:r w:rsidRPr="00BA7834">
              <w:rPr>
                <w:szCs w:val="28"/>
              </w:rPr>
              <w:t>ь</w:t>
            </w:r>
            <w:r w:rsidRPr="00BA7834">
              <w:rPr>
                <w:szCs w:val="28"/>
              </w:rPr>
              <w:t>ных заболеваний</w:t>
            </w:r>
          </w:p>
        </w:tc>
        <w:tc>
          <w:tcPr>
            <w:tcW w:w="2813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  <w:lang w:val="en-US"/>
              </w:rPr>
            </w:pPr>
            <w:r w:rsidRPr="00BA7834">
              <w:rPr>
                <w:szCs w:val="28"/>
                <w:lang w:val="en-US"/>
              </w:rPr>
              <w:t>0.2</w:t>
            </w:r>
          </w:p>
        </w:tc>
        <w:tc>
          <w:tcPr>
            <w:tcW w:w="3424" w:type="dxa"/>
          </w:tcPr>
          <w:p w:rsidR="00EB624B" w:rsidRPr="00BA7834" w:rsidRDefault="00097F49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  <w:lang w:val="en-US"/>
              </w:rPr>
            </w:pPr>
            <w:r w:rsidRPr="00BA7834">
              <w:rPr>
                <w:szCs w:val="28"/>
                <w:lang w:val="en-US"/>
              </w:rPr>
              <w:t>28</w:t>
            </w:r>
          </w:p>
        </w:tc>
      </w:tr>
    </w:tbl>
    <w:p w:rsidR="00EB624B" w:rsidRPr="00BA7834" w:rsidRDefault="00097F49" w:rsidP="00860FE4">
      <w:pPr>
        <w:pStyle w:val="ab"/>
        <w:spacing w:before="120"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Размеры тарифов страховых взносов устанавливаются федеральными з</w:t>
      </w:r>
      <w:r w:rsidRPr="00BA7834">
        <w:rPr>
          <w:szCs w:val="28"/>
        </w:rPr>
        <w:t>а</w:t>
      </w:r>
      <w:r w:rsidRPr="00BA7834">
        <w:rPr>
          <w:szCs w:val="28"/>
        </w:rPr>
        <w:t>конами. На момент разработки проекта необходимо пользоваться действующим законодательством. Отчисление на социальное страхование составляет 32.2 % от фонда заработной платы и определяется по формуле:</w:t>
      </w:r>
    </w:p>
    <w:p w:rsidR="00356ABB" w:rsidRPr="00BA7834" w:rsidRDefault="00F1747F" w:rsidP="00860FE4">
      <w:pPr>
        <w:pStyle w:val="ab"/>
        <w:spacing w:after="0" w:line="480" w:lineRule="auto"/>
        <w:jc w:val="center"/>
        <w:rPr>
          <w:szCs w:val="28"/>
        </w:rPr>
      </w:pPr>
      <w:r w:rsidRPr="00F1747F">
        <w:rPr>
          <w:noProof/>
        </w:rPr>
        <w:pict>
          <v:shape id="_x0000_s1030" type="#_x0000_t202" style="position:absolute;left:0;text-align:left;margin-left:468.3pt;margin-top:4.45pt;width:36pt;height:25.5pt;z-index:251655168" strokecolor="white">
            <v:textbox>
              <w:txbxContent>
                <w:p w:rsidR="00F96A85" w:rsidRPr="00CF344F" w:rsidRDefault="00F96A85" w:rsidP="00356ABB">
                  <w:pPr>
                    <w:rPr>
                      <w:szCs w:val="28"/>
                    </w:rPr>
                  </w:pPr>
                  <w:r w:rsidRPr="00CF344F">
                    <w:rPr>
                      <w:szCs w:val="28"/>
                    </w:rPr>
                    <w:t>(</w:t>
                  </w:r>
                  <w:r>
                    <w:rPr>
                      <w:szCs w:val="28"/>
                    </w:rPr>
                    <w:t>9</w:t>
                  </w:r>
                  <w:r w:rsidRPr="00CF344F">
                    <w:rPr>
                      <w:szCs w:val="28"/>
                    </w:rPr>
                    <w:t>)</w:t>
                  </w:r>
                </w:p>
              </w:txbxContent>
            </v:textbox>
          </v:shape>
        </w:pict>
      </w:r>
      <m:oMath>
        <m:r>
          <w:rPr>
            <w:rFonts w:ascii="Cambria Math" w:hAnsi="Cambria Math"/>
            <w:szCs w:val="28"/>
          </w:rPr>
          <m:t>ЕСС=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осн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доп</m:t>
                </m:r>
              </m:sub>
            </m:sSub>
            <m:r>
              <w:rPr>
                <w:rFonts w:ascii="Cambria Math" w:hAnsi="Cambria Math"/>
                <w:szCs w:val="28"/>
              </w:rPr>
              <m:t>*32,2%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</m:oMath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ЕСС = ((</w:t>
      </w:r>
      <w:r w:rsidR="00744E94" w:rsidRPr="00BA7834">
        <w:rPr>
          <w:szCs w:val="28"/>
        </w:rPr>
        <w:t>18200</w:t>
      </w:r>
      <w:r w:rsidRPr="00BA7834">
        <w:rPr>
          <w:szCs w:val="28"/>
        </w:rPr>
        <w:t xml:space="preserve"> + 1820) * 32,2%) / 100% = </w:t>
      </w:r>
      <w:r w:rsidR="006F11C9" w:rsidRPr="00BA7834">
        <w:rPr>
          <w:szCs w:val="28"/>
        </w:rPr>
        <w:t>64</w:t>
      </w:r>
      <w:r w:rsidRPr="00BA7834">
        <w:rPr>
          <w:szCs w:val="28"/>
        </w:rPr>
        <w:t>,</w:t>
      </w:r>
      <w:r w:rsidR="00CD3965" w:rsidRPr="00BA7834">
        <w:rPr>
          <w:szCs w:val="28"/>
        </w:rPr>
        <w:t>46</w:t>
      </w:r>
      <w:r w:rsidRPr="00BA7834">
        <w:rPr>
          <w:szCs w:val="28"/>
        </w:rPr>
        <w:t xml:space="preserve"> (руб.)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Затраты на внедрени</w:t>
      </w:r>
      <w:r w:rsidR="008A6AF0" w:rsidRPr="00BA7834">
        <w:rPr>
          <w:szCs w:val="28"/>
        </w:rPr>
        <w:t>е</w:t>
      </w:r>
      <w:r w:rsidRPr="00BA7834">
        <w:rPr>
          <w:szCs w:val="28"/>
        </w:rPr>
        <w:t xml:space="preserve"> и </w:t>
      </w:r>
      <w:r w:rsidR="008A6AF0" w:rsidRPr="00BA7834">
        <w:rPr>
          <w:szCs w:val="28"/>
        </w:rPr>
        <w:t>эксплуатацию программы определяю</w:t>
      </w:r>
      <w:r w:rsidRPr="00BA7834">
        <w:rPr>
          <w:szCs w:val="28"/>
        </w:rPr>
        <w:t>тся по фо</w:t>
      </w:r>
      <w:r w:rsidRPr="00BA7834">
        <w:rPr>
          <w:szCs w:val="28"/>
        </w:rPr>
        <w:t>р</w:t>
      </w:r>
      <w:r w:rsidRPr="00BA7834">
        <w:rPr>
          <w:szCs w:val="28"/>
        </w:rPr>
        <w:t>муле: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jc w:val="right"/>
        <w:rPr>
          <w:szCs w:val="28"/>
        </w:rPr>
      </w:pPr>
      <w:proofErr w:type="spellStart"/>
      <w:r w:rsidRPr="00BA7834">
        <w:rPr>
          <w:szCs w:val="28"/>
        </w:rPr>
        <w:t>З</w:t>
      </w:r>
      <w:r w:rsidRPr="00BA7834">
        <w:rPr>
          <w:sz w:val="20"/>
        </w:rPr>
        <w:t>обор</w:t>
      </w:r>
      <w:proofErr w:type="spellEnd"/>
      <w:r w:rsidRPr="00BA7834">
        <w:rPr>
          <w:szCs w:val="28"/>
        </w:rPr>
        <w:t xml:space="preserve"> = </w:t>
      </w:r>
      <w:proofErr w:type="spellStart"/>
      <w:r w:rsidRPr="00BA7834">
        <w:rPr>
          <w:szCs w:val="28"/>
        </w:rPr>
        <w:t>Т</w:t>
      </w:r>
      <w:r w:rsidRPr="00BA7834">
        <w:rPr>
          <w:sz w:val="20"/>
        </w:rPr>
        <w:t>обор</w:t>
      </w:r>
      <w:proofErr w:type="spellEnd"/>
      <w:r w:rsidRPr="00BA7834">
        <w:rPr>
          <w:szCs w:val="28"/>
        </w:rPr>
        <w:t>*(</w:t>
      </w:r>
      <w:proofErr w:type="spellStart"/>
      <w:r w:rsidRPr="00BA7834">
        <w:rPr>
          <w:szCs w:val="28"/>
        </w:rPr>
        <w:t>Ц</w:t>
      </w:r>
      <w:r w:rsidRPr="00BA7834">
        <w:rPr>
          <w:sz w:val="20"/>
        </w:rPr>
        <w:t>обор</w:t>
      </w:r>
      <w:r w:rsidRPr="00BA7834">
        <w:rPr>
          <w:szCs w:val="28"/>
        </w:rPr>
        <w:t>+С</w:t>
      </w:r>
      <w:r w:rsidRPr="00BA7834">
        <w:rPr>
          <w:sz w:val="20"/>
        </w:rPr>
        <w:t>а</w:t>
      </w:r>
      <w:proofErr w:type="spellEnd"/>
      <w:r w:rsidRPr="00BA7834">
        <w:rPr>
          <w:szCs w:val="28"/>
        </w:rPr>
        <w:t xml:space="preserve">), </w:t>
      </w:r>
      <w:proofErr w:type="spellStart"/>
      <w:r w:rsidRPr="00BA7834">
        <w:rPr>
          <w:szCs w:val="28"/>
        </w:rPr>
        <w:t>руб</w:t>
      </w:r>
      <w:proofErr w:type="spellEnd"/>
      <w:r w:rsidRPr="00BA7834">
        <w:rPr>
          <w:szCs w:val="28"/>
        </w:rPr>
        <w:t xml:space="preserve"> где </w:t>
      </w:r>
      <w:r w:rsidRPr="00BA7834">
        <w:rPr>
          <w:szCs w:val="28"/>
        </w:rPr>
        <w:tab/>
      </w:r>
      <w:r w:rsidRPr="00BA7834">
        <w:rPr>
          <w:szCs w:val="28"/>
        </w:rPr>
        <w:tab/>
      </w:r>
      <w:r w:rsidRPr="00BA7834">
        <w:rPr>
          <w:szCs w:val="28"/>
        </w:rPr>
        <w:tab/>
      </w:r>
      <w:r w:rsidRPr="00BA7834">
        <w:rPr>
          <w:szCs w:val="28"/>
        </w:rPr>
        <w:tab/>
        <w:t>(</w:t>
      </w:r>
      <w:r w:rsidR="0005017F" w:rsidRPr="00BA7834">
        <w:rPr>
          <w:szCs w:val="28"/>
        </w:rPr>
        <w:t>10</w:t>
      </w:r>
      <w:r w:rsidRPr="00BA7834">
        <w:rPr>
          <w:szCs w:val="28"/>
        </w:rPr>
        <w:t>)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Т</w:t>
      </w:r>
      <w:r w:rsidRPr="00BA7834">
        <w:rPr>
          <w:sz w:val="20"/>
        </w:rPr>
        <w:t>обор</w:t>
      </w:r>
      <w:proofErr w:type="spellEnd"/>
      <w:r w:rsidRPr="00BA7834">
        <w:rPr>
          <w:szCs w:val="28"/>
        </w:rPr>
        <w:t xml:space="preserve"> – время работы оборудования при составлении программы (час) 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Ц</w:t>
      </w:r>
      <w:r w:rsidRPr="00BA7834">
        <w:rPr>
          <w:sz w:val="20"/>
        </w:rPr>
        <w:t>обор</w:t>
      </w:r>
      <w:proofErr w:type="spellEnd"/>
      <w:r w:rsidRPr="00BA7834">
        <w:rPr>
          <w:szCs w:val="28"/>
        </w:rPr>
        <w:t xml:space="preserve"> – стоимость часа эксплуатации оборудования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lastRenderedPageBreak/>
        <w:t>С</w:t>
      </w:r>
      <w:r w:rsidR="00744E94" w:rsidRPr="00BA7834">
        <w:rPr>
          <w:sz w:val="20"/>
          <w:lang w:val="en-US"/>
        </w:rPr>
        <w:t>a</w:t>
      </w:r>
      <w:r w:rsidRPr="00BA7834">
        <w:rPr>
          <w:szCs w:val="28"/>
        </w:rPr>
        <w:t xml:space="preserve"> – расходы на амортизацию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Стоимость часа эксплуатации оборудования определяется по формуле:</w:t>
      </w:r>
    </w:p>
    <w:p w:rsidR="00097F49" w:rsidRPr="00BA7834" w:rsidRDefault="00F1747F" w:rsidP="00860FE4">
      <w:pPr>
        <w:pStyle w:val="ab"/>
        <w:spacing w:after="0" w:line="360" w:lineRule="auto"/>
        <w:ind w:left="0" w:firstLine="964"/>
        <w:jc w:val="right"/>
        <w:rPr>
          <w:szCs w:val="28"/>
        </w:rPr>
      </w:pPr>
      <m:oMath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обор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эксп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Э+А</m:t>
                </m:r>
              </m:e>
            </m:d>
            <m:r>
              <w:rPr>
                <w:rFonts w:ascii="Cambria Math" w:hAnsi="Cambria Math"/>
                <w:szCs w:val="28"/>
              </w:rPr>
              <m:t>)</m:t>
            </m:r>
          </m:den>
        </m:f>
        <m:r>
          <w:rPr>
            <w:rFonts w:ascii="Cambria Math" w:hAnsi="Cambria Math"/>
            <w:szCs w:val="28"/>
          </w:rPr>
          <m:t>,руб</m:t>
        </m:r>
      </m:oMath>
      <w:r w:rsidR="00356ABB" w:rsidRPr="00BA7834">
        <w:rPr>
          <w:szCs w:val="28"/>
        </w:rPr>
        <w:t xml:space="preserve"> </w:t>
      </w:r>
      <w:r w:rsidR="00356ABB" w:rsidRPr="00BA7834">
        <w:rPr>
          <w:szCs w:val="28"/>
        </w:rPr>
        <w:tab/>
        <w:t xml:space="preserve">                                         </w:t>
      </w:r>
      <w:r w:rsidR="00097F49" w:rsidRPr="00BA7834">
        <w:rPr>
          <w:szCs w:val="28"/>
        </w:rPr>
        <w:t>(</w:t>
      </w:r>
      <w:r w:rsidR="0005017F" w:rsidRPr="00BA7834">
        <w:rPr>
          <w:szCs w:val="28"/>
        </w:rPr>
        <w:t>11</w:t>
      </w:r>
      <w:r w:rsidR="00097F49" w:rsidRPr="00BA7834">
        <w:rPr>
          <w:szCs w:val="28"/>
        </w:rPr>
        <w:t>)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Где: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</w:t>
      </w:r>
      <w:r w:rsidRPr="00BA7834">
        <w:rPr>
          <w:sz w:val="20"/>
        </w:rPr>
        <w:t>обор</w:t>
      </w:r>
      <w:r w:rsidRPr="00BA7834">
        <w:rPr>
          <w:szCs w:val="28"/>
        </w:rPr>
        <w:t xml:space="preserve"> – стоимость оборудования;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С</w:t>
      </w:r>
      <w:r w:rsidRPr="00BA7834">
        <w:rPr>
          <w:sz w:val="20"/>
        </w:rPr>
        <w:t>эксп</w:t>
      </w:r>
      <w:proofErr w:type="spellEnd"/>
      <w:r w:rsidRPr="00BA7834">
        <w:rPr>
          <w:szCs w:val="28"/>
        </w:rPr>
        <w:t xml:space="preserve"> – срок эксплуатации оборудования;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Э – затраты на электроэнергию в час;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А – стоимость аренды помещения.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Срок эксплуатации компьютера 4 года, в году 249 рабочих дней, продо</w:t>
      </w:r>
      <w:r w:rsidRPr="00BA7834">
        <w:rPr>
          <w:szCs w:val="28"/>
        </w:rPr>
        <w:t>л</w:t>
      </w:r>
      <w:r w:rsidRPr="00BA7834">
        <w:rPr>
          <w:szCs w:val="28"/>
        </w:rPr>
        <w:t>жительность рабочего дня 8 часов.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С</w:t>
      </w:r>
      <w:r w:rsidRPr="00BA7834">
        <w:rPr>
          <w:sz w:val="20"/>
        </w:rPr>
        <w:t>эксп</w:t>
      </w:r>
      <w:proofErr w:type="spellEnd"/>
      <w:r w:rsidRPr="00BA7834">
        <w:rPr>
          <w:szCs w:val="28"/>
        </w:rPr>
        <w:t xml:space="preserve"> = 4*249*8 = 7968ч.</w:t>
      </w:r>
    </w:p>
    <w:p w:rsidR="00097F49" w:rsidRPr="00BA7834" w:rsidRDefault="00097F49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Потребляемая мощность </w:t>
      </w:r>
      <w:proofErr w:type="spellStart"/>
      <w:r w:rsidRPr="00BA7834">
        <w:rPr>
          <w:szCs w:val="28"/>
        </w:rPr>
        <w:t>электороборудования</w:t>
      </w:r>
      <w:proofErr w:type="spellEnd"/>
      <w:r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предствалена</w:t>
      </w:r>
      <w:proofErr w:type="spellEnd"/>
      <w:r w:rsidRPr="00BA7834">
        <w:rPr>
          <w:szCs w:val="28"/>
        </w:rPr>
        <w:t xml:space="preserve"> в таблице 9.</w:t>
      </w:r>
    </w:p>
    <w:p w:rsidR="00097F49" w:rsidRPr="00BA7834" w:rsidRDefault="00097F49" w:rsidP="00860FE4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9 – </w:t>
      </w:r>
      <w:r w:rsidR="008A6AF0" w:rsidRPr="00BA7834">
        <w:rPr>
          <w:szCs w:val="28"/>
        </w:rPr>
        <w:t>П</w:t>
      </w:r>
      <w:r w:rsidRPr="00BA7834">
        <w:rPr>
          <w:szCs w:val="28"/>
        </w:rPr>
        <w:t xml:space="preserve">отребляемая мощность </w:t>
      </w:r>
      <w:proofErr w:type="spellStart"/>
      <w:r w:rsidRPr="00BA7834">
        <w:rPr>
          <w:szCs w:val="28"/>
        </w:rPr>
        <w:t>электооборудования</w:t>
      </w:r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69"/>
        <w:gridCol w:w="2478"/>
        <w:gridCol w:w="2478"/>
        <w:gridCol w:w="2598"/>
      </w:tblGrid>
      <w:tr w:rsidR="00097F49" w:rsidRPr="00BA7834" w:rsidTr="00317B77">
        <w:tc>
          <w:tcPr>
            <w:tcW w:w="2369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 xml:space="preserve">Наименование </w:t>
            </w:r>
            <w:proofErr w:type="spellStart"/>
            <w:r w:rsidRPr="00BA7834">
              <w:rPr>
                <w:szCs w:val="28"/>
              </w:rPr>
              <w:t>оборудовния</w:t>
            </w:r>
            <w:proofErr w:type="spellEnd"/>
          </w:p>
        </w:tc>
        <w:tc>
          <w:tcPr>
            <w:tcW w:w="2478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A7834">
              <w:rPr>
                <w:szCs w:val="28"/>
              </w:rPr>
              <w:t>Количестов</w:t>
            </w:r>
            <w:proofErr w:type="spellEnd"/>
            <w:r w:rsidRPr="00BA7834">
              <w:rPr>
                <w:szCs w:val="28"/>
              </w:rPr>
              <w:t xml:space="preserve"> </w:t>
            </w:r>
            <w:r w:rsidR="00611760" w:rsidRPr="00BA7834">
              <w:rPr>
                <w:szCs w:val="28"/>
              </w:rPr>
              <w:t>об</w:t>
            </w:r>
            <w:r w:rsidR="00611760" w:rsidRPr="00BA7834">
              <w:rPr>
                <w:szCs w:val="28"/>
              </w:rPr>
              <w:t>о</w:t>
            </w:r>
            <w:r w:rsidR="00611760" w:rsidRPr="00BA7834">
              <w:rPr>
                <w:szCs w:val="28"/>
              </w:rPr>
              <w:t>рудования (</w:t>
            </w:r>
            <w:proofErr w:type="spellStart"/>
            <w:proofErr w:type="gramStart"/>
            <w:r w:rsidRPr="00BA7834">
              <w:rPr>
                <w:szCs w:val="28"/>
              </w:rPr>
              <w:t>шт</w:t>
            </w:r>
            <w:proofErr w:type="spellEnd"/>
            <w:proofErr w:type="gramEnd"/>
            <w:r w:rsidRPr="00BA7834">
              <w:rPr>
                <w:szCs w:val="28"/>
              </w:rPr>
              <w:t>)</w:t>
            </w:r>
          </w:p>
        </w:tc>
        <w:tc>
          <w:tcPr>
            <w:tcW w:w="2478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Мощность 1 ед</w:t>
            </w:r>
            <w:r w:rsidRPr="00BA7834">
              <w:rPr>
                <w:szCs w:val="28"/>
              </w:rPr>
              <w:t>и</w:t>
            </w:r>
            <w:r w:rsidRPr="00BA7834">
              <w:rPr>
                <w:szCs w:val="28"/>
              </w:rPr>
              <w:t>ницы (</w:t>
            </w:r>
            <w:proofErr w:type="spellStart"/>
            <w:r w:rsidRPr="00BA7834">
              <w:rPr>
                <w:szCs w:val="28"/>
              </w:rPr>
              <w:t>Кв</w:t>
            </w:r>
            <w:proofErr w:type="spellEnd"/>
            <w:r w:rsidRPr="00BA7834">
              <w:rPr>
                <w:szCs w:val="28"/>
              </w:rPr>
              <w:t>)</w:t>
            </w:r>
          </w:p>
        </w:tc>
        <w:tc>
          <w:tcPr>
            <w:tcW w:w="2598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Суммарная мо</w:t>
            </w:r>
            <w:r w:rsidRPr="00BA7834">
              <w:rPr>
                <w:szCs w:val="28"/>
              </w:rPr>
              <w:t>щ</w:t>
            </w:r>
            <w:r w:rsidRPr="00BA7834">
              <w:rPr>
                <w:szCs w:val="28"/>
              </w:rPr>
              <w:t>ност</w:t>
            </w:r>
            <w:proofErr w:type="gramStart"/>
            <w:r w:rsidRPr="00BA7834">
              <w:rPr>
                <w:szCs w:val="28"/>
              </w:rPr>
              <w:t>ь(</w:t>
            </w:r>
            <w:proofErr w:type="spellStart"/>
            <w:proofErr w:type="gramEnd"/>
            <w:r w:rsidRPr="00BA7834">
              <w:rPr>
                <w:szCs w:val="28"/>
              </w:rPr>
              <w:t>Кв</w:t>
            </w:r>
            <w:proofErr w:type="spellEnd"/>
            <w:r w:rsidRPr="00BA7834">
              <w:rPr>
                <w:szCs w:val="28"/>
              </w:rPr>
              <w:t>)</w:t>
            </w:r>
          </w:p>
        </w:tc>
      </w:tr>
      <w:tr w:rsidR="00097F49" w:rsidRPr="00BA7834" w:rsidTr="00317B77">
        <w:tc>
          <w:tcPr>
            <w:tcW w:w="2369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 xml:space="preserve">Ноутбук </w:t>
            </w:r>
            <w:proofErr w:type="spellStart"/>
            <w:r w:rsidRPr="00BA7834">
              <w:rPr>
                <w:szCs w:val="28"/>
              </w:rPr>
              <w:t>acer</w:t>
            </w:r>
            <w:proofErr w:type="spellEnd"/>
          </w:p>
        </w:tc>
        <w:tc>
          <w:tcPr>
            <w:tcW w:w="2478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2478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0,5</w:t>
            </w:r>
          </w:p>
        </w:tc>
        <w:tc>
          <w:tcPr>
            <w:tcW w:w="2598" w:type="dxa"/>
          </w:tcPr>
          <w:p w:rsidR="00097F49" w:rsidRPr="00BA7834" w:rsidRDefault="00097F49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0,5</w:t>
            </w:r>
          </w:p>
        </w:tc>
      </w:tr>
    </w:tbl>
    <w:p w:rsidR="00611760" w:rsidRPr="00BA7834" w:rsidRDefault="00611760" w:rsidP="00356ABB">
      <w:pPr>
        <w:pStyle w:val="ab"/>
        <w:spacing w:before="120"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Э = 0,5 * 4,20 = 2,1 (</w:t>
      </w:r>
      <w:proofErr w:type="spellStart"/>
      <w:r w:rsidRPr="00BA7834">
        <w:rPr>
          <w:szCs w:val="28"/>
        </w:rPr>
        <w:t>руб</w:t>
      </w:r>
      <w:proofErr w:type="spellEnd"/>
      <w:r w:rsidRPr="00BA7834">
        <w:rPr>
          <w:szCs w:val="28"/>
        </w:rPr>
        <w:t>/ч)</w:t>
      </w:r>
    </w:p>
    <w:p w:rsidR="00611760" w:rsidRPr="00BA7834" w:rsidRDefault="00611760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</w:t>
      </w:r>
      <w:r w:rsidRPr="00BA7834">
        <w:rPr>
          <w:sz w:val="20"/>
          <w:szCs w:val="28"/>
        </w:rPr>
        <w:t>обор</w:t>
      </w:r>
      <w:r w:rsidRPr="00BA7834">
        <w:rPr>
          <w:szCs w:val="28"/>
        </w:rPr>
        <w:t xml:space="preserve"> = 30000;</w:t>
      </w:r>
    </w:p>
    <w:p w:rsidR="00097F49" w:rsidRPr="00BA7834" w:rsidRDefault="00611760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Расходы на амортизацию определяются по формуле:</w:t>
      </w:r>
    </w:p>
    <w:p w:rsidR="00356ABB" w:rsidRPr="00BA7834" w:rsidRDefault="00F1747F" w:rsidP="00356ABB">
      <w:pPr>
        <w:spacing w:line="360" w:lineRule="auto"/>
        <w:jc w:val="center"/>
        <w:rPr>
          <w:szCs w:val="28"/>
        </w:rPr>
      </w:pPr>
      <w:r w:rsidRPr="00F1747F">
        <w:rPr>
          <w:noProof/>
        </w:rPr>
        <w:pict>
          <v:shape id="_x0000_s1031" type="#_x0000_t202" style="position:absolute;left:0;text-align:left;margin-left:464.55pt;margin-top:6.5pt;width:43.1pt;height:25.5pt;z-index:251659264" strokecolor="white">
            <v:textbox style="mso-next-textbox:#_x0000_s1031">
              <w:txbxContent>
                <w:p w:rsidR="00F96A85" w:rsidRPr="00CF344F" w:rsidRDefault="00F96A85" w:rsidP="00356ABB">
                  <w:pPr>
                    <w:rPr>
                      <w:szCs w:val="28"/>
                    </w:rPr>
                  </w:pPr>
                  <w:r w:rsidRPr="00CF344F">
                    <w:rPr>
                      <w:szCs w:val="28"/>
                    </w:rPr>
                    <w:t>(</w:t>
                  </w:r>
                  <w:r>
                    <w:rPr>
                      <w:szCs w:val="28"/>
                    </w:rPr>
                    <w:t>12</w:t>
                  </w:r>
                  <w:r w:rsidRPr="00CF344F">
                    <w:rPr>
                      <w:szCs w:val="28"/>
                    </w:rPr>
                    <w:t>)</w:t>
                  </w:r>
                </w:p>
              </w:txbxContent>
            </v:textbox>
          </v:shape>
        </w:pict>
      </w:r>
      <m:oMath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обор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вос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>, руб</m:t>
        </m:r>
      </m:oMath>
    </w:p>
    <w:p w:rsidR="00611760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Где:</w:t>
      </w:r>
    </w:p>
    <w:p w:rsidR="0005017F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Н</w:t>
      </w:r>
      <w:r w:rsidRPr="00BA7834">
        <w:rPr>
          <w:sz w:val="20"/>
          <w:szCs w:val="28"/>
        </w:rPr>
        <w:t>вос</w:t>
      </w:r>
      <w:proofErr w:type="spellEnd"/>
      <w:r w:rsidRPr="00BA7834">
        <w:rPr>
          <w:szCs w:val="28"/>
        </w:rPr>
        <w:t xml:space="preserve"> – процент амортизации на </w:t>
      </w:r>
      <w:proofErr w:type="spellStart"/>
      <w:r w:rsidRPr="00BA7834">
        <w:rPr>
          <w:szCs w:val="28"/>
        </w:rPr>
        <w:t>востановление</w:t>
      </w:r>
      <w:proofErr w:type="spellEnd"/>
    </w:p>
    <w:p w:rsidR="0005017F" w:rsidRPr="00BA7834" w:rsidRDefault="00F1747F" w:rsidP="00356ABB">
      <w:pPr>
        <w:pStyle w:val="ab"/>
        <w:spacing w:after="0" w:line="360" w:lineRule="auto"/>
        <w:ind w:left="0"/>
        <w:jc w:val="right"/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вос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Т</m:t>
            </m:r>
          </m:den>
        </m:f>
        <m:r>
          <w:rPr>
            <w:rFonts w:ascii="Cambria Math" w:hAnsi="Cambria Math"/>
            <w:szCs w:val="28"/>
          </w:rPr>
          <m:t>*100%, руб</m:t>
        </m:r>
      </m:oMath>
      <w:r w:rsidR="00356ABB" w:rsidRPr="00BA7834">
        <w:t xml:space="preserve">                                           </w:t>
      </w:r>
      <w:r w:rsidR="0005017F" w:rsidRPr="00BA7834">
        <w:rPr>
          <w:szCs w:val="28"/>
        </w:rPr>
        <w:t>(13)</w:t>
      </w:r>
    </w:p>
    <w:p w:rsidR="0005017F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Где:</w:t>
      </w:r>
    </w:p>
    <w:p w:rsidR="0005017F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T – срок службы в годах.</w:t>
      </w:r>
    </w:p>
    <w:p w:rsidR="0005017F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Расходы на амортизацию представлены в таблице 10.</w:t>
      </w:r>
    </w:p>
    <w:p w:rsidR="00745F15" w:rsidRPr="00BA7834" w:rsidRDefault="00745F15" w:rsidP="00356ABB">
      <w:pPr>
        <w:pStyle w:val="ab"/>
        <w:spacing w:after="0" w:line="360" w:lineRule="auto"/>
        <w:ind w:left="0" w:firstLine="964"/>
        <w:rPr>
          <w:szCs w:val="28"/>
        </w:rPr>
      </w:pPr>
    </w:p>
    <w:p w:rsidR="00745F15" w:rsidRPr="00BA7834" w:rsidRDefault="00745F15" w:rsidP="00356ABB">
      <w:pPr>
        <w:pStyle w:val="ab"/>
        <w:spacing w:after="0" w:line="360" w:lineRule="auto"/>
        <w:ind w:left="0" w:firstLine="964"/>
        <w:rPr>
          <w:szCs w:val="28"/>
        </w:rPr>
      </w:pPr>
    </w:p>
    <w:p w:rsidR="0005017F" w:rsidRPr="00BA7834" w:rsidRDefault="0005017F" w:rsidP="00356ABB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lastRenderedPageBreak/>
        <w:t xml:space="preserve">Таблица 10 – </w:t>
      </w:r>
      <w:r w:rsidR="008A6AF0" w:rsidRPr="00BA7834">
        <w:rPr>
          <w:szCs w:val="28"/>
        </w:rPr>
        <w:t>Р</w:t>
      </w:r>
      <w:r w:rsidRPr="00BA7834">
        <w:rPr>
          <w:szCs w:val="28"/>
        </w:rPr>
        <w:t>асходы на амортизацию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65"/>
        <w:gridCol w:w="1958"/>
        <w:gridCol w:w="2165"/>
        <w:gridCol w:w="1925"/>
        <w:gridCol w:w="2016"/>
      </w:tblGrid>
      <w:tr w:rsidR="0005017F" w:rsidRPr="00BA7834" w:rsidTr="00317B77">
        <w:tc>
          <w:tcPr>
            <w:tcW w:w="1874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Наименование оборудования</w:t>
            </w:r>
          </w:p>
        </w:tc>
        <w:tc>
          <w:tcPr>
            <w:tcW w:w="198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Количество оборудования (</w:t>
            </w:r>
            <w:proofErr w:type="spellStart"/>
            <w:proofErr w:type="gramStart"/>
            <w:r w:rsidRPr="00BA7834">
              <w:rPr>
                <w:szCs w:val="28"/>
              </w:rPr>
              <w:t>шт</w:t>
            </w:r>
            <w:proofErr w:type="spellEnd"/>
            <w:proofErr w:type="gramEnd"/>
            <w:r w:rsidRPr="00BA7834">
              <w:rPr>
                <w:szCs w:val="28"/>
              </w:rPr>
              <w:t>)</w:t>
            </w:r>
          </w:p>
        </w:tc>
        <w:tc>
          <w:tcPr>
            <w:tcW w:w="198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Первоначальная стоимость</w:t>
            </w:r>
          </w:p>
        </w:tc>
        <w:tc>
          <w:tcPr>
            <w:tcW w:w="198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Норма амо</w:t>
            </w:r>
            <w:r w:rsidRPr="00BA7834">
              <w:rPr>
                <w:szCs w:val="28"/>
              </w:rPr>
              <w:t>р</w:t>
            </w:r>
            <w:r w:rsidRPr="00BA7834">
              <w:rPr>
                <w:szCs w:val="28"/>
              </w:rPr>
              <w:t>тизации (пр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центы)</w:t>
            </w:r>
          </w:p>
        </w:tc>
        <w:tc>
          <w:tcPr>
            <w:tcW w:w="2103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Сумма амо</w:t>
            </w:r>
            <w:r w:rsidRPr="00BA7834">
              <w:rPr>
                <w:szCs w:val="28"/>
              </w:rPr>
              <w:t>р</w:t>
            </w:r>
            <w:r w:rsidRPr="00BA7834">
              <w:rPr>
                <w:szCs w:val="28"/>
              </w:rPr>
              <w:t>тизации (руб.)</w:t>
            </w:r>
          </w:p>
        </w:tc>
      </w:tr>
      <w:tr w:rsidR="0005017F" w:rsidRPr="00BA7834" w:rsidTr="00317B77">
        <w:tc>
          <w:tcPr>
            <w:tcW w:w="1874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 xml:space="preserve">Ноутбук </w:t>
            </w:r>
            <w:proofErr w:type="spellStart"/>
            <w:r w:rsidRPr="00BA7834">
              <w:rPr>
                <w:szCs w:val="28"/>
              </w:rPr>
              <w:t>Asus</w:t>
            </w:r>
            <w:proofErr w:type="spellEnd"/>
          </w:p>
        </w:tc>
        <w:tc>
          <w:tcPr>
            <w:tcW w:w="198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  <w:tc>
          <w:tcPr>
            <w:tcW w:w="198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15000</w:t>
            </w:r>
          </w:p>
        </w:tc>
        <w:tc>
          <w:tcPr>
            <w:tcW w:w="198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50</w:t>
            </w:r>
          </w:p>
        </w:tc>
        <w:tc>
          <w:tcPr>
            <w:tcW w:w="2103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rPr>
                <w:szCs w:val="28"/>
              </w:rPr>
            </w:pPr>
            <w:r w:rsidRPr="00BA7834">
              <w:rPr>
                <w:szCs w:val="28"/>
              </w:rPr>
              <w:t>7500</w:t>
            </w:r>
          </w:p>
        </w:tc>
      </w:tr>
    </w:tbl>
    <w:p w:rsidR="0005017F" w:rsidRPr="00BA7834" w:rsidRDefault="0005017F" w:rsidP="00356ABB">
      <w:pPr>
        <w:pStyle w:val="ab"/>
        <w:spacing w:before="120"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С</w:t>
      </w:r>
      <w:r w:rsidRPr="00BA7834">
        <w:rPr>
          <w:sz w:val="20"/>
          <w:szCs w:val="28"/>
        </w:rPr>
        <w:t>а</w:t>
      </w:r>
      <w:proofErr w:type="spellEnd"/>
      <w:r w:rsidRPr="00BA7834">
        <w:rPr>
          <w:szCs w:val="28"/>
        </w:rPr>
        <w:t xml:space="preserve"> = 7500 / 7968= 0,94 (руб.)</w:t>
      </w:r>
    </w:p>
    <w:p w:rsidR="0005017F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А = 3470 / 31 * 8 = 14 (</w:t>
      </w:r>
      <w:proofErr w:type="spellStart"/>
      <w:r w:rsidRPr="00BA7834">
        <w:rPr>
          <w:szCs w:val="28"/>
        </w:rPr>
        <w:t>руб</w:t>
      </w:r>
      <w:proofErr w:type="spellEnd"/>
      <w:r w:rsidRPr="00BA7834">
        <w:rPr>
          <w:szCs w:val="28"/>
        </w:rPr>
        <w:t>/ч)</w:t>
      </w:r>
    </w:p>
    <w:p w:rsidR="0005017F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</w:t>
      </w:r>
      <w:r w:rsidRPr="00BA7834">
        <w:rPr>
          <w:sz w:val="20"/>
          <w:szCs w:val="28"/>
        </w:rPr>
        <w:t>обор</w:t>
      </w:r>
      <w:r w:rsidRPr="00BA7834">
        <w:rPr>
          <w:szCs w:val="28"/>
        </w:rPr>
        <w:t xml:space="preserve"> = 100* С</w:t>
      </w:r>
      <w:r w:rsidRPr="00BA7834">
        <w:rPr>
          <w:sz w:val="20"/>
          <w:szCs w:val="28"/>
        </w:rPr>
        <w:t>обор</w:t>
      </w:r>
      <w:r w:rsidRPr="00BA7834">
        <w:rPr>
          <w:szCs w:val="28"/>
        </w:rPr>
        <w:t xml:space="preserve"> + А</w:t>
      </w:r>
    </w:p>
    <w:p w:rsidR="0005017F" w:rsidRPr="00BA7834" w:rsidRDefault="0005017F" w:rsidP="00356ABB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Рассчет</w:t>
      </w:r>
      <w:proofErr w:type="spellEnd"/>
      <w:r w:rsidRPr="00BA7834">
        <w:rPr>
          <w:szCs w:val="28"/>
        </w:rPr>
        <w:t xml:space="preserve"> расходов на внедрение и эксплуатацию программы приведен в таблице 11.</w:t>
      </w:r>
    </w:p>
    <w:p w:rsidR="0005017F" w:rsidRPr="00BA7834" w:rsidRDefault="0005017F" w:rsidP="00356ABB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>Таблица 11 – Расчет расходов на внедрение и эксплуатацию программы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35"/>
        <w:gridCol w:w="1902"/>
        <w:gridCol w:w="2127"/>
        <w:gridCol w:w="1559"/>
      </w:tblGrid>
      <w:tr w:rsidR="0005017F" w:rsidRPr="00BA7834" w:rsidTr="00D00FFD">
        <w:tc>
          <w:tcPr>
            <w:tcW w:w="4335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Этапы разработки</w:t>
            </w:r>
          </w:p>
        </w:tc>
        <w:tc>
          <w:tcPr>
            <w:tcW w:w="190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Трудоемкость в часах</w:t>
            </w:r>
          </w:p>
        </w:tc>
        <w:tc>
          <w:tcPr>
            <w:tcW w:w="2127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proofErr w:type="spellStart"/>
            <w:r w:rsidRPr="00BA7834">
              <w:rPr>
                <w:szCs w:val="28"/>
              </w:rPr>
              <w:t>Рассчет</w:t>
            </w:r>
            <w:proofErr w:type="spellEnd"/>
          </w:p>
        </w:tc>
        <w:tc>
          <w:tcPr>
            <w:tcW w:w="1559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Затраты в рублях</w:t>
            </w:r>
          </w:p>
        </w:tc>
      </w:tr>
      <w:tr w:rsidR="0005017F" w:rsidRPr="00BA7834" w:rsidTr="00D00FFD">
        <w:tc>
          <w:tcPr>
            <w:tcW w:w="4335" w:type="dxa"/>
          </w:tcPr>
          <w:p w:rsidR="0005017F" w:rsidRPr="00BA7834" w:rsidRDefault="0005017F" w:rsidP="00740ACE">
            <w:pPr>
              <w:pStyle w:val="ab"/>
              <w:spacing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Разработка программы:</w:t>
            </w:r>
          </w:p>
          <w:p w:rsidR="0005017F" w:rsidRPr="00BA7834" w:rsidRDefault="0005017F" w:rsidP="00740ACE">
            <w:pPr>
              <w:pStyle w:val="ab"/>
              <w:numPr>
                <w:ilvl w:val="0"/>
                <w:numId w:val="26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постановка задачи;</w:t>
            </w:r>
          </w:p>
          <w:p w:rsidR="0005017F" w:rsidRPr="00BA7834" w:rsidRDefault="0005017F" w:rsidP="00740ACE">
            <w:pPr>
              <w:pStyle w:val="ab"/>
              <w:numPr>
                <w:ilvl w:val="0"/>
                <w:numId w:val="26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реализация задачи;</w:t>
            </w:r>
          </w:p>
          <w:p w:rsidR="0005017F" w:rsidRPr="00BA7834" w:rsidRDefault="0005017F" w:rsidP="00740ACE">
            <w:pPr>
              <w:pStyle w:val="ab"/>
              <w:numPr>
                <w:ilvl w:val="0"/>
                <w:numId w:val="26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тестирование и отладка;</w:t>
            </w:r>
          </w:p>
          <w:p w:rsidR="0005017F" w:rsidRPr="00BA7834" w:rsidRDefault="0005017F" w:rsidP="00740ACE">
            <w:pPr>
              <w:pStyle w:val="ab"/>
              <w:numPr>
                <w:ilvl w:val="0"/>
                <w:numId w:val="26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ввод в эксплуатацию.</w:t>
            </w:r>
          </w:p>
        </w:tc>
        <w:tc>
          <w:tcPr>
            <w:tcW w:w="1902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100</w:t>
            </w:r>
          </w:p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  <w:p w:rsidR="006602E5" w:rsidRPr="00BA7834" w:rsidRDefault="0005017F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</w:t>
            </w:r>
          </w:p>
          <w:p w:rsidR="004F7E53" w:rsidRPr="00BA7834" w:rsidRDefault="0005017F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60</w:t>
            </w:r>
          </w:p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20</w:t>
            </w:r>
          </w:p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</w:t>
            </w:r>
          </w:p>
        </w:tc>
        <w:tc>
          <w:tcPr>
            <w:tcW w:w="2127" w:type="dxa"/>
          </w:tcPr>
          <w:p w:rsidR="0005017F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100*(0,94+1,55)</w:t>
            </w:r>
          </w:p>
        </w:tc>
        <w:tc>
          <w:tcPr>
            <w:tcW w:w="1559" w:type="dxa"/>
          </w:tcPr>
          <w:p w:rsidR="0005017F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249</w:t>
            </w:r>
          </w:p>
        </w:tc>
      </w:tr>
      <w:tr w:rsidR="0005017F" w:rsidRPr="00BA7834" w:rsidTr="00D00FFD">
        <w:tc>
          <w:tcPr>
            <w:tcW w:w="4335" w:type="dxa"/>
          </w:tcPr>
          <w:p w:rsidR="0005017F" w:rsidRPr="00BA7834" w:rsidRDefault="0005017F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Выпуск технической документ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ции</w:t>
            </w:r>
          </w:p>
        </w:tc>
        <w:tc>
          <w:tcPr>
            <w:tcW w:w="1902" w:type="dxa"/>
          </w:tcPr>
          <w:p w:rsidR="0005017F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8</w:t>
            </w:r>
          </w:p>
        </w:tc>
        <w:tc>
          <w:tcPr>
            <w:tcW w:w="2127" w:type="dxa"/>
          </w:tcPr>
          <w:p w:rsidR="0005017F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8*(0,94+1,55)</w:t>
            </w:r>
          </w:p>
        </w:tc>
        <w:tc>
          <w:tcPr>
            <w:tcW w:w="1559" w:type="dxa"/>
          </w:tcPr>
          <w:p w:rsidR="0005017F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19</w:t>
            </w:r>
          </w:p>
        </w:tc>
      </w:tr>
    </w:tbl>
    <w:p w:rsidR="006602E5" w:rsidRPr="00BA7834" w:rsidRDefault="006602E5" w:rsidP="00356ABB">
      <w:pPr>
        <w:pStyle w:val="ab"/>
        <w:spacing w:before="120"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Зобор</w:t>
      </w:r>
      <w:proofErr w:type="spellEnd"/>
      <w:r w:rsidRPr="00BA7834">
        <w:rPr>
          <w:szCs w:val="28"/>
        </w:rPr>
        <w:t xml:space="preserve"> = 160 * Собор + </w:t>
      </w:r>
      <w:proofErr w:type="spellStart"/>
      <w:r w:rsidRPr="00BA7834">
        <w:rPr>
          <w:szCs w:val="28"/>
        </w:rPr>
        <w:t>Са</w:t>
      </w:r>
      <w:proofErr w:type="spellEnd"/>
    </w:p>
    <w:p w:rsidR="006602E5" w:rsidRPr="00BA7834" w:rsidRDefault="006602E5" w:rsidP="006602E5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Зобор</w:t>
      </w:r>
      <w:proofErr w:type="spellEnd"/>
      <w:r w:rsidRPr="00BA7834">
        <w:rPr>
          <w:szCs w:val="28"/>
        </w:rPr>
        <w:t xml:space="preserve"> = 249+ 19= 268 </w:t>
      </w:r>
      <w:proofErr w:type="spellStart"/>
      <w:r w:rsidRPr="00BA7834">
        <w:rPr>
          <w:szCs w:val="28"/>
        </w:rPr>
        <w:t>руб</w:t>
      </w:r>
      <w:proofErr w:type="spellEnd"/>
    </w:p>
    <w:p w:rsidR="006602E5" w:rsidRPr="00BA7834" w:rsidRDefault="006602E5" w:rsidP="006602E5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Накладные расходы – расходы, связанные с управлением организацией. В статью накладные расходы включаются расходы на управ</w:t>
      </w:r>
      <w:r w:rsidR="008A6AF0" w:rsidRPr="00BA7834">
        <w:rPr>
          <w:szCs w:val="28"/>
        </w:rPr>
        <w:t>лен</w:t>
      </w:r>
      <w:r w:rsidRPr="00BA7834">
        <w:rPr>
          <w:szCs w:val="28"/>
        </w:rPr>
        <w:t xml:space="preserve">ие и </w:t>
      </w:r>
      <w:proofErr w:type="spellStart"/>
      <w:r w:rsidRPr="00BA7834">
        <w:rPr>
          <w:szCs w:val="28"/>
        </w:rPr>
        <w:t>хозйственно</w:t>
      </w:r>
      <w:r w:rsidR="008A6AF0" w:rsidRPr="00BA7834">
        <w:rPr>
          <w:szCs w:val="28"/>
        </w:rPr>
        <w:t>е</w:t>
      </w:r>
      <w:proofErr w:type="spellEnd"/>
      <w:r w:rsidR="008A6AF0" w:rsidRPr="00BA7834">
        <w:rPr>
          <w:szCs w:val="28"/>
        </w:rPr>
        <w:t xml:space="preserve"> обслуживание, которое относит</w:t>
      </w:r>
      <w:r w:rsidRPr="00BA7834">
        <w:rPr>
          <w:szCs w:val="28"/>
        </w:rPr>
        <w:t>ся ко всем выполняемым работам.</w:t>
      </w:r>
    </w:p>
    <w:p w:rsidR="006602E5" w:rsidRPr="00BA7834" w:rsidRDefault="006602E5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Для бюджетной организации </w:t>
      </w:r>
      <w:proofErr w:type="spellStart"/>
      <w:r w:rsidRPr="00BA7834">
        <w:rPr>
          <w:szCs w:val="28"/>
        </w:rPr>
        <w:t>определяеются</w:t>
      </w:r>
      <w:proofErr w:type="spellEnd"/>
      <w:r w:rsidRPr="00BA7834">
        <w:rPr>
          <w:szCs w:val="28"/>
        </w:rPr>
        <w:t xml:space="preserve"> на уровн</w:t>
      </w:r>
      <w:r w:rsidR="008A6AF0" w:rsidRPr="00BA7834">
        <w:rPr>
          <w:szCs w:val="28"/>
        </w:rPr>
        <w:t xml:space="preserve">е </w:t>
      </w:r>
      <w:r w:rsidRPr="00BA7834">
        <w:rPr>
          <w:szCs w:val="28"/>
        </w:rPr>
        <w:t>25-30% от суммы затрат на основную заработную плату. В нашем случае составляют 25% от фонда основной заработной платы. Определяется по формуле:</w:t>
      </w:r>
    </w:p>
    <w:p w:rsidR="006602E5" w:rsidRPr="00BA7834" w:rsidRDefault="00771BA5" w:rsidP="00356ABB">
      <w:pPr>
        <w:pStyle w:val="ab"/>
        <w:spacing w:after="0" w:line="360" w:lineRule="auto"/>
        <w:ind w:left="0" w:firstLine="964"/>
        <w:jc w:val="right"/>
        <w:rPr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 xml:space="preserve">НР= 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осн</m:t>
                </m:r>
              </m:sub>
            </m:sSub>
            <m:r>
              <w:rPr>
                <w:rFonts w:ascii="Cambria Math" w:hAnsi="Cambria Math"/>
                <w:szCs w:val="28"/>
              </w:rPr>
              <m:t>*25%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>,руб</m:t>
        </m:r>
      </m:oMath>
      <w:r w:rsidR="00356ABB" w:rsidRPr="00BA7834">
        <w:rPr>
          <w:szCs w:val="28"/>
        </w:rPr>
        <w:t xml:space="preserve">                                              </w:t>
      </w:r>
      <w:r w:rsidR="006602E5" w:rsidRPr="00BA7834">
        <w:rPr>
          <w:szCs w:val="28"/>
        </w:rPr>
        <w:t>(14)</w:t>
      </w:r>
    </w:p>
    <w:p w:rsidR="006602E5" w:rsidRPr="00BA7834" w:rsidRDefault="006602E5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НР = (18200 * 25%) / 100% = 4550 (Руб.)</w:t>
      </w:r>
    </w:p>
    <w:p w:rsidR="006602E5" w:rsidRPr="00BA7834" w:rsidRDefault="006602E5" w:rsidP="00356ABB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Калькуляция себестоимости программы представлена в таблице </w:t>
      </w:r>
      <w:r w:rsidR="00F96CA3" w:rsidRPr="00BA7834">
        <w:rPr>
          <w:szCs w:val="28"/>
        </w:rPr>
        <w:t>12</w:t>
      </w:r>
      <w:r w:rsidRPr="00BA7834">
        <w:rPr>
          <w:szCs w:val="28"/>
        </w:rPr>
        <w:t>.</w:t>
      </w:r>
    </w:p>
    <w:p w:rsidR="006602E5" w:rsidRPr="00BA7834" w:rsidRDefault="006602E5" w:rsidP="00170642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12 – </w:t>
      </w:r>
      <w:r w:rsidR="008A6AF0" w:rsidRPr="00BA7834">
        <w:rPr>
          <w:szCs w:val="28"/>
        </w:rPr>
        <w:t>К</w:t>
      </w:r>
      <w:r w:rsidRPr="00BA7834">
        <w:rPr>
          <w:szCs w:val="28"/>
        </w:rPr>
        <w:t>алькуляция себестоимости программы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557"/>
        <w:gridCol w:w="4366"/>
      </w:tblGrid>
      <w:tr w:rsidR="006602E5" w:rsidRPr="00BA7834" w:rsidTr="00317B77">
        <w:tc>
          <w:tcPr>
            <w:tcW w:w="5557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Статьи</w:t>
            </w:r>
          </w:p>
        </w:tc>
        <w:tc>
          <w:tcPr>
            <w:tcW w:w="4366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Затраты в рублях</w:t>
            </w:r>
          </w:p>
        </w:tc>
      </w:tr>
      <w:tr w:rsidR="006602E5" w:rsidRPr="00BA7834" w:rsidTr="00317B77">
        <w:tc>
          <w:tcPr>
            <w:tcW w:w="5557" w:type="dxa"/>
          </w:tcPr>
          <w:p w:rsidR="006602E5" w:rsidRPr="00BA7834" w:rsidRDefault="006602E5" w:rsidP="00740ACE">
            <w:pPr>
              <w:pStyle w:val="ab"/>
              <w:spacing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Затраты на материалы в том числе:</w:t>
            </w:r>
          </w:p>
          <w:p w:rsidR="006602E5" w:rsidRPr="00BA7834" w:rsidRDefault="006602E5" w:rsidP="00745F15">
            <w:pPr>
              <w:pStyle w:val="ab"/>
              <w:numPr>
                <w:ilvl w:val="0"/>
                <w:numId w:val="28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основные материалы;</w:t>
            </w:r>
          </w:p>
          <w:p w:rsidR="006602E5" w:rsidRPr="00BA7834" w:rsidRDefault="006602E5" w:rsidP="00745F15">
            <w:pPr>
              <w:pStyle w:val="ab"/>
              <w:numPr>
                <w:ilvl w:val="0"/>
                <w:numId w:val="28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транспортно заготовительные расходы;</w:t>
            </w:r>
          </w:p>
          <w:p w:rsidR="006602E5" w:rsidRPr="00BA7834" w:rsidRDefault="006602E5" w:rsidP="00745F15">
            <w:pPr>
              <w:pStyle w:val="ab"/>
              <w:numPr>
                <w:ilvl w:val="0"/>
                <w:numId w:val="28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работы, выполняемые сторонними орг</w:t>
            </w:r>
            <w:r w:rsidRPr="00BA7834">
              <w:rPr>
                <w:szCs w:val="28"/>
              </w:rPr>
              <w:t>а</w:t>
            </w:r>
            <w:r w:rsidRPr="00BA7834">
              <w:rPr>
                <w:szCs w:val="28"/>
              </w:rPr>
              <w:t>низациями;</w:t>
            </w:r>
          </w:p>
          <w:p w:rsidR="006602E5" w:rsidRPr="00BA7834" w:rsidRDefault="006602E5" w:rsidP="00745F15">
            <w:pPr>
              <w:pStyle w:val="ab"/>
              <w:numPr>
                <w:ilvl w:val="0"/>
                <w:numId w:val="28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прочие прямые расходы.</w:t>
            </w:r>
          </w:p>
        </w:tc>
        <w:tc>
          <w:tcPr>
            <w:tcW w:w="4366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1614</w:t>
            </w:r>
          </w:p>
          <w:p w:rsidR="00745F1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740</w:t>
            </w:r>
          </w:p>
          <w:p w:rsidR="00745F15" w:rsidRPr="00BA7834" w:rsidRDefault="00745F1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  <w:p w:rsidR="00745F1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74</w:t>
            </w:r>
          </w:p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200</w:t>
            </w:r>
          </w:p>
          <w:p w:rsidR="00745F15" w:rsidRPr="00BA7834" w:rsidRDefault="00745F1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600</w:t>
            </w:r>
          </w:p>
        </w:tc>
      </w:tr>
      <w:tr w:rsidR="006602E5" w:rsidRPr="00BA7834" w:rsidTr="00317B77">
        <w:tc>
          <w:tcPr>
            <w:tcW w:w="5557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Затраты на заработную плату в том числе:</w:t>
            </w:r>
          </w:p>
          <w:p w:rsidR="006602E5" w:rsidRPr="00BA7834" w:rsidRDefault="006602E5" w:rsidP="00740ACE">
            <w:pPr>
              <w:pStyle w:val="ab"/>
              <w:numPr>
                <w:ilvl w:val="0"/>
                <w:numId w:val="27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основная заработная плата; </w:t>
            </w:r>
          </w:p>
          <w:p w:rsidR="006602E5" w:rsidRPr="00BA7834" w:rsidRDefault="006602E5" w:rsidP="00740ACE">
            <w:pPr>
              <w:pStyle w:val="ab"/>
              <w:numPr>
                <w:ilvl w:val="0"/>
                <w:numId w:val="27"/>
              </w:numPr>
              <w:spacing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дополнительная заработная плата;</w:t>
            </w:r>
          </w:p>
          <w:p w:rsidR="006602E5" w:rsidRPr="00BA7834" w:rsidRDefault="006602E5" w:rsidP="00740ACE">
            <w:pPr>
              <w:pStyle w:val="ab"/>
              <w:numPr>
                <w:ilvl w:val="0"/>
                <w:numId w:val="27"/>
              </w:numPr>
              <w:spacing w:after="0" w:line="360" w:lineRule="auto"/>
              <w:ind w:left="0" w:firstLine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отчисление на социальное страхование.</w:t>
            </w:r>
          </w:p>
        </w:tc>
        <w:tc>
          <w:tcPr>
            <w:tcW w:w="4366" w:type="dxa"/>
          </w:tcPr>
          <w:p w:rsidR="00CD3965" w:rsidRPr="00BA7834" w:rsidRDefault="00CD396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20084,46</w:t>
            </w:r>
          </w:p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18200</w:t>
            </w:r>
          </w:p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1820</w:t>
            </w:r>
          </w:p>
          <w:p w:rsidR="00F96CA3" w:rsidRPr="00BA7834" w:rsidRDefault="00F96CA3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</w:p>
          <w:p w:rsidR="006602E5" w:rsidRPr="00BA7834" w:rsidRDefault="00CD396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64,</w:t>
            </w:r>
            <w:r w:rsidRPr="00BA7834">
              <w:rPr>
                <w:szCs w:val="28"/>
                <w:lang w:val="en-US"/>
              </w:rPr>
              <w:t>46</w:t>
            </w:r>
          </w:p>
        </w:tc>
      </w:tr>
      <w:tr w:rsidR="006602E5" w:rsidRPr="00BA7834" w:rsidTr="00317B77">
        <w:tc>
          <w:tcPr>
            <w:tcW w:w="5557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Затраты на внедрение и эксплуатацию пр</w:t>
            </w:r>
            <w:r w:rsidRPr="00BA7834">
              <w:rPr>
                <w:szCs w:val="28"/>
              </w:rPr>
              <w:t>о</w:t>
            </w:r>
            <w:r w:rsidRPr="00BA7834">
              <w:rPr>
                <w:szCs w:val="28"/>
              </w:rPr>
              <w:t>граммы</w:t>
            </w:r>
          </w:p>
        </w:tc>
        <w:tc>
          <w:tcPr>
            <w:tcW w:w="4366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268</w:t>
            </w:r>
          </w:p>
        </w:tc>
      </w:tr>
      <w:tr w:rsidR="006602E5" w:rsidRPr="00BA7834" w:rsidTr="00317B77">
        <w:tc>
          <w:tcPr>
            <w:tcW w:w="5557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Накладные расходы</w:t>
            </w:r>
          </w:p>
        </w:tc>
        <w:tc>
          <w:tcPr>
            <w:tcW w:w="4366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4550</w:t>
            </w:r>
          </w:p>
        </w:tc>
      </w:tr>
      <w:tr w:rsidR="006602E5" w:rsidRPr="00BA7834" w:rsidTr="00317B77">
        <w:tc>
          <w:tcPr>
            <w:tcW w:w="5557" w:type="dxa"/>
          </w:tcPr>
          <w:p w:rsidR="006602E5" w:rsidRPr="00BA7834" w:rsidRDefault="006602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Полная себестоимость</w:t>
            </w:r>
          </w:p>
        </w:tc>
        <w:tc>
          <w:tcPr>
            <w:tcW w:w="4366" w:type="dxa"/>
          </w:tcPr>
          <w:p w:rsidR="006602E5" w:rsidRPr="00BA7834" w:rsidRDefault="00CD396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26516,46</w:t>
            </w:r>
          </w:p>
        </w:tc>
      </w:tr>
    </w:tbl>
    <w:p w:rsidR="006602E5" w:rsidRPr="00BA7834" w:rsidRDefault="006602E5" w:rsidP="00356ABB">
      <w:pPr>
        <w:pStyle w:val="ab"/>
        <w:spacing w:before="120"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Таким </w:t>
      </w:r>
      <w:proofErr w:type="gramStart"/>
      <w:r w:rsidRPr="00BA7834">
        <w:rPr>
          <w:szCs w:val="28"/>
        </w:rPr>
        <w:t>образом</w:t>
      </w:r>
      <w:proofErr w:type="gramEnd"/>
      <w:r w:rsidRPr="00BA7834">
        <w:rPr>
          <w:szCs w:val="28"/>
        </w:rPr>
        <w:t xml:space="preserve"> себестоимость программы получилась </w:t>
      </w:r>
      <w:r w:rsidR="00CD3965" w:rsidRPr="00BA7834">
        <w:rPr>
          <w:szCs w:val="28"/>
        </w:rPr>
        <w:t>26516,46</w:t>
      </w:r>
      <w:r w:rsidR="008A6AF0" w:rsidRPr="00BA7834">
        <w:rPr>
          <w:szCs w:val="28"/>
        </w:rPr>
        <w:t xml:space="preserve"> рублей</w:t>
      </w:r>
      <w:r w:rsidRPr="00BA7834">
        <w:rPr>
          <w:szCs w:val="28"/>
        </w:rPr>
        <w:t>.</w:t>
      </w:r>
    </w:p>
    <w:p w:rsidR="006602E5" w:rsidRPr="00BA7834" w:rsidRDefault="006602E5" w:rsidP="006602E5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По результатам таблицы 12 построена диаграмма, в соответствии с р</w:t>
      </w:r>
      <w:r w:rsidRPr="00BA7834">
        <w:rPr>
          <w:szCs w:val="28"/>
        </w:rPr>
        <w:t>и</w:t>
      </w:r>
      <w:r w:rsidRPr="00BA7834">
        <w:rPr>
          <w:szCs w:val="28"/>
        </w:rPr>
        <w:t xml:space="preserve">сунком </w:t>
      </w:r>
      <w:r w:rsidR="00C67F50">
        <w:rPr>
          <w:szCs w:val="28"/>
        </w:rPr>
        <w:t>19</w:t>
      </w:r>
      <w:r w:rsidRPr="00BA7834">
        <w:rPr>
          <w:szCs w:val="28"/>
        </w:rPr>
        <w:t>.</w:t>
      </w:r>
    </w:p>
    <w:p w:rsidR="006602E5" w:rsidRPr="00BA7834" w:rsidRDefault="00771BA5" w:rsidP="00356ABB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lastRenderedPageBreak/>
        <w:drawing>
          <wp:inline distT="0" distB="0" distL="0" distR="0">
            <wp:extent cx="3062377" cy="2033075"/>
            <wp:effectExtent l="19050" t="0" r="4673" b="0"/>
            <wp:docPr id="63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77" cy="203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E5" w:rsidRPr="00BA7834" w:rsidRDefault="006602E5" w:rsidP="00860FE4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szCs w:val="28"/>
        </w:rPr>
        <w:t xml:space="preserve">Рисунок </w:t>
      </w:r>
      <w:r w:rsidR="00C67F50">
        <w:rPr>
          <w:szCs w:val="28"/>
        </w:rPr>
        <w:t>19</w:t>
      </w:r>
      <w:r w:rsidRPr="00BA7834">
        <w:rPr>
          <w:szCs w:val="28"/>
        </w:rPr>
        <w:t xml:space="preserve"> – Диаграмма себестоимости программы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Рассчет</w:t>
      </w:r>
      <w:proofErr w:type="spellEnd"/>
      <w:r w:rsidRPr="00BA7834">
        <w:rPr>
          <w:szCs w:val="28"/>
        </w:rPr>
        <w:t xml:space="preserve"> оптовой цены программного продукта выполняется по формуле: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jc w:val="right"/>
        <w:rPr>
          <w:szCs w:val="28"/>
        </w:rPr>
      </w:pPr>
      <w:proofErr w:type="spellStart"/>
      <w:r w:rsidRPr="00BA7834">
        <w:rPr>
          <w:szCs w:val="28"/>
        </w:rPr>
        <w:t>Ц</w:t>
      </w:r>
      <w:r w:rsidRPr="00BA7834">
        <w:rPr>
          <w:sz w:val="20"/>
          <w:szCs w:val="28"/>
        </w:rPr>
        <w:t>опт</w:t>
      </w:r>
      <w:proofErr w:type="spellEnd"/>
      <w:proofErr w:type="gramStart"/>
      <w:r w:rsidR="00D3626F" w:rsidRPr="00BA7834">
        <w:rPr>
          <w:sz w:val="20"/>
          <w:szCs w:val="28"/>
        </w:rPr>
        <w:t xml:space="preserve"> </w:t>
      </w:r>
      <w:r w:rsidRPr="00BA7834">
        <w:rPr>
          <w:szCs w:val="28"/>
        </w:rPr>
        <w:t>=</w:t>
      </w:r>
      <w:r w:rsidR="00D3626F"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Ц</w:t>
      </w:r>
      <w:proofErr w:type="gramEnd"/>
      <w:r w:rsidRPr="00BA7834">
        <w:rPr>
          <w:sz w:val="20"/>
          <w:szCs w:val="28"/>
        </w:rPr>
        <w:t>оп</w:t>
      </w:r>
      <w:r w:rsidRPr="00BA7834">
        <w:rPr>
          <w:szCs w:val="28"/>
        </w:rPr>
        <w:t>+НДС</w:t>
      </w:r>
      <w:proofErr w:type="spellEnd"/>
      <w:r w:rsidRPr="00BA7834">
        <w:rPr>
          <w:szCs w:val="28"/>
        </w:rPr>
        <w:t xml:space="preserve">, </w:t>
      </w:r>
      <w:proofErr w:type="spellStart"/>
      <w:r w:rsidRPr="00BA7834">
        <w:rPr>
          <w:szCs w:val="28"/>
        </w:rPr>
        <w:t>руб</w:t>
      </w:r>
      <w:proofErr w:type="spellEnd"/>
      <w:r w:rsidRPr="00BA7834">
        <w:rPr>
          <w:szCs w:val="28"/>
        </w:rPr>
        <w:t xml:space="preserve"> где                                       (15)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НДС – налог на добавленную стоимость. НДС определяется по формуле:</w:t>
      </w:r>
    </w:p>
    <w:p w:rsidR="00860FE4" w:rsidRPr="00BA7834" w:rsidRDefault="00F1747F" w:rsidP="00860FE4">
      <w:pPr>
        <w:spacing w:line="360" w:lineRule="auto"/>
        <w:jc w:val="center"/>
        <w:rPr>
          <w:szCs w:val="28"/>
        </w:rPr>
      </w:pPr>
      <w:r w:rsidRPr="00F1747F">
        <w:rPr>
          <w:noProof/>
        </w:rPr>
        <w:pict>
          <v:shape id="_x0000_s1033" type="#_x0000_t202" style="position:absolute;left:0;text-align:left;margin-left:462.95pt;margin-top:6.5pt;width:45pt;height:30.75pt;z-index:251660288" strokecolor="white">
            <v:textbox>
              <w:txbxContent>
                <w:p w:rsidR="00F96A85" w:rsidRPr="00556917" w:rsidRDefault="00F96A85" w:rsidP="00860FE4">
                  <w:pPr>
                    <w:rPr>
                      <w:szCs w:val="28"/>
                    </w:rPr>
                  </w:pPr>
                  <w:r w:rsidRPr="00556917">
                    <w:rPr>
                      <w:szCs w:val="28"/>
                    </w:rPr>
                    <w:t>(1</w:t>
                  </w:r>
                  <w:r>
                    <w:rPr>
                      <w:szCs w:val="28"/>
                      <w:lang w:val="en-US"/>
                    </w:rPr>
                    <w:t>6</w:t>
                  </w:r>
                  <w:r w:rsidRPr="00556917">
                    <w:rPr>
                      <w:szCs w:val="28"/>
                    </w:rPr>
                    <w:t>)</w:t>
                  </w:r>
                </w:p>
              </w:txbxContent>
            </v:textbox>
          </v:shape>
        </w:pict>
      </w:r>
      <m:oMath>
        <m:r>
          <w:rPr>
            <w:rFonts w:ascii="Cambria Math" w:hAnsi="Cambria Math"/>
            <w:szCs w:val="28"/>
          </w:rPr>
          <m:t xml:space="preserve">НДС= 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оп</m:t>
                </m:r>
              </m:sub>
            </m:sSub>
            <m:r>
              <w:rPr>
                <w:rFonts w:ascii="Cambria Math" w:hAnsi="Cambria Math"/>
                <w:szCs w:val="28"/>
              </w:rPr>
              <m:t>*НДС%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>,руб</m:t>
        </m:r>
      </m:oMath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Оптовая цена продукта определяется по формуле</w:t>
      </w:r>
      <w:r w:rsidR="00860FE4" w:rsidRPr="00BA7834">
        <w:rPr>
          <w:szCs w:val="28"/>
        </w:rPr>
        <w:t>: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jc w:val="right"/>
        <w:rPr>
          <w:szCs w:val="28"/>
        </w:rPr>
      </w:pPr>
      <w:r w:rsidRPr="00BA7834">
        <w:rPr>
          <w:szCs w:val="28"/>
        </w:rPr>
        <w:t>Цоп</w:t>
      </w:r>
      <w:r w:rsidR="00D3626F" w:rsidRPr="00BA7834">
        <w:rPr>
          <w:szCs w:val="28"/>
        </w:rPr>
        <w:t xml:space="preserve"> </w:t>
      </w:r>
      <w:r w:rsidRPr="00BA7834">
        <w:rPr>
          <w:szCs w:val="28"/>
        </w:rPr>
        <w:t>=</w:t>
      </w:r>
      <w:r w:rsidR="00D3626F"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Спр+Прибыль</w:t>
      </w:r>
      <w:proofErr w:type="spellEnd"/>
      <w:r w:rsidRPr="00BA7834">
        <w:rPr>
          <w:szCs w:val="28"/>
        </w:rPr>
        <w:t>, руб.                                       (17)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Прибыль рассчитывается по формуле:</w:t>
      </w:r>
    </w:p>
    <w:p w:rsidR="006602E5" w:rsidRPr="00BA7834" w:rsidRDefault="00771BA5" w:rsidP="00860FE4">
      <w:pPr>
        <w:spacing w:line="360" w:lineRule="auto"/>
        <w:jc w:val="right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Прибыль= 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пр</m:t>
                </m:r>
              </m:sub>
            </m:sSub>
            <m:r>
              <w:rPr>
                <w:rFonts w:ascii="Cambria Math" w:hAnsi="Cambria Math"/>
                <w:szCs w:val="28"/>
              </w:rPr>
              <m:t>*Р%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,руб        </m:t>
        </m:r>
      </m:oMath>
      <w:r w:rsidR="00860FE4" w:rsidRPr="00BA7834">
        <w:rPr>
          <w:noProof/>
          <w:szCs w:val="28"/>
        </w:rPr>
        <w:t xml:space="preserve">                                   </w:t>
      </w:r>
      <w:r w:rsidR="006602E5" w:rsidRPr="00BA7834">
        <w:rPr>
          <w:szCs w:val="28"/>
        </w:rPr>
        <w:t>(18)</w:t>
      </w:r>
      <w:r w:rsidR="00860FE4" w:rsidRPr="00BA7834">
        <w:rPr>
          <w:szCs w:val="28"/>
        </w:rPr>
        <w:t xml:space="preserve"> 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Где: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Р – </w:t>
      </w:r>
      <w:proofErr w:type="spellStart"/>
      <w:r w:rsidRPr="00BA7834">
        <w:rPr>
          <w:szCs w:val="28"/>
        </w:rPr>
        <w:t>рентабильность</w:t>
      </w:r>
      <w:proofErr w:type="spellEnd"/>
      <w:r w:rsidRPr="00BA7834">
        <w:rPr>
          <w:szCs w:val="28"/>
        </w:rPr>
        <w:t xml:space="preserve"> продукции.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Рентабильность</w:t>
      </w:r>
      <w:proofErr w:type="spellEnd"/>
      <w:r w:rsidRPr="00BA7834">
        <w:rPr>
          <w:szCs w:val="28"/>
        </w:rPr>
        <w:t xml:space="preserve"> продукции принята в размере </w:t>
      </w:r>
      <w:r w:rsidR="00F27794" w:rsidRPr="00BA7834">
        <w:rPr>
          <w:szCs w:val="28"/>
        </w:rPr>
        <w:t>61</w:t>
      </w:r>
      <w:r w:rsidRPr="00BA7834">
        <w:rPr>
          <w:szCs w:val="28"/>
        </w:rPr>
        <w:t>%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Прибыль = </w:t>
      </w:r>
      <w:r w:rsidR="00CD3965" w:rsidRPr="00BA7834">
        <w:rPr>
          <w:szCs w:val="28"/>
        </w:rPr>
        <w:t>26516,46</w:t>
      </w:r>
      <w:r w:rsidRPr="00BA7834">
        <w:rPr>
          <w:szCs w:val="28"/>
        </w:rPr>
        <w:t xml:space="preserve">* </w:t>
      </w:r>
      <w:r w:rsidR="00F27794" w:rsidRPr="00BA7834">
        <w:rPr>
          <w:szCs w:val="28"/>
        </w:rPr>
        <w:t>61</w:t>
      </w:r>
      <w:r w:rsidRPr="00BA7834">
        <w:rPr>
          <w:szCs w:val="28"/>
        </w:rPr>
        <w:t xml:space="preserve">% / 100% = </w:t>
      </w:r>
      <w:r w:rsidR="00CD3965" w:rsidRPr="00BA7834">
        <w:rPr>
          <w:szCs w:val="28"/>
        </w:rPr>
        <w:t>16175</w:t>
      </w:r>
      <w:r w:rsidR="008A6AF0" w:rsidRPr="00BA7834">
        <w:rPr>
          <w:szCs w:val="28"/>
        </w:rPr>
        <w:t>,</w:t>
      </w:r>
      <w:r w:rsidR="00CD3965" w:rsidRPr="00BA7834">
        <w:rPr>
          <w:szCs w:val="28"/>
        </w:rPr>
        <w:t xml:space="preserve">04 </w:t>
      </w:r>
      <w:r w:rsidRPr="00BA7834">
        <w:rPr>
          <w:szCs w:val="28"/>
        </w:rPr>
        <w:t>(руб.)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Ц</w:t>
      </w:r>
      <w:r w:rsidR="00C9629D" w:rsidRPr="00BA7834">
        <w:rPr>
          <w:szCs w:val="32"/>
          <w:vertAlign w:val="subscript"/>
        </w:rPr>
        <w:t>оп</w:t>
      </w:r>
      <w:r w:rsidRPr="00BA7834">
        <w:rPr>
          <w:szCs w:val="28"/>
        </w:rPr>
        <w:t xml:space="preserve"> = </w:t>
      </w:r>
      <w:r w:rsidR="00CD3965" w:rsidRPr="00BA7834">
        <w:rPr>
          <w:szCs w:val="28"/>
        </w:rPr>
        <w:t>26516,46</w:t>
      </w:r>
      <w:r w:rsidRPr="00BA7834">
        <w:rPr>
          <w:szCs w:val="28"/>
        </w:rPr>
        <w:t xml:space="preserve">+ </w:t>
      </w:r>
      <w:r w:rsidR="00CD3965" w:rsidRPr="00BA7834">
        <w:rPr>
          <w:szCs w:val="28"/>
        </w:rPr>
        <w:t>16175</w:t>
      </w:r>
      <w:r w:rsidR="00C96310" w:rsidRPr="00BA7834">
        <w:rPr>
          <w:szCs w:val="28"/>
        </w:rPr>
        <w:t>,</w:t>
      </w:r>
      <w:r w:rsidR="00CD3965" w:rsidRPr="00BA7834">
        <w:rPr>
          <w:szCs w:val="28"/>
        </w:rPr>
        <w:t xml:space="preserve">04 </w:t>
      </w:r>
      <w:r w:rsidR="00F27794" w:rsidRPr="00BA7834">
        <w:rPr>
          <w:szCs w:val="28"/>
        </w:rPr>
        <w:t xml:space="preserve"> </w:t>
      </w:r>
      <w:r w:rsidRPr="00BA7834">
        <w:rPr>
          <w:szCs w:val="28"/>
        </w:rPr>
        <w:t xml:space="preserve">= </w:t>
      </w:r>
      <w:r w:rsidR="00CD3965" w:rsidRPr="00BA7834">
        <w:rPr>
          <w:szCs w:val="28"/>
        </w:rPr>
        <w:t>42691</w:t>
      </w:r>
      <w:r w:rsidR="008A6AF0" w:rsidRPr="00BA7834">
        <w:rPr>
          <w:szCs w:val="28"/>
        </w:rPr>
        <w:t>,</w:t>
      </w:r>
      <w:r w:rsidR="00CD3965" w:rsidRPr="00BA7834">
        <w:rPr>
          <w:szCs w:val="28"/>
        </w:rPr>
        <w:t xml:space="preserve">5 </w:t>
      </w:r>
      <w:r w:rsidRPr="00BA7834">
        <w:rPr>
          <w:szCs w:val="28"/>
        </w:rPr>
        <w:t>(руб.)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НДС = (</w:t>
      </w:r>
      <w:r w:rsidR="00CD3965" w:rsidRPr="00BA7834">
        <w:rPr>
          <w:szCs w:val="28"/>
        </w:rPr>
        <w:t>42691</w:t>
      </w:r>
      <w:r w:rsidR="008A6AF0" w:rsidRPr="00BA7834">
        <w:rPr>
          <w:szCs w:val="28"/>
        </w:rPr>
        <w:t>,</w:t>
      </w:r>
      <w:r w:rsidR="00CD3965" w:rsidRPr="00BA7834">
        <w:rPr>
          <w:szCs w:val="28"/>
        </w:rPr>
        <w:t>5</w:t>
      </w:r>
      <w:r w:rsidRPr="00BA7834">
        <w:rPr>
          <w:szCs w:val="28"/>
        </w:rPr>
        <w:t xml:space="preserve">* 20%) / 100% = </w:t>
      </w:r>
      <w:r w:rsidR="00CD3965" w:rsidRPr="00BA7834">
        <w:rPr>
          <w:szCs w:val="28"/>
        </w:rPr>
        <w:t>8538</w:t>
      </w:r>
      <w:r w:rsidR="008A6AF0" w:rsidRPr="00BA7834">
        <w:rPr>
          <w:szCs w:val="28"/>
        </w:rPr>
        <w:t>,</w:t>
      </w:r>
      <w:r w:rsidR="00CD3965" w:rsidRPr="00BA7834">
        <w:rPr>
          <w:szCs w:val="28"/>
        </w:rPr>
        <w:t>3</w:t>
      </w:r>
      <w:r w:rsidR="00F27794" w:rsidRPr="00BA7834">
        <w:rPr>
          <w:szCs w:val="28"/>
        </w:rPr>
        <w:t xml:space="preserve"> </w:t>
      </w:r>
      <w:r w:rsidRPr="00BA7834">
        <w:rPr>
          <w:szCs w:val="28"/>
        </w:rPr>
        <w:t>(руб.)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Ц</w:t>
      </w:r>
      <w:r w:rsidR="00C9629D" w:rsidRPr="00BA7834">
        <w:rPr>
          <w:vertAlign w:val="subscript"/>
        </w:rPr>
        <w:t>опт</w:t>
      </w:r>
      <w:proofErr w:type="spellEnd"/>
      <w:r w:rsidRPr="00BA7834">
        <w:rPr>
          <w:szCs w:val="28"/>
        </w:rPr>
        <w:t xml:space="preserve"> = </w:t>
      </w:r>
      <w:r w:rsidR="00CD3965" w:rsidRPr="00BA7834">
        <w:rPr>
          <w:szCs w:val="28"/>
        </w:rPr>
        <w:t>42691</w:t>
      </w:r>
      <w:r w:rsidR="008A6AF0" w:rsidRPr="00BA7834">
        <w:rPr>
          <w:szCs w:val="28"/>
        </w:rPr>
        <w:t>,</w:t>
      </w:r>
      <w:r w:rsidR="00CD3965" w:rsidRPr="00BA7834">
        <w:rPr>
          <w:szCs w:val="28"/>
        </w:rPr>
        <w:t>5</w:t>
      </w:r>
      <w:r w:rsidR="00DF66E5" w:rsidRPr="00BA7834">
        <w:rPr>
          <w:szCs w:val="28"/>
        </w:rPr>
        <w:t xml:space="preserve"> </w:t>
      </w:r>
      <w:r w:rsidRPr="00BA7834">
        <w:rPr>
          <w:szCs w:val="28"/>
        </w:rPr>
        <w:t xml:space="preserve">+ </w:t>
      </w:r>
      <w:r w:rsidR="00DF66E5" w:rsidRPr="00BA7834">
        <w:rPr>
          <w:szCs w:val="28"/>
        </w:rPr>
        <w:t>8538</w:t>
      </w:r>
      <w:r w:rsidR="008A6AF0" w:rsidRPr="00BA7834">
        <w:rPr>
          <w:szCs w:val="28"/>
        </w:rPr>
        <w:t>,</w:t>
      </w:r>
      <w:r w:rsidR="00DF66E5" w:rsidRPr="00BA7834">
        <w:rPr>
          <w:szCs w:val="28"/>
        </w:rPr>
        <w:t>3</w:t>
      </w:r>
      <w:r w:rsidRPr="00BA7834">
        <w:rPr>
          <w:szCs w:val="28"/>
        </w:rPr>
        <w:t xml:space="preserve">= </w:t>
      </w:r>
      <w:r w:rsidR="00DF66E5" w:rsidRPr="00BA7834">
        <w:rPr>
          <w:szCs w:val="28"/>
        </w:rPr>
        <w:t>51229</w:t>
      </w:r>
      <w:r w:rsidR="008A6AF0" w:rsidRPr="00BA7834">
        <w:rPr>
          <w:szCs w:val="28"/>
        </w:rPr>
        <w:t>,</w:t>
      </w:r>
      <w:r w:rsidR="00DF66E5" w:rsidRPr="00BA7834">
        <w:rPr>
          <w:szCs w:val="28"/>
        </w:rPr>
        <w:t>8 (</w:t>
      </w:r>
      <w:r w:rsidRPr="00BA7834">
        <w:rPr>
          <w:szCs w:val="28"/>
        </w:rPr>
        <w:t>руб.)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Таким образом оптовая цена программного продукта получилась равная </w:t>
      </w:r>
      <w:r w:rsidR="00DF66E5" w:rsidRPr="00BA7834">
        <w:rPr>
          <w:szCs w:val="28"/>
        </w:rPr>
        <w:t xml:space="preserve">51229.8 </w:t>
      </w:r>
      <w:r w:rsidRPr="00BA7834">
        <w:rPr>
          <w:szCs w:val="28"/>
        </w:rPr>
        <w:t>рублей.</w:t>
      </w:r>
    </w:p>
    <w:p w:rsidR="006602E5" w:rsidRPr="00BA7834" w:rsidRDefault="006602E5" w:rsidP="00860FE4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Срок окупаемости программы – время за которое капитальное вложение в новую технологию возместиться с суммой денежных поступлений от продажи продукции. Срок окупаемости программы допускается от 3 до 5 лет. Строк ок</w:t>
      </w:r>
      <w:r w:rsidRPr="00BA7834">
        <w:rPr>
          <w:szCs w:val="28"/>
        </w:rPr>
        <w:t>у</w:t>
      </w:r>
      <w:r w:rsidRPr="00BA7834">
        <w:rPr>
          <w:szCs w:val="28"/>
        </w:rPr>
        <w:t>паемости программы рассчитывается по формуле:</w:t>
      </w:r>
    </w:p>
    <w:p w:rsidR="006602E5" w:rsidRPr="00BA7834" w:rsidRDefault="00F1747F" w:rsidP="006602E5">
      <w:pPr>
        <w:pStyle w:val="ab"/>
        <w:spacing w:line="360" w:lineRule="auto"/>
        <w:ind w:left="0" w:firstLine="964"/>
        <w:jc w:val="right"/>
        <w:rPr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опт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Прибыль</m:t>
            </m:r>
          </m:den>
        </m:f>
      </m:oMath>
      <w:r w:rsidR="00860FE4" w:rsidRPr="00BA7834">
        <w:rPr>
          <w:szCs w:val="28"/>
        </w:rPr>
        <w:t xml:space="preserve">, год                                             </w:t>
      </w:r>
      <w:r w:rsidR="006602E5" w:rsidRPr="00BA7834">
        <w:rPr>
          <w:szCs w:val="28"/>
        </w:rPr>
        <w:t>(1</w:t>
      </w:r>
      <w:r w:rsidR="00860FE4" w:rsidRPr="00BA7834">
        <w:rPr>
          <w:szCs w:val="28"/>
        </w:rPr>
        <w:t>9</w:t>
      </w:r>
      <w:r w:rsidR="006602E5" w:rsidRPr="00BA7834">
        <w:rPr>
          <w:szCs w:val="28"/>
        </w:rPr>
        <w:t>)</w:t>
      </w:r>
    </w:p>
    <w:p w:rsidR="006602E5" w:rsidRPr="00BA7834" w:rsidRDefault="006602E5" w:rsidP="00D3626F">
      <w:pPr>
        <w:pStyle w:val="ab"/>
        <w:spacing w:after="0" w:line="360" w:lineRule="auto"/>
        <w:ind w:left="0" w:firstLine="964"/>
        <w:rPr>
          <w:szCs w:val="28"/>
        </w:rPr>
      </w:pPr>
      <w:proofErr w:type="spellStart"/>
      <w:r w:rsidRPr="00BA7834">
        <w:rPr>
          <w:szCs w:val="28"/>
        </w:rPr>
        <w:t>Т</w:t>
      </w:r>
      <w:r w:rsidRPr="00BA7834">
        <w:rPr>
          <w:sz w:val="20"/>
          <w:szCs w:val="28"/>
        </w:rPr>
        <w:t>опт</w:t>
      </w:r>
      <w:proofErr w:type="spellEnd"/>
      <w:r w:rsidRPr="00BA7834">
        <w:rPr>
          <w:szCs w:val="28"/>
        </w:rPr>
        <w:t xml:space="preserve"> = </w:t>
      </w:r>
      <w:r w:rsidR="00DF66E5" w:rsidRPr="00BA7834">
        <w:rPr>
          <w:szCs w:val="28"/>
        </w:rPr>
        <w:t>51229</w:t>
      </w:r>
      <w:r w:rsidR="00C96310" w:rsidRPr="00BA7834">
        <w:rPr>
          <w:szCs w:val="28"/>
        </w:rPr>
        <w:t>,</w:t>
      </w:r>
      <w:r w:rsidR="00DF66E5" w:rsidRPr="00BA7834">
        <w:rPr>
          <w:szCs w:val="28"/>
        </w:rPr>
        <w:t xml:space="preserve">8 </w:t>
      </w:r>
      <w:r w:rsidRPr="00BA7834">
        <w:rPr>
          <w:szCs w:val="28"/>
        </w:rPr>
        <w:t xml:space="preserve">/ </w:t>
      </w:r>
      <w:r w:rsidR="00DF66E5" w:rsidRPr="00BA7834">
        <w:rPr>
          <w:szCs w:val="28"/>
        </w:rPr>
        <w:t>16175</w:t>
      </w:r>
      <w:r w:rsidR="00C96310" w:rsidRPr="00BA7834">
        <w:rPr>
          <w:szCs w:val="28"/>
        </w:rPr>
        <w:t>,</w:t>
      </w:r>
      <w:r w:rsidR="00DF66E5" w:rsidRPr="00BA7834">
        <w:rPr>
          <w:szCs w:val="28"/>
        </w:rPr>
        <w:t xml:space="preserve">04 </w:t>
      </w:r>
      <w:r w:rsidRPr="00BA7834">
        <w:rPr>
          <w:szCs w:val="28"/>
        </w:rPr>
        <w:t>= 3,</w:t>
      </w:r>
      <w:r w:rsidR="00F27794" w:rsidRPr="00BA7834">
        <w:rPr>
          <w:szCs w:val="28"/>
        </w:rPr>
        <w:t>1</w:t>
      </w:r>
    </w:p>
    <w:p w:rsidR="006602E5" w:rsidRPr="00BA7834" w:rsidRDefault="006602E5" w:rsidP="00D3626F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Срок окупаемости программы </w:t>
      </w:r>
      <w:r w:rsidR="00C96310" w:rsidRPr="00BA7834">
        <w:rPr>
          <w:szCs w:val="28"/>
        </w:rPr>
        <w:t>составил</w:t>
      </w:r>
      <w:r w:rsidRPr="00BA7834">
        <w:rPr>
          <w:szCs w:val="28"/>
        </w:rPr>
        <w:t xml:space="preserve"> 3 года и </w:t>
      </w:r>
      <w:r w:rsidR="00F27794" w:rsidRPr="00BA7834">
        <w:rPr>
          <w:szCs w:val="28"/>
        </w:rPr>
        <w:t>1 месяц</w:t>
      </w:r>
      <w:r w:rsidRPr="00BA7834">
        <w:rPr>
          <w:szCs w:val="28"/>
        </w:rPr>
        <w:t>, что меньше нормативной величины, что находится в допустимом промежутке. Для определ</w:t>
      </w:r>
      <w:r w:rsidRPr="00BA7834">
        <w:rPr>
          <w:szCs w:val="28"/>
        </w:rPr>
        <w:t>е</w:t>
      </w:r>
      <w:r w:rsidRPr="00BA7834">
        <w:rPr>
          <w:szCs w:val="28"/>
        </w:rPr>
        <w:t>ния структуры оптовой цены программы составляется таблица 13.</w:t>
      </w:r>
    </w:p>
    <w:p w:rsidR="006602E5" w:rsidRPr="00BA7834" w:rsidRDefault="006602E5" w:rsidP="00170642">
      <w:pPr>
        <w:pStyle w:val="ab"/>
        <w:spacing w:after="0" w:line="360" w:lineRule="auto"/>
        <w:ind w:left="0"/>
        <w:rPr>
          <w:szCs w:val="28"/>
        </w:rPr>
      </w:pPr>
      <w:r w:rsidRPr="00BA7834">
        <w:rPr>
          <w:szCs w:val="28"/>
        </w:rPr>
        <w:t xml:space="preserve">Таблица 13 – </w:t>
      </w:r>
      <w:r w:rsidR="00C96310" w:rsidRPr="00BA7834">
        <w:rPr>
          <w:szCs w:val="28"/>
        </w:rPr>
        <w:t>С</w:t>
      </w:r>
      <w:r w:rsidRPr="00BA7834">
        <w:rPr>
          <w:szCs w:val="28"/>
        </w:rPr>
        <w:t>труктура оптовой цены программы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95"/>
        <w:gridCol w:w="3304"/>
        <w:gridCol w:w="3424"/>
      </w:tblGrid>
      <w:tr w:rsidR="007401E7" w:rsidRPr="00BA7834" w:rsidTr="00317B77">
        <w:tc>
          <w:tcPr>
            <w:tcW w:w="3195" w:type="dxa"/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Наименование статей затрат</w:t>
            </w:r>
          </w:p>
        </w:tc>
        <w:tc>
          <w:tcPr>
            <w:tcW w:w="3304" w:type="dxa"/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Сумма (</w:t>
            </w:r>
            <w:proofErr w:type="spellStart"/>
            <w:r w:rsidRPr="00BA7834">
              <w:rPr>
                <w:szCs w:val="28"/>
              </w:rPr>
              <w:t>руб</w:t>
            </w:r>
            <w:proofErr w:type="spellEnd"/>
            <w:r w:rsidRPr="00BA7834">
              <w:rPr>
                <w:szCs w:val="28"/>
              </w:rPr>
              <w:t>)</w:t>
            </w:r>
          </w:p>
        </w:tc>
        <w:tc>
          <w:tcPr>
            <w:tcW w:w="3424" w:type="dxa"/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center"/>
              <w:rPr>
                <w:szCs w:val="28"/>
              </w:rPr>
            </w:pPr>
            <w:r w:rsidRPr="00BA7834">
              <w:rPr>
                <w:szCs w:val="28"/>
              </w:rPr>
              <w:t>Проценты</w:t>
            </w:r>
            <w:proofErr w:type="gramStart"/>
            <w:r w:rsidRPr="00BA7834">
              <w:rPr>
                <w:szCs w:val="28"/>
              </w:rPr>
              <w:t xml:space="preserve"> (%)</w:t>
            </w:r>
            <w:proofErr w:type="gramEnd"/>
          </w:p>
        </w:tc>
      </w:tr>
      <w:tr w:rsidR="007401E7" w:rsidRPr="00BA7834" w:rsidTr="00317B77">
        <w:tc>
          <w:tcPr>
            <w:tcW w:w="3195" w:type="dxa"/>
            <w:tcBorders>
              <w:bottom w:val="single" w:sz="4" w:space="0" w:color="auto"/>
            </w:tcBorders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Затраты на материалы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1614</w:t>
            </w:r>
          </w:p>
        </w:tc>
        <w:tc>
          <w:tcPr>
            <w:tcW w:w="3424" w:type="dxa"/>
            <w:tcBorders>
              <w:bottom w:val="single" w:sz="4" w:space="0" w:color="auto"/>
            </w:tcBorders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3</w:t>
            </w:r>
          </w:p>
        </w:tc>
      </w:tr>
      <w:tr w:rsidR="007401E7" w:rsidRPr="00BA7834" w:rsidTr="00D00FFD">
        <w:tc>
          <w:tcPr>
            <w:tcW w:w="3195" w:type="dxa"/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Затраты на </w:t>
            </w:r>
            <w:proofErr w:type="spellStart"/>
            <w:r w:rsidRPr="00BA7834">
              <w:rPr>
                <w:szCs w:val="28"/>
              </w:rPr>
              <w:t>з</w:t>
            </w:r>
            <w:proofErr w:type="spellEnd"/>
            <w:r w:rsidRPr="00BA7834">
              <w:rPr>
                <w:szCs w:val="28"/>
              </w:rPr>
              <w:t>/</w:t>
            </w:r>
            <w:proofErr w:type="spellStart"/>
            <w:proofErr w:type="gramStart"/>
            <w:r w:rsidRPr="00BA7834">
              <w:rPr>
                <w:szCs w:val="28"/>
              </w:rPr>
              <w:t>п</w:t>
            </w:r>
            <w:proofErr w:type="spellEnd"/>
            <w:proofErr w:type="gramEnd"/>
          </w:p>
        </w:tc>
        <w:tc>
          <w:tcPr>
            <w:tcW w:w="3304" w:type="dxa"/>
          </w:tcPr>
          <w:p w:rsidR="007401E7" w:rsidRPr="00BA7834" w:rsidRDefault="00DF66E5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20084,46</w:t>
            </w:r>
          </w:p>
        </w:tc>
        <w:tc>
          <w:tcPr>
            <w:tcW w:w="3424" w:type="dxa"/>
          </w:tcPr>
          <w:p w:rsidR="007401E7" w:rsidRPr="00BA7834" w:rsidRDefault="007401E7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42</w:t>
            </w:r>
          </w:p>
        </w:tc>
      </w:tr>
      <w:tr w:rsidR="00D00FFD" w:rsidRPr="00BA7834" w:rsidTr="00D00FFD">
        <w:tc>
          <w:tcPr>
            <w:tcW w:w="3195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 xml:space="preserve">Затраты на внедрения и </w:t>
            </w:r>
            <w:proofErr w:type="spellStart"/>
            <w:r w:rsidRPr="00BA7834">
              <w:rPr>
                <w:szCs w:val="28"/>
              </w:rPr>
              <w:t>экспуатацию</w:t>
            </w:r>
            <w:proofErr w:type="spellEnd"/>
            <w:r w:rsidRPr="00BA7834">
              <w:rPr>
                <w:szCs w:val="28"/>
              </w:rPr>
              <w:t xml:space="preserve"> программы</w:t>
            </w:r>
          </w:p>
        </w:tc>
        <w:tc>
          <w:tcPr>
            <w:tcW w:w="3304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268</w:t>
            </w:r>
          </w:p>
        </w:tc>
        <w:tc>
          <w:tcPr>
            <w:tcW w:w="3424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</w:t>
            </w:r>
          </w:p>
        </w:tc>
      </w:tr>
      <w:tr w:rsidR="00D00FFD" w:rsidRPr="00BA7834" w:rsidTr="00D00FFD">
        <w:tc>
          <w:tcPr>
            <w:tcW w:w="3195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Накладные расход</w:t>
            </w:r>
          </w:p>
        </w:tc>
        <w:tc>
          <w:tcPr>
            <w:tcW w:w="3304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4550</w:t>
            </w:r>
          </w:p>
        </w:tc>
        <w:tc>
          <w:tcPr>
            <w:tcW w:w="3424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9</w:t>
            </w:r>
          </w:p>
        </w:tc>
      </w:tr>
      <w:tr w:rsidR="00D00FFD" w:rsidRPr="00BA7834" w:rsidTr="00D00FFD">
        <w:tc>
          <w:tcPr>
            <w:tcW w:w="3195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Прибыль</w:t>
            </w:r>
          </w:p>
        </w:tc>
        <w:tc>
          <w:tcPr>
            <w:tcW w:w="3304" w:type="dxa"/>
          </w:tcPr>
          <w:p w:rsidR="00D00FFD" w:rsidRPr="00BA7834" w:rsidRDefault="00D00FFD" w:rsidP="00C96310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16175</w:t>
            </w:r>
            <w:r w:rsidR="00C96310" w:rsidRPr="00BA7834">
              <w:rPr>
                <w:szCs w:val="28"/>
                <w:lang w:val="en-US"/>
              </w:rPr>
              <w:t>,</w:t>
            </w:r>
            <w:r w:rsidRPr="00BA7834">
              <w:rPr>
                <w:szCs w:val="28"/>
              </w:rPr>
              <w:t>04</w:t>
            </w:r>
          </w:p>
        </w:tc>
        <w:tc>
          <w:tcPr>
            <w:tcW w:w="3424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28</w:t>
            </w:r>
          </w:p>
        </w:tc>
      </w:tr>
      <w:tr w:rsidR="00D00FFD" w:rsidRPr="00BA7834" w:rsidTr="00D00FFD">
        <w:tc>
          <w:tcPr>
            <w:tcW w:w="3195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НДС</w:t>
            </w:r>
          </w:p>
        </w:tc>
        <w:tc>
          <w:tcPr>
            <w:tcW w:w="3304" w:type="dxa"/>
          </w:tcPr>
          <w:p w:rsidR="00D00FFD" w:rsidRPr="00BA7834" w:rsidRDefault="00D00FFD" w:rsidP="00C96310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8538</w:t>
            </w:r>
            <w:r w:rsidR="00C96310" w:rsidRPr="00BA7834">
              <w:rPr>
                <w:szCs w:val="28"/>
                <w:lang w:val="en-US"/>
              </w:rPr>
              <w:t>,</w:t>
            </w:r>
            <w:r w:rsidRPr="00BA7834">
              <w:rPr>
                <w:szCs w:val="28"/>
              </w:rPr>
              <w:t>3</w:t>
            </w:r>
          </w:p>
        </w:tc>
        <w:tc>
          <w:tcPr>
            <w:tcW w:w="3424" w:type="dxa"/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17</w:t>
            </w:r>
          </w:p>
        </w:tc>
      </w:tr>
      <w:tr w:rsidR="00D00FFD" w:rsidRPr="00BA7834" w:rsidTr="00D00FFD">
        <w:tc>
          <w:tcPr>
            <w:tcW w:w="3195" w:type="dxa"/>
            <w:tcBorders>
              <w:bottom w:val="single" w:sz="4" w:space="0" w:color="auto"/>
            </w:tcBorders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Оптовая цена програ</w:t>
            </w:r>
            <w:r w:rsidRPr="00BA7834">
              <w:rPr>
                <w:szCs w:val="28"/>
              </w:rPr>
              <w:t>м</w:t>
            </w:r>
            <w:r w:rsidRPr="00BA7834">
              <w:rPr>
                <w:szCs w:val="28"/>
              </w:rPr>
              <w:t>мы</w:t>
            </w:r>
          </w:p>
        </w:tc>
        <w:tc>
          <w:tcPr>
            <w:tcW w:w="3304" w:type="dxa"/>
            <w:tcBorders>
              <w:bottom w:val="single" w:sz="4" w:space="0" w:color="auto"/>
            </w:tcBorders>
          </w:tcPr>
          <w:p w:rsidR="00D00FFD" w:rsidRPr="00BA7834" w:rsidRDefault="00D00FFD" w:rsidP="00C96310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51229</w:t>
            </w:r>
            <w:r w:rsidR="00C96310" w:rsidRPr="00BA7834">
              <w:rPr>
                <w:szCs w:val="28"/>
                <w:lang w:val="en-US"/>
              </w:rPr>
              <w:t>,</w:t>
            </w:r>
            <w:r w:rsidRPr="00BA7834">
              <w:rPr>
                <w:szCs w:val="28"/>
              </w:rPr>
              <w:t>8</w:t>
            </w:r>
          </w:p>
        </w:tc>
        <w:tc>
          <w:tcPr>
            <w:tcW w:w="3424" w:type="dxa"/>
            <w:tcBorders>
              <w:bottom w:val="single" w:sz="4" w:space="0" w:color="auto"/>
            </w:tcBorders>
          </w:tcPr>
          <w:p w:rsidR="00D00FFD" w:rsidRPr="00BA7834" w:rsidRDefault="00D00FFD" w:rsidP="00740ACE">
            <w:pPr>
              <w:pStyle w:val="ab"/>
              <w:spacing w:after="0" w:line="360" w:lineRule="auto"/>
              <w:ind w:left="0"/>
              <w:jc w:val="left"/>
              <w:rPr>
                <w:szCs w:val="28"/>
              </w:rPr>
            </w:pPr>
            <w:r w:rsidRPr="00BA7834">
              <w:rPr>
                <w:szCs w:val="28"/>
              </w:rPr>
              <w:t>100</w:t>
            </w:r>
          </w:p>
        </w:tc>
      </w:tr>
    </w:tbl>
    <w:p w:rsidR="007401E7" w:rsidRPr="00BA7834" w:rsidRDefault="007401E7" w:rsidP="00860FE4">
      <w:pPr>
        <w:pStyle w:val="ab"/>
        <w:spacing w:before="120"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По результатам таблицы 13 построена круговая диаграмма в соответствии с рисунком </w:t>
      </w:r>
      <w:r w:rsidR="00C67F50">
        <w:rPr>
          <w:szCs w:val="28"/>
        </w:rPr>
        <w:t>20</w:t>
      </w:r>
      <w:r w:rsidRPr="00BA7834">
        <w:rPr>
          <w:szCs w:val="28"/>
        </w:rPr>
        <w:t>.</w:t>
      </w:r>
    </w:p>
    <w:p w:rsidR="007401E7" w:rsidRPr="00BA7834" w:rsidRDefault="00C96310" w:rsidP="004F6D24">
      <w:pPr>
        <w:pStyle w:val="ab"/>
        <w:spacing w:after="0" w:line="360" w:lineRule="auto"/>
        <w:ind w:left="0"/>
        <w:jc w:val="center"/>
        <w:rPr>
          <w:szCs w:val="28"/>
        </w:rPr>
      </w:pPr>
      <w:r w:rsidRPr="00BA7834">
        <w:rPr>
          <w:noProof/>
          <w:szCs w:val="28"/>
        </w:rPr>
        <w:drawing>
          <wp:inline distT="0" distB="0" distL="0" distR="0">
            <wp:extent cx="4387850" cy="2630544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24" cy="263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6F" w:rsidRPr="00BA7834" w:rsidRDefault="00C67F50" w:rsidP="00C96310">
      <w:pPr>
        <w:pStyle w:val="ab"/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Рисунок 20</w:t>
      </w:r>
      <w:r w:rsidR="001F13C0" w:rsidRPr="00BA7834">
        <w:rPr>
          <w:szCs w:val="28"/>
        </w:rPr>
        <w:t xml:space="preserve"> – Диаграмма структуры оптовый цены</w:t>
      </w:r>
    </w:p>
    <w:p w:rsidR="00D3626F" w:rsidRPr="00BA7834" w:rsidRDefault="00D3626F" w:rsidP="00D3626F">
      <w:pPr>
        <w:spacing w:line="360" w:lineRule="auto"/>
        <w:ind w:firstLine="964"/>
      </w:pPr>
      <w:r w:rsidRPr="00BA7834">
        <w:lastRenderedPageBreak/>
        <w:t>Таким образом, анализ структуры оптовой цены программы позволяет оценить распределение затрат и прибыли в рамках проекта. Это важно для пон</w:t>
      </w:r>
      <w:r w:rsidRPr="00BA7834">
        <w:t>и</w:t>
      </w:r>
      <w:r w:rsidRPr="00BA7834">
        <w:t>мания экономической эффективности и финансовой составляющей проекта ра</w:t>
      </w:r>
      <w:r w:rsidRPr="00BA7834">
        <w:t>з</w:t>
      </w:r>
      <w:r w:rsidRPr="00BA7834">
        <w:t>работки системы автоматизации для ООО «</w:t>
      </w:r>
      <w:proofErr w:type="spellStart"/>
      <w:r w:rsidRPr="00BA7834">
        <w:t>Транссовт</w:t>
      </w:r>
      <w:proofErr w:type="spellEnd"/>
      <w:r w:rsidRPr="00BA7834">
        <w:t>».</w:t>
      </w:r>
    </w:p>
    <w:p w:rsidR="00D3626F" w:rsidRPr="00BA7834" w:rsidRDefault="00D3626F">
      <w:pPr>
        <w:widowControl/>
        <w:jc w:val="left"/>
        <w:rPr>
          <w:szCs w:val="28"/>
        </w:rPr>
      </w:pPr>
      <w:r w:rsidRPr="00BA7834">
        <w:rPr>
          <w:szCs w:val="28"/>
        </w:rPr>
        <w:br w:type="page"/>
      </w:r>
    </w:p>
    <w:p w:rsidR="007401E7" w:rsidRPr="00BA7834" w:rsidRDefault="001F13C0" w:rsidP="00170642">
      <w:pPr>
        <w:pStyle w:val="ab"/>
        <w:spacing w:after="0" w:line="480" w:lineRule="auto"/>
        <w:ind w:left="0"/>
        <w:jc w:val="center"/>
        <w:rPr>
          <w:szCs w:val="28"/>
        </w:rPr>
      </w:pPr>
      <w:r w:rsidRPr="00BA7834">
        <w:rPr>
          <w:szCs w:val="28"/>
        </w:rPr>
        <w:lastRenderedPageBreak/>
        <w:t>ЗАКЛЮЧЕНИЕ</w:t>
      </w:r>
    </w:p>
    <w:p w:rsidR="001F13C0" w:rsidRPr="00BA7834" w:rsidRDefault="001F13C0" w:rsidP="0017064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В ходе выполнения</w:t>
      </w:r>
      <w:r w:rsidR="003B5012" w:rsidRPr="00BA7834">
        <w:rPr>
          <w:szCs w:val="28"/>
        </w:rPr>
        <w:t xml:space="preserve"> дипломного проекта</w:t>
      </w:r>
      <w:r w:rsidRPr="00BA7834">
        <w:rPr>
          <w:szCs w:val="28"/>
        </w:rPr>
        <w:t xml:space="preserve"> была проведена детальная анал</w:t>
      </w:r>
      <w:r w:rsidRPr="00BA7834">
        <w:rPr>
          <w:szCs w:val="28"/>
        </w:rPr>
        <w:t>и</w:t>
      </w:r>
      <w:r w:rsidRPr="00BA7834">
        <w:rPr>
          <w:szCs w:val="28"/>
        </w:rPr>
        <w:t>тическая работа по предметной области, включающая маркетинговые исследов</w:t>
      </w:r>
      <w:r w:rsidRPr="00BA7834">
        <w:rPr>
          <w:szCs w:val="28"/>
        </w:rPr>
        <w:t>а</w:t>
      </w:r>
      <w:r w:rsidRPr="00BA7834">
        <w:rPr>
          <w:szCs w:val="28"/>
        </w:rPr>
        <w:t>ния рынка и потребителей. В результате проведенных исследований была поставлена задача разработки системы для автоматизации решения задач лог</w:t>
      </w:r>
      <w:r w:rsidRPr="00BA7834">
        <w:rPr>
          <w:szCs w:val="28"/>
        </w:rPr>
        <w:t>и</w:t>
      </w:r>
      <w:r w:rsidRPr="00BA7834">
        <w:rPr>
          <w:szCs w:val="28"/>
        </w:rPr>
        <w:t>стики и планирования транспортных услуг ООО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>». Были рассмотрены методы инвестиционного анализа и выполнен расчет экономической эффективн</w:t>
      </w:r>
      <w:r w:rsidRPr="00BA7834">
        <w:rPr>
          <w:szCs w:val="28"/>
        </w:rPr>
        <w:t>о</w:t>
      </w:r>
      <w:r w:rsidRPr="00BA7834">
        <w:rPr>
          <w:szCs w:val="28"/>
        </w:rPr>
        <w:t xml:space="preserve">сти проекта, который показал полную себестоимость программы в размере </w:t>
      </w:r>
      <w:r w:rsidR="00232BD8" w:rsidRPr="00BA7834">
        <w:rPr>
          <w:szCs w:val="28"/>
        </w:rPr>
        <w:t>51229</w:t>
      </w:r>
      <w:r w:rsidR="00C96310" w:rsidRPr="00BA7834">
        <w:rPr>
          <w:szCs w:val="28"/>
        </w:rPr>
        <w:t>,</w:t>
      </w:r>
      <w:r w:rsidR="00232BD8" w:rsidRPr="00BA7834">
        <w:rPr>
          <w:szCs w:val="28"/>
        </w:rPr>
        <w:t>8</w:t>
      </w:r>
      <w:r w:rsidRPr="00BA7834">
        <w:rPr>
          <w:szCs w:val="28"/>
        </w:rPr>
        <w:t xml:space="preserve"> руб. и срок окупаемости инвестиций в 3 года и </w:t>
      </w:r>
      <w:r w:rsidR="00232BD8" w:rsidRPr="00BA7834">
        <w:rPr>
          <w:szCs w:val="28"/>
        </w:rPr>
        <w:t>1 месяц</w:t>
      </w:r>
      <w:r w:rsidRPr="00BA7834">
        <w:rPr>
          <w:szCs w:val="28"/>
        </w:rPr>
        <w:t>.</w:t>
      </w:r>
    </w:p>
    <w:p w:rsidR="001F13C0" w:rsidRPr="00BA7834" w:rsidRDefault="001F13C0" w:rsidP="0017064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Для разработки системы были изучены существующие решения в данной области, определены требования и разработаны функциональные и нефункци</w:t>
      </w:r>
      <w:r w:rsidRPr="00BA7834">
        <w:rPr>
          <w:szCs w:val="28"/>
        </w:rPr>
        <w:t>о</w:t>
      </w:r>
      <w:r w:rsidRPr="00BA7834">
        <w:rPr>
          <w:szCs w:val="28"/>
        </w:rPr>
        <w:t>нальные характеристики приложения. В ходе разработки использовались совр</w:t>
      </w:r>
      <w:r w:rsidRPr="00BA7834">
        <w:rPr>
          <w:szCs w:val="28"/>
        </w:rPr>
        <w:t>е</w:t>
      </w:r>
      <w:r w:rsidRPr="00BA7834">
        <w:rPr>
          <w:szCs w:val="28"/>
        </w:rPr>
        <w:t>менные технологии программирования, что обеспечило высокую производительность и удобство использования приложения.</w:t>
      </w:r>
    </w:p>
    <w:p w:rsidR="001F13C0" w:rsidRPr="00BA7834" w:rsidRDefault="001F13C0" w:rsidP="003B5012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После разработки системы было проведено тестирование и отладка пр</w:t>
      </w:r>
      <w:r w:rsidRPr="00BA7834">
        <w:rPr>
          <w:szCs w:val="28"/>
        </w:rPr>
        <w:t>и</w:t>
      </w:r>
      <w:r w:rsidRPr="00BA7834">
        <w:rPr>
          <w:szCs w:val="28"/>
        </w:rPr>
        <w:t>ложения, которые показали, что система работает корректно и удовлетворяет поставленным требованиям. В результате выполненной работы было создано полнофункциональное приложение, которое может быть использован</w:t>
      </w:r>
      <w:proofErr w:type="gramStart"/>
      <w:r w:rsidRPr="00BA7834">
        <w:rPr>
          <w:szCs w:val="28"/>
        </w:rPr>
        <w:t>о ООО</w:t>
      </w:r>
      <w:proofErr w:type="gramEnd"/>
      <w:r w:rsidRPr="00BA7834">
        <w:rPr>
          <w:szCs w:val="28"/>
        </w:rPr>
        <w:t xml:space="preserve"> «</w:t>
      </w:r>
      <w:proofErr w:type="spellStart"/>
      <w:r w:rsidRPr="00BA7834">
        <w:rPr>
          <w:szCs w:val="28"/>
        </w:rPr>
        <w:t>Транссовт</w:t>
      </w:r>
      <w:proofErr w:type="spellEnd"/>
      <w:r w:rsidRPr="00BA7834">
        <w:rPr>
          <w:szCs w:val="28"/>
        </w:rPr>
        <w:t>» для решения задач логистики и планирования транспортных услуг.</w:t>
      </w:r>
    </w:p>
    <w:p w:rsidR="001F13C0" w:rsidRPr="00BA7834" w:rsidRDefault="00DD1496" w:rsidP="001F13C0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t xml:space="preserve">Дипломный проект </w:t>
      </w:r>
      <w:r w:rsidR="00D3626F" w:rsidRPr="00BA7834">
        <w:t>является важным шагом в развитии технологических процессов ООО «</w:t>
      </w:r>
      <w:proofErr w:type="spellStart"/>
      <w:r w:rsidR="00D3626F" w:rsidRPr="00BA7834">
        <w:t>Транссовт</w:t>
      </w:r>
      <w:proofErr w:type="spellEnd"/>
      <w:r w:rsidR="00D3626F" w:rsidRPr="00BA7834">
        <w:t>», облегчая процесс планирования транспортных у</w:t>
      </w:r>
      <w:r w:rsidR="00D3626F" w:rsidRPr="00BA7834">
        <w:t>с</w:t>
      </w:r>
      <w:r w:rsidR="00D3626F" w:rsidRPr="00BA7834">
        <w:t>луг и повышая эффективность бизнес-процессов компании. Разработанная сист</w:t>
      </w:r>
      <w:r w:rsidR="00D3626F" w:rsidRPr="00BA7834">
        <w:t>е</w:t>
      </w:r>
      <w:r w:rsidR="00D3626F" w:rsidRPr="00BA7834">
        <w:t xml:space="preserve">ма автоматизации предоставляет компании возможность более эффективно управлять </w:t>
      </w:r>
      <w:proofErr w:type="spellStart"/>
      <w:r w:rsidR="00D3626F" w:rsidRPr="00BA7834">
        <w:t>логистическими</w:t>
      </w:r>
      <w:proofErr w:type="spellEnd"/>
      <w:r w:rsidR="00D3626F" w:rsidRPr="00BA7834">
        <w:t xml:space="preserve"> задачами и повысить уровень обслуживания клиентов, что в свою очередь способствует развитию и росту компании.</w:t>
      </w:r>
    </w:p>
    <w:p w:rsidR="001F13C0" w:rsidRPr="00BA7834" w:rsidRDefault="001F13C0" w:rsidP="001F13C0">
      <w:pPr>
        <w:pStyle w:val="ab"/>
        <w:spacing w:after="0" w:line="360" w:lineRule="auto"/>
        <w:ind w:left="0" w:firstLine="964"/>
        <w:rPr>
          <w:szCs w:val="28"/>
        </w:rPr>
      </w:pPr>
    </w:p>
    <w:p w:rsidR="001F13C0" w:rsidRPr="00BA7834" w:rsidRDefault="001F13C0" w:rsidP="001F13C0">
      <w:pPr>
        <w:pStyle w:val="ab"/>
        <w:spacing w:after="0" w:line="360" w:lineRule="auto"/>
        <w:ind w:left="0" w:firstLine="964"/>
        <w:rPr>
          <w:szCs w:val="28"/>
        </w:rPr>
      </w:pPr>
    </w:p>
    <w:p w:rsidR="001F13C0" w:rsidRPr="00BA7834" w:rsidRDefault="001F13C0" w:rsidP="001F13C0">
      <w:pPr>
        <w:pStyle w:val="ab"/>
        <w:spacing w:after="0" w:line="360" w:lineRule="auto"/>
        <w:ind w:left="0" w:firstLine="964"/>
        <w:rPr>
          <w:szCs w:val="28"/>
        </w:rPr>
      </w:pPr>
    </w:p>
    <w:p w:rsidR="001F13C0" w:rsidRPr="00BA7834" w:rsidRDefault="001F13C0" w:rsidP="001F13C0">
      <w:pPr>
        <w:pStyle w:val="ab"/>
        <w:spacing w:after="0" w:line="360" w:lineRule="auto"/>
        <w:ind w:left="0" w:firstLine="964"/>
        <w:rPr>
          <w:szCs w:val="28"/>
        </w:rPr>
      </w:pPr>
    </w:p>
    <w:p w:rsidR="001F13C0" w:rsidRPr="00BA7834" w:rsidRDefault="001F13C0" w:rsidP="00745F15">
      <w:pPr>
        <w:pStyle w:val="ab"/>
        <w:spacing w:after="0" w:line="480" w:lineRule="auto"/>
        <w:ind w:left="0"/>
        <w:jc w:val="center"/>
        <w:rPr>
          <w:szCs w:val="28"/>
        </w:rPr>
      </w:pPr>
      <w:r w:rsidRPr="00BA7834">
        <w:rPr>
          <w:szCs w:val="28"/>
        </w:rPr>
        <w:lastRenderedPageBreak/>
        <w:t>ЛИТЕРАТУРА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1 ГОСТ 19.105 – 78 Единая система программной документации: Общие требования к программным документам. – М: Изд-во стандартов, 1994.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2 ГОСТ 19.106 – 78 Единая система программной документации: Треб</w:t>
      </w:r>
      <w:r w:rsidRPr="00BA7834">
        <w:rPr>
          <w:szCs w:val="28"/>
        </w:rPr>
        <w:t>о</w:t>
      </w:r>
      <w:r w:rsidRPr="00BA7834">
        <w:rPr>
          <w:szCs w:val="28"/>
        </w:rPr>
        <w:t>вания к печатным документам, выполненным печатным способом. – М: Изд-во стандартов, 1994.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3 ГОСТ 19.402 – 78 Единая система программной документации: Опис</w:t>
      </w:r>
      <w:r w:rsidRPr="00BA7834">
        <w:rPr>
          <w:szCs w:val="28"/>
        </w:rPr>
        <w:t>а</w:t>
      </w:r>
      <w:r w:rsidRPr="00BA7834">
        <w:rPr>
          <w:szCs w:val="28"/>
        </w:rPr>
        <w:t>ние программы. – М: Изд-во стандартов, 1994.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4 ГОСТ 19.404 – 79 Единая система программной документации: Поясн</w:t>
      </w:r>
      <w:r w:rsidRPr="00BA7834">
        <w:rPr>
          <w:szCs w:val="28"/>
        </w:rPr>
        <w:t>и</w:t>
      </w:r>
      <w:r w:rsidRPr="00BA7834">
        <w:rPr>
          <w:szCs w:val="28"/>
        </w:rPr>
        <w:t>тельная записка. Требования к содержанию и оформлению. – М: Изд-во станда</w:t>
      </w:r>
      <w:r w:rsidRPr="00BA7834">
        <w:rPr>
          <w:szCs w:val="28"/>
        </w:rPr>
        <w:t>р</w:t>
      </w:r>
      <w:r w:rsidRPr="00BA7834">
        <w:rPr>
          <w:szCs w:val="28"/>
        </w:rPr>
        <w:t>тов, 1994.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5 ГОСТ 19.504 – 79 Единая система программной документации: Руков</w:t>
      </w:r>
      <w:r w:rsidRPr="00BA7834">
        <w:rPr>
          <w:szCs w:val="28"/>
        </w:rPr>
        <w:t>о</w:t>
      </w:r>
      <w:r w:rsidRPr="00BA7834">
        <w:rPr>
          <w:szCs w:val="28"/>
        </w:rPr>
        <w:t>дство программиста. Требования к содержанию и оформлению. – М: Изд-во ста</w:t>
      </w:r>
      <w:r w:rsidRPr="00BA7834">
        <w:rPr>
          <w:szCs w:val="28"/>
        </w:rPr>
        <w:t>н</w:t>
      </w:r>
      <w:r w:rsidRPr="00BA7834">
        <w:rPr>
          <w:szCs w:val="28"/>
        </w:rPr>
        <w:t>дартов, 1994.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6 </w:t>
      </w:r>
      <w:proofErr w:type="spellStart"/>
      <w:r w:rsidRPr="00BA7834">
        <w:rPr>
          <w:szCs w:val="28"/>
        </w:rPr>
        <w:t>Бартеньев</w:t>
      </w:r>
      <w:proofErr w:type="spellEnd"/>
      <w:r w:rsidRPr="00BA7834">
        <w:rPr>
          <w:szCs w:val="28"/>
        </w:rPr>
        <w:t xml:space="preserve"> О.В. 1С:Предприятие: программирование для всех. Базовые объекты. / О.В. </w:t>
      </w:r>
      <w:proofErr w:type="spellStart"/>
      <w:r w:rsidRPr="00BA7834">
        <w:rPr>
          <w:szCs w:val="28"/>
        </w:rPr>
        <w:t>Бартеньев</w:t>
      </w:r>
      <w:proofErr w:type="spellEnd"/>
      <w:r w:rsidRPr="00BA7834">
        <w:rPr>
          <w:szCs w:val="28"/>
        </w:rPr>
        <w:t>. – Москва : Диалог-МИФИ, 2020. – 243 с.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7 </w:t>
      </w:r>
      <w:proofErr w:type="spellStart"/>
      <w:r w:rsidRPr="00BA7834">
        <w:rPr>
          <w:szCs w:val="28"/>
        </w:rPr>
        <w:t>Габец</w:t>
      </w:r>
      <w:proofErr w:type="spellEnd"/>
      <w:r w:rsidRPr="00BA7834">
        <w:rPr>
          <w:szCs w:val="28"/>
        </w:rPr>
        <w:t xml:space="preserve"> А.П. 1С:Предприятие 8.3. Простые примеры разработки / А.П. </w:t>
      </w:r>
      <w:proofErr w:type="spellStart"/>
      <w:r w:rsidRPr="00BA7834">
        <w:rPr>
          <w:szCs w:val="28"/>
        </w:rPr>
        <w:t>Габец</w:t>
      </w:r>
      <w:proofErr w:type="spellEnd"/>
      <w:r w:rsidRPr="00BA7834">
        <w:rPr>
          <w:szCs w:val="28"/>
        </w:rPr>
        <w:t xml:space="preserve">, Д.И. Гончаров. – </w:t>
      </w:r>
      <w:proofErr w:type="spellStart"/>
      <w:r w:rsidRPr="00BA7834">
        <w:rPr>
          <w:szCs w:val="28"/>
        </w:rPr>
        <w:t>Санкт-Питербург</w:t>
      </w:r>
      <w:proofErr w:type="spellEnd"/>
      <w:r w:rsidRPr="00BA7834">
        <w:rPr>
          <w:szCs w:val="28"/>
        </w:rPr>
        <w:t xml:space="preserve"> : 1С:Паблишинг, 2022. – 671 с.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8 Радченко М.Г. 1С:Предприятие 8.3. Практическое пособие разработч</w:t>
      </w:r>
      <w:r w:rsidRPr="00BA7834">
        <w:rPr>
          <w:szCs w:val="28"/>
        </w:rPr>
        <w:t>и</w:t>
      </w:r>
      <w:r w:rsidRPr="00BA7834">
        <w:rPr>
          <w:szCs w:val="28"/>
        </w:rPr>
        <w:t>ка. Примеры и типовые приемы / М.Г. Радченко, Е.Ю. Хрусталева. – Москва : 1С-Паблишинг, 2019. – 964 с.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9 Султанова А.И., Шаронова А.А 1с</w:t>
      </w:r>
      <w:proofErr w:type="gramStart"/>
      <w:r w:rsidRPr="00BA7834">
        <w:rPr>
          <w:szCs w:val="28"/>
        </w:rPr>
        <w:t>:с</w:t>
      </w:r>
      <w:proofErr w:type="gramEnd"/>
      <w:r w:rsidRPr="00BA7834">
        <w:rPr>
          <w:szCs w:val="28"/>
        </w:rPr>
        <w:t>четчик ворон. мастер-класс по ра</w:t>
      </w:r>
      <w:r w:rsidRPr="00BA7834">
        <w:rPr>
          <w:szCs w:val="28"/>
        </w:rPr>
        <w:t>з</w:t>
      </w:r>
      <w:r w:rsidRPr="00BA7834">
        <w:rPr>
          <w:szCs w:val="28"/>
        </w:rPr>
        <w:t xml:space="preserve">работке мобильного приложения в среде 1с:предприятие 8 / </w:t>
      </w:r>
      <w:proofErr w:type="spellStart"/>
      <w:r w:rsidRPr="00BA7834">
        <w:rPr>
          <w:szCs w:val="28"/>
        </w:rPr>
        <w:t>султанова</w:t>
      </w:r>
      <w:proofErr w:type="spellEnd"/>
      <w:r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а.и</w:t>
      </w:r>
      <w:proofErr w:type="spellEnd"/>
      <w:r w:rsidRPr="00BA7834">
        <w:rPr>
          <w:szCs w:val="28"/>
        </w:rPr>
        <w:t xml:space="preserve">., </w:t>
      </w:r>
      <w:proofErr w:type="spellStart"/>
      <w:r w:rsidRPr="00BA7834">
        <w:rPr>
          <w:szCs w:val="28"/>
        </w:rPr>
        <w:t>шар</w:t>
      </w:r>
      <w:r w:rsidRPr="00BA7834">
        <w:rPr>
          <w:szCs w:val="28"/>
        </w:rPr>
        <w:t>о</w:t>
      </w:r>
      <w:r w:rsidRPr="00BA7834">
        <w:rPr>
          <w:szCs w:val="28"/>
        </w:rPr>
        <w:t>нова</w:t>
      </w:r>
      <w:proofErr w:type="spellEnd"/>
      <w:r w:rsidRPr="00BA7834">
        <w:rPr>
          <w:szCs w:val="28"/>
        </w:rPr>
        <w:t xml:space="preserve"> </w:t>
      </w:r>
      <w:proofErr w:type="spellStart"/>
      <w:r w:rsidRPr="00BA7834">
        <w:rPr>
          <w:szCs w:val="28"/>
        </w:rPr>
        <w:t>а.а</w:t>
      </w:r>
      <w:proofErr w:type="spellEnd"/>
      <w:r w:rsidRPr="00BA7834">
        <w:rPr>
          <w:szCs w:val="28"/>
        </w:rPr>
        <w:t xml:space="preserve">. – </w:t>
      </w:r>
      <w:proofErr w:type="spellStart"/>
      <w:r w:rsidRPr="00BA7834">
        <w:rPr>
          <w:szCs w:val="28"/>
        </w:rPr>
        <w:t>москва</w:t>
      </w:r>
      <w:proofErr w:type="spellEnd"/>
      <w:r w:rsidRPr="00BA7834">
        <w:rPr>
          <w:szCs w:val="28"/>
        </w:rPr>
        <w:t xml:space="preserve"> : </w:t>
      </w:r>
      <w:r w:rsidR="00C96310" w:rsidRPr="00BA7834">
        <w:rPr>
          <w:szCs w:val="28"/>
        </w:rPr>
        <w:t>ООО</w:t>
      </w:r>
      <w:r w:rsidRPr="00BA7834">
        <w:rPr>
          <w:szCs w:val="28"/>
        </w:rPr>
        <w:t xml:space="preserve"> «1с-паблишинг», 2023. – 215с.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10 Хрусталева Е.Ю. 101 совет начинающим разработчикам в системе «1С:Предприятие 8» / Е.Ю. Хрусталева. – Москва : ООО «1С-Паблишинг», 2015. – 214 с. 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11 Хрусталева Е.Ю. Знакомство с разработкой мобильных приложений на платформе </w:t>
      </w:r>
      <w:r w:rsidR="00C96310" w:rsidRPr="00BA7834">
        <w:rPr>
          <w:szCs w:val="28"/>
        </w:rPr>
        <w:t>«</w:t>
      </w:r>
      <w:r w:rsidRPr="00BA7834">
        <w:rPr>
          <w:szCs w:val="28"/>
        </w:rPr>
        <w:t>1С</w:t>
      </w:r>
      <w:proofErr w:type="gramStart"/>
      <w:r w:rsidRPr="00BA7834">
        <w:rPr>
          <w:szCs w:val="28"/>
        </w:rPr>
        <w:t>:П</w:t>
      </w:r>
      <w:proofErr w:type="gramEnd"/>
      <w:r w:rsidRPr="00BA7834">
        <w:rPr>
          <w:szCs w:val="28"/>
        </w:rPr>
        <w:t>редприятие 8</w:t>
      </w:r>
      <w:r w:rsidR="00C96310" w:rsidRPr="00BA7834">
        <w:rPr>
          <w:szCs w:val="28"/>
        </w:rPr>
        <w:t>»</w:t>
      </w:r>
      <w:r w:rsidRPr="00BA7834">
        <w:rPr>
          <w:szCs w:val="28"/>
        </w:rPr>
        <w:t xml:space="preserve"> / Е.Ю. Хрусталева. – Москва : ООО «1С-</w:t>
      </w:r>
      <w:r w:rsidRPr="00BA7834">
        <w:rPr>
          <w:szCs w:val="28"/>
        </w:rPr>
        <w:lastRenderedPageBreak/>
        <w:t>Паблишинг», 2023. – 384 с. 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>12 Чистов Павел П.В. Сборник лабораторных работ для студентов уче</w:t>
      </w:r>
      <w:r w:rsidRPr="00BA7834">
        <w:rPr>
          <w:szCs w:val="28"/>
        </w:rPr>
        <w:t>б</w:t>
      </w:r>
      <w:r w:rsidRPr="00BA7834">
        <w:rPr>
          <w:szCs w:val="28"/>
        </w:rPr>
        <w:t>ных заведений, изучающих программирование в системе 1С:Предприятие / П.В Павел Чистов. – Москва : 1С-Паблишинг, 2021. – 491 с.</w:t>
      </w:r>
    </w:p>
    <w:p w:rsidR="001F13C0" w:rsidRPr="00BA7834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  <w:r w:rsidRPr="00BA7834">
        <w:rPr>
          <w:szCs w:val="28"/>
        </w:rPr>
        <w:t xml:space="preserve">13 Встроенный язык программирования 1С:Предприятие // </w:t>
      </w:r>
      <w:proofErr w:type="spellStart"/>
      <w:r w:rsidRPr="00BA7834">
        <w:rPr>
          <w:szCs w:val="28"/>
        </w:rPr>
        <w:t>LiveJournal</w:t>
      </w:r>
      <w:proofErr w:type="spellEnd"/>
      <w:r w:rsidRPr="00BA7834">
        <w:rPr>
          <w:szCs w:val="28"/>
        </w:rPr>
        <w:t xml:space="preserve"> : сайт. – URL: https://luckyea77.livejournal.com/4278251.html</w:t>
      </w:r>
    </w:p>
    <w:p w:rsidR="001F13C0" w:rsidRPr="002F18F3" w:rsidRDefault="001F13C0" w:rsidP="00740ACE">
      <w:pPr>
        <w:pStyle w:val="ab"/>
        <w:spacing w:after="0" w:line="360" w:lineRule="auto"/>
        <w:ind w:left="0" w:firstLine="964"/>
        <w:rPr>
          <w:szCs w:val="28"/>
        </w:rPr>
      </w:pPr>
    </w:p>
    <w:sectPr w:rsidR="001F13C0" w:rsidRPr="002F18F3" w:rsidSect="004B72AF"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851" w:right="567" w:bottom="1644" w:left="1418" w:header="0" w:footer="0" w:gutter="0"/>
      <w:pgNumType w:start="6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6C3E" w:rsidRDefault="00D66C3E">
      <w:r>
        <w:separator/>
      </w:r>
    </w:p>
  </w:endnote>
  <w:endnote w:type="continuationSeparator" w:id="0">
    <w:p w:rsidR="00D66C3E" w:rsidRDefault="00D66C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B"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A85" w:rsidRDefault="00F1747F" w:rsidP="00724985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F96A8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96A85" w:rsidRDefault="00F96A85" w:rsidP="00724985">
    <w:pPr>
      <w:pStyle w:val="a5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A85" w:rsidRPr="00D2107B" w:rsidRDefault="00F1747F" w:rsidP="00AF1155">
    <w:pPr>
      <w:pStyle w:val="a5"/>
      <w:framePr w:w="575" w:h="435" w:hRule="exact" w:wrap="around" w:vAnchor="text" w:hAnchor="page" w:x="11074" w:y="-330"/>
      <w:jc w:val="center"/>
      <w:rPr>
        <w:rStyle w:val="a6"/>
        <w:lang w:val="en-US"/>
      </w:rPr>
    </w:pPr>
    <w:r>
      <w:rPr>
        <w:rStyle w:val="a6"/>
      </w:rPr>
      <w:fldChar w:fldCharType="begin"/>
    </w:r>
    <w:r w:rsidR="00F96A85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5000EA">
      <w:rPr>
        <w:rStyle w:val="a6"/>
        <w:noProof/>
      </w:rPr>
      <w:t>53</w:t>
    </w:r>
    <w:r>
      <w:rPr>
        <w:rStyle w:val="a6"/>
      </w:rPr>
      <w:fldChar w:fldCharType="end"/>
    </w:r>
  </w:p>
  <w:p w:rsidR="00F96A85" w:rsidRDefault="00F96A85" w:rsidP="00724985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A85" w:rsidRPr="00C51B70" w:rsidRDefault="00F1747F" w:rsidP="00072C32">
    <w:pPr>
      <w:pStyle w:val="a5"/>
      <w:ind w:right="360"/>
      <w:rPr>
        <w:lang w:val="en-US"/>
      </w:rPr>
    </w:pPr>
    <w:r>
      <w:rPr>
        <w:noProof/>
        <w:lang w:val="ru-RU"/>
      </w:rPr>
      <w:pict>
        <v:rect id="Rectangle 1139" o:spid="_x0000_s4140" style="position:absolute;left:0;text-align:left;margin-left:41.8pt;margin-top:-33.75pt;width:67.1pt;height:12.4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X/G7AIAAHs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" filled="f" stroked="f" strokeweight=".25pt">
          <v:textbox style="mso-next-textbox:#Rectangle 1139" inset="1pt,1pt,1pt,1pt">
            <w:txbxContent>
              <w:p w:rsidR="00F96A85" w:rsidRPr="002148DF" w:rsidRDefault="00F96A85" w:rsidP="00CF1B68">
                <w:pPr>
                  <w:rPr>
                    <w:rFonts w:ascii="Arial" w:hAnsi="Arial" w:cs="Arial"/>
                    <w:sz w:val="16"/>
                    <w:szCs w:val="16"/>
                  </w:rPr>
                </w:pPr>
                <w:r w:rsidRPr="00FB58EE">
                  <w:rPr>
                    <w:sz w:val="16"/>
                    <w:szCs w:val="16"/>
                  </w:rPr>
                  <w:t>Осипова</w:t>
                </w:r>
                <w:r w:rsidRPr="002148DF">
                  <w:rPr>
                    <w:rFonts w:ascii="Arial" w:hAnsi="Arial" w:cs="Arial"/>
                    <w:sz w:val="16"/>
                    <w:szCs w:val="16"/>
                  </w:rPr>
                  <w:t xml:space="preserve"> И.Ю</w:t>
                </w:r>
                <w:r>
                  <w:rPr>
                    <w:rFonts w:ascii="Arial" w:hAnsi="Arial" w:cs="Arial"/>
                    <w:sz w:val="16"/>
                    <w:szCs w:val="16"/>
                  </w:rPr>
                  <w:t>.</w:t>
                </w:r>
              </w:p>
              <w:p w:rsidR="00F96A85" w:rsidRPr="00FB58EE" w:rsidRDefault="00F96A85" w:rsidP="00FB58EE">
                <w:pPr>
                  <w:rPr>
                    <w:szCs w:val="16"/>
                  </w:rPr>
                </w:pPr>
              </w:p>
            </w:txbxContent>
          </v:textbox>
        </v:rect>
      </w:pict>
    </w:r>
    <w:r>
      <w:rPr>
        <w:noProof/>
        <w:lang w:val="ru-RU"/>
      </w:rPr>
      <w:pict>
        <v:rect id="_x0000_s4166" style="position:absolute;left:0;text-align:left;margin-left:42.3pt;margin-top:-12.05pt;width:67.05pt;height:12.4pt;z-index:25168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" filled="f" stroked="f" strokeweight=".25pt">
          <v:textbox style="mso-next-textbox:#_x0000_s4166" inset="1pt,1pt,1pt,1pt">
            <w:txbxContent>
              <w:p w:rsidR="00F96A85" w:rsidRPr="002148DF" w:rsidRDefault="00F96A85" w:rsidP="00FB58EE">
                <w:pPr>
                  <w:rPr>
                    <w:rFonts w:ascii="Arial" w:hAnsi="Arial" w:cs="Arial"/>
                    <w:sz w:val="16"/>
                    <w:szCs w:val="16"/>
                  </w:rPr>
                </w:pPr>
                <w:r w:rsidRPr="00FB58EE">
                  <w:rPr>
                    <w:sz w:val="16"/>
                    <w:szCs w:val="16"/>
                  </w:rPr>
                  <w:t>Осипова</w:t>
                </w:r>
                <w:r w:rsidRPr="002148DF">
                  <w:rPr>
                    <w:rFonts w:ascii="Arial" w:hAnsi="Arial" w:cs="Arial"/>
                    <w:sz w:val="16"/>
                    <w:szCs w:val="16"/>
                  </w:rPr>
                  <w:t xml:space="preserve"> И.Ю</w:t>
                </w:r>
                <w:r>
                  <w:rPr>
                    <w:rFonts w:ascii="Arial" w:hAnsi="Arial" w:cs="Arial"/>
                    <w:sz w:val="16"/>
                    <w:szCs w:val="16"/>
                  </w:rPr>
                  <w:t>.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302" o:spid="_x0000_s4138" style="position:absolute;left:0;text-align:left;margin-left:-14.45pt;margin-top:-32.6pt;width:55.35pt;height:12.4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" filled="f" stroked="f" strokeweight=".25pt">
          <v:textbox style="mso-next-textbox:#Rectangle 302" inset="1pt,1pt,1pt,1pt">
            <w:txbxContent>
              <w:p w:rsidR="00F96A85" w:rsidRPr="00FB58EE" w:rsidRDefault="00F96A85" w:rsidP="00C51B70">
                <w:pPr>
                  <w:rPr>
                    <w:i/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Т</w:t>
                </w:r>
                <w:r w:rsidRPr="00FB58EE">
                  <w:rPr>
                    <w:i/>
                    <w:sz w:val="16"/>
                    <w:szCs w:val="16"/>
                  </w:rPr>
                  <w:t>.</w:t>
                </w:r>
                <w:r>
                  <w:rPr>
                    <w:sz w:val="16"/>
                    <w:szCs w:val="16"/>
                  </w:rPr>
                  <w:t>к</w:t>
                </w:r>
                <w:r w:rsidRPr="004C79D3">
                  <w:rPr>
                    <w:sz w:val="16"/>
                    <w:szCs w:val="16"/>
                  </w:rPr>
                  <w:t>онтроль</w:t>
                </w:r>
              </w:p>
              <w:p w:rsidR="00F96A85" w:rsidRPr="00C51B70" w:rsidRDefault="00F96A85" w:rsidP="00C51B70">
                <w:pPr>
                  <w:rPr>
                    <w:szCs w:val="16"/>
                  </w:rPr>
                </w:pPr>
              </w:p>
            </w:txbxContent>
          </v:textbox>
        </v:rect>
      </w:pict>
    </w:r>
    <w:r>
      <w:rPr>
        <w:noProof/>
        <w:lang w:val="ru-RU"/>
      </w:rPr>
      <w:pict>
        <v:rect id="_x0000_s4165" style="position:absolute;left:0;text-align:left;margin-left:-32.3pt;margin-top:-11.25pt;width:55.4pt;height:12.4pt;z-index:251681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" filled="f" stroked="f" strokeweight=".25pt">
          <v:textbox style="mso-next-textbox:#_x0000_s4165" inset="1pt,1pt,1pt,1pt">
            <w:txbxContent>
              <w:p w:rsidR="00F96A85" w:rsidRPr="00724985" w:rsidRDefault="00F96A85" w:rsidP="00FB58EE">
                <w:pPr>
                  <w:jc w:val="center"/>
                  <w:rPr>
                    <w:i/>
                    <w:sz w:val="16"/>
                    <w:szCs w:val="16"/>
                  </w:rPr>
                </w:pPr>
                <w:r w:rsidRPr="00FB58EE">
                  <w:rPr>
                    <w:sz w:val="16"/>
                    <w:szCs w:val="16"/>
                  </w:rPr>
                  <w:t>У</w:t>
                </w:r>
                <w:r>
                  <w:rPr>
                    <w:sz w:val="16"/>
                    <w:szCs w:val="16"/>
                  </w:rPr>
                  <w:t>тв</w:t>
                </w:r>
                <w:r>
                  <w:rPr>
                    <w:rFonts w:ascii="Arial" w:hAnsi="Arial" w:cs="Arial"/>
                    <w:i/>
                    <w:sz w:val="16"/>
                    <w:szCs w:val="16"/>
                  </w:rPr>
                  <w:t>.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1141" o:spid="_x0000_s4139" style="position:absolute;left:0;text-align:left;margin-left:-21.2pt;margin-top:-22.4pt;width:55.4pt;height:12.4pt;z-index:2516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" filled="f" stroked="f" strokeweight=".25pt">
          <v:textbox style="mso-next-textbox:#Rectangle 1141" inset="1pt,1pt,1pt,1pt">
            <w:txbxContent>
              <w:p w:rsidR="00F96A85" w:rsidRPr="00724985" w:rsidRDefault="00F96A85" w:rsidP="00D2485D">
                <w:pPr>
                  <w:jc w:val="center"/>
                  <w:rPr>
                    <w:i/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 xml:space="preserve"> Н.контроль</w:t>
                </w:r>
              </w:p>
            </w:txbxContent>
          </v:textbox>
        </v:rect>
      </w:pict>
    </w:r>
    <w:r>
      <w:rPr>
        <w:noProof/>
        <w:lang w:val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22" o:spid="_x0000_s4136" type="#_x0000_t202" style="position:absolute;left:0;text-align:left;margin-left:-22.6pt;margin-top:-57.05pt;width:55.25pt;height:15.9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" filled="f" stroked="f">
          <v:textbox style="mso-next-textbox:#Text Box 322">
            <w:txbxContent>
              <w:p w:rsidR="00F96A85" w:rsidRPr="009F1059" w:rsidRDefault="00F96A85" w:rsidP="00D2485D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Разработал</w:t>
                </w:r>
              </w:p>
              <w:p w:rsidR="00F96A85" w:rsidRPr="003A6BB5" w:rsidRDefault="00F96A85" w:rsidP="003A6BB5">
                <w:pPr>
                  <w:rPr>
                    <w:szCs w:val="16"/>
                  </w:rPr>
                </w:pPr>
              </w:p>
            </w:txbxContent>
          </v:textbox>
        </v:shape>
      </w:pict>
    </w:r>
    <w:r>
      <w:rPr>
        <w:noProof/>
        <w:lang w:val="ru-RU"/>
      </w:rPr>
      <w:pict>
        <v:shape id="Text Box 323" o:spid="_x0000_s4137" type="#_x0000_t202" style="position:absolute;left:0;text-align:left;margin-left:-26.25pt;margin-top:-46.5pt;width:54.85pt;height:22.15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qECuw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" filled="f" stroked="f">
          <v:textbox style="mso-next-textbox:#Text Box 323">
            <w:txbxContent>
              <w:p w:rsidR="00F96A85" w:rsidRPr="009F1059" w:rsidRDefault="00F96A85" w:rsidP="00D2485D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proofErr w:type="spellStart"/>
                <w:r w:rsidRPr="00FB58EE">
                  <w:rPr>
                    <w:sz w:val="16"/>
                    <w:szCs w:val="16"/>
                  </w:rPr>
                  <w:t>Провер</w:t>
                </w:r>
                <w:proofErr w:type="spellEnd"/>
                <w:r>
                  <w:rPr>
                    <w:rFonts w:ascii="Arial" w:hAnsi="Arial" w:cs="Arial"/>
                    <w:i/>
                    <w:sz w:val="16"/>
                    <w:szCs w:val="16"/>
                  </w:rPr>
                  <w:t>.</w:t>
                </w:r>
              </w:p>
            </w:txbxContent>
          </v:textbox>
        </v:shape>
      </w:pict>
    </w:r>
    <w:r>
      <w:rPr>
        <w:noProof/>
        <w:lang w:val="ru-RU"/>
      </w:rPr>
      <w:pict>
        <v:rect id="Rectangle 1138" o:spid="_x0000_s4141" style="position:absolute;left:0;text-align:left;margin-left:41.85pt;margin-top:-22.35pt;width:67.05pt;height:12.4pt;z-index:25167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" filled="f" stroked="f" strokeweight=".25pt">
          <v:textbox style="mso-next-textbox:#Rectangle 1138" inset="1pt,1pt,1pt,1pt">
            <w:txbxContent>
              <w:p w:rsidR="00F96A85" w:rsidRPr="002148DF" w:rsidRDefault="00F96A85" w:rsidP="00CF1B68">
                <w:pPr>
                  <w:rPr>
                    <w:rFonts w:ascii="Arial" w:hAnsi="Arial" w:cs="Arial"/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Михайлова</w:t>
                </w:r>
                <w:r>
                  <w:rPr>
                    <w:rFonts w:ascii="Arial" w:hAnsi="Arial" w:cs="Arial"/>
                    <w:sz w:val="16"/>
                    <w:szCs w:val="16"/>
                  </w:rPr>
                  <w:t xml:space="preserve"> Е.В.</w:t>
                </w:r>
              </w:p>
              <w:p w:rsidR="00F96A85" w:rsidRPr="004C79D3" w:rsidRDefault="00F96A85" w:rsidP="004C79D3">
                <w:pPr>
                  <w:rPr>
                    <w:szCs w:val="16"/>
                  </w:rPr>
                </w:pPr>
              </w:p>
            </w:txbxContent>
          </v:textbox>
        </v:rect>
      </w:pict>
    </w:r>
    <w:r>
      <w:rPr>
        <w:noProof/>
        <w:lang w:val="ru-RU"/>
      </w:rPr>
      <w:pict>
        <v:line id="Line 277" o:spid="_x0000_s4135" style="position:absolute;left:0;text-align:left;flip:x;z-index:251639296;visibility:visible" from="39.65pt,-95.2pt" to="39.6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" strokeweight="2pt"/>
      </w:pict>
    </w:r>
    <w:r>
      <w:rPr>
        <w:noProof/>
        <w:lang w:val="ru-RU"/>
      </w:rPr>
      <w:pict>
        <v:rect id="Rectangle 287" o:spid="_x0000_s4134" style="position:absolute;left:0;text-align:left;margin-left:110.9pt;margin-top:-69.7pt;width:39.95pt;height:12.4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" filled="f" stroked="f" strokeweight=".25pt">
          <v:textbox style="mso-next-textbox:#Rectangle 287" inset="1pt,1pt,1pt,1pt">
            <w:txbxContent>
              <w:p w:rsidR="00F96A85" w:rsidRPr="00D2485D" w:rsidRDefault="00F96A85" w:rsidP="00D47811">
                <w:pPr>
                  <w:jc w:val="center"/>
                  <w:rPr>
                    <w:rFonts w:ascii="Arial" w:hAnsi="Arial" w:cs="Arial"/>
                    <w:sz w:val="16"/>
                    <w:szCs w:val="16"/>
                  </w:rPr>
                </w:pPr>
                <w:r w:rsidRPr="00D2485D">
                  <w:rPr>
                    <w:rFonts w:ascii="Arial" w:hAnsi="Arial" w:cs="Arial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284" o:spid="_x0000_s4133" style="position:absolute;left:0;text-align:left;margin-left:-15.9pt;margin-top:-69.1pt;width:23pt;height:12.4pt;z-index:251646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" filled="f" stroked="f" strokeweight=".25pt">
          <v:textbox style="mso-next-textbox:#Rectangle 284" inset="1pt,1pt,1pt,1pt">
            <w:txbxContent>
              <w:p w:rsidR="00F96A85" w:rsidRPr="00573E4A" w:rsidRDefault="00F96A85" w:rsidP="00D47811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proofErr w:type="spellStart"/>
                <w:r w:rsidRPr="00D2485D">
                  <w:rPr>
                    <w:rFonts w:ascii="Arial" w:hAnsi="Arial" w:cs="Arial"/>
                    <w:sz w:val="16"/>
                    <w:szCs w:val="16"/>
                  </w:rPr>
                  <w:t>Изм</w:t>
                </w:r>
                <w:proofErr w:type="spellEnd"/>
                <w:r w:rsidRPr="00573E4A">
                  <w:rPr>
                    <w:rFonts w:ascii="Arial" w:hAnsi="Arial" w:cs="Arial"/>
                    <w:i/>
                    <w:sz w:val="16"/>
                    <w:szCs w:val="16"/>
                  </w:rPr>
                  <w:t>.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285" o:spid="_x0000_s4132" style="position:absolute;left:0;text-align:left;margin-left:10.25pt;margin-top:-68.95pt;width:28.7pt;height:12.4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" filled="f" stroked="f" strokeweight=".25pt">
          <v:textbox style="mso-next-textbox:#Rectangle 285" inset="1pt,1pt,1pt,1pt">
            <w:txbxContent>
              <w:p w:rsidR="00F96A85" w:rsidRPr="00D2485D" w:rsidRDefault="00F96A85" w:rsidP="00D47811">
                <w:pPr>
                  <w:jc w:val="center"/>
                  <w:rPr>
                    <w:rFonts w:ascii="Arial" w:hAnsi="Arial" w:cs="Arial"/>
                    <w:sz w:val="16"/>
                    <w:szCs w:val="16"/>
                  </w:rPr>
                </w:pPr>
                <w:r w:rsidRPr="00D2485D">
                  <w:rPr>
                    <w:rFonts w:ascii="Arial" w:hAnsi="Arial" w:cs="Arial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286" o:spid="_x0000_s4131" style="position:absolute;left:0;text-align:left;margin-left:41.5pt;margin-top:-69.1pt;width:67.1pt;height:12.4pt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" filled="f" stroked="f" strokeweight=".25pt">
          <v:textbox style="mso-next-textbox:#Rectangle 286" inset="1pt,1pt,1pt,1pt">
            <w:txbxContent>
              <w:p w:rsidR="00F96A85" w:rsidRPr="00D2485D" w:rsidRDefault="00F96A85" w:rsidP="00D47811">
                <w:pPr>
                  <w:jc w:val="center"/>
                  <w:rPr>
                    <w:rFonts w:ascii="Arial" w:hAnsi="Arial" w:cs="Arial"/>
                    <w:sz w:val="16"/>
                    <w:szCs w:val="16"/>
                  </w:rPr>
                </w:pPr>
                <w:r w:rsidRPr="00D2485D">
                  <w:rPr>
                    <w:rFonts w:ascii="Arial" w:hAnsi="Arial" w:cs="Arial"/>
                    <w:sz w:val="16"/>
                    <w:szCs w:val="16"/>
                  </w:rPr>
                  <w:t>№ докум.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288" o:spid="_x0000_s4130" style="position:absolute;left:0;text-align:left;margin-left:154.95pt;margin-top:-70.65pt;width:26.05pt;height:12.4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" filled="f" stroked="f" strokeweight=".25pt">
          <v:textbox style="mso-next-textbox:#Rectangle 288" inset="1pt,1pt,1pt,1pt">
            <w:txbxContent>
              <w:p w:rsidR="00F96A85" w:rsidRPr="00D2485D" w:rsidRDefault="00F96A85" w:rsidP="00D47811">
                <w:pPr>
                  <w:jc w:val="center"/>
                  <w:rPr>
                    <w:rFonts w:ascii="Arial" w:hAnsi="Arial" w:cs="Arial"/>
                    <w:sz w:val="16"/>
                    <w:szCs w:val="16"/>
                  </w:rPr>
                </w:pPr>
                <w:r w:rsidRPr="00D2485D">
                  <w:rPr>
                    <w:rFonts w:ascii="Arial" w:hAnsi="Arial" w:cs="Arial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val="ru-RU"/>
      </w:rPr>
      <w:pict>
        <v:line id="Line 292" o:spid="_x0000_s4129" style="position:absolute;left:0;text-align:left;flip:y;z-index:251654656;visibility:visible" from="-17.5pt,-58.5pt" to="508.4pt,-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" strokeweight="2pt"/>
      </w:pict>
    </w:r>
    <w:r>
      <w:rPr>
        <w:noProof/>
        <w:lang w:val="ru-RU"/>
      </w:rPr>
      <w:pict>
        <v:line id="Line 309" o:spid="_x0000_s4128" style="position:absolute;left:0;text-align:left;z-index:251663872;visibility:visible" from="352.85pt,-31.05pt" to="507.4pt,-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" strokeweight="2pt"/>
      </w:pict>
    </w:r>
    <w:r>
      <w:rPr>
        <w:noProof/>
        <w:lang w:val="ru-RU"/>
      </w:rPr>
      <w:pict>
        <v:rect id="Rectangle 312" o:spid="_x0000_s4127" style="position:absolute;left:0;text-align:left;margin-left:442.45pt;margin-top:-56.7pt;width:60.6pt;height:12.4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" filled="f" stroked="f" strokeweight=".25pt">
          <v:textbox style="mso-next-textbox:#Rectangle 312" inset="1pt,1pt,1pt,1pt">
            <w:txbxContent>
              <w:p w:rsidR="00F96A85" w:rsidRPr="00573E4A" w:rsidRDefault="00F96A85" w:rsidP="00D47811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r w:rsidRPr="00573E4A">
                  <w:rPr>
                    <w:rFonts w:ascii="Arial" w:hAnsi="Arial" w:cs="Arial"/>
                    <w:i/>
                    <w:sz w:val="16"/>
                    <w:szCs w:val="16"/>
                  </w:rPr>
                  <w:t>Листов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298" o:spid="_x0000_s4126" style="position:absolute;left:0;text-align:left;margin-left:41.05pt;margin-top:-56.35pt;width:67.1pt;height:12.4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" filled="f" stroked="f" strokeweight=".25pt">
          <v:textbox style="mso-next-textbox:#Rectangle 298" inset="1pt,1pt,1pt,1pt">
            <w:txbxContent>
              <w:p w:rsidR="00F96A85" w:rsidRPr="002148DF" w:rsidRDefault="00F96A85" w:rsidP="00D47811">
                <w:pPr>
                  <w:rPr>
                    <w:rFonts w:ascii="Arial" w:hAnsi="Arial" w:cs="Arial"/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Петров</w:t>
                </w:r>
                <w:r>
                  <w:rPr>
                    <w:rFonts w:ascii="Arial" w:hAnsi="Arial" w:cs="Arial"/>
                    <w:sz w:val="16"/>
                    <w:szCs w:val="16"/>
                  </w:rPr>
                  <w:t xml:space="preserve"> Р.А.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1140" o:spid="_x0000_s4125" style="position:absolute;left:0;text-align:left;margin-left:41.6pt;margin-top:-44.5pt;width:67.1pt;height:12.4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" filled="f" stroked="f" strokeweight=".25pt">
          <v:textbox style="mso-next-textbox:#Rectangle 1140" inset="1pt,1pt,1pt,1pt">
            <w:txbxContent>
              <w:p w:rsidR="00F96A85" w:rsidRPr="002148DF" w:rsidRDefault="00F96A85" w:rsidP="002148DF">
                <w:pPr>
                  <w:rPr>
                    <w:rFonts w:ascii="Arial" w:hAnsi="Arial" w:cs="Arial"/>
                    <w:sz w:val="16"/>
                    <w:szCs w:val="16"/>
                  </w:rPr>
                </w:pPr>
                <w:r>
                  <w:rPr>
                    <w:sz w:val="16"/>
                    <w:szCs w:val="16"/>
                  </w:rPr>
                  <w:t>Наумов</w:t>
                </w:r>
                <w:r>
                  <w:rPr>
                    <w:rFonts w:ascii="Arial" w:hAnsi="Arial" w:cs="Arial"/>
                    <w:sz w:val="16"/>
                    <w:szCs w:val="16"/>
                  </w:rPr>
                  <w:t xml:space="preserve"> Д.Д.</w:t>
                </w:r>
              </w:p>
            </w:txbxContent>
          </v:textbox>
        </v:rect>
      </w:pict>
    </w:r>
    <w:r>
      <w:rPr>
        <w:noProof/>
        <w:lang w:val="ru-RU"/>
      </w:rPr>
      <w:pict>
        <v:line id="Line 310" o:spid="_x0000_s4124" style="position:absolute;left:0;text-align:left;z-index:251664896;visibility:visible" from="438.65pt,-57.1pt" to="438.65pt,-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" strokeweight="2pt"/>
      </w:pict>
    </w:r>
    <w:r>
      <w:rPr>
        <w:noProof/>
        <w:lang w:val="ru-RU"/>
      </w:rPr>
      <w:pict>
        <v:rect id="Rectangle 316" o:spid="_x0000_s4123" style="position:absolute;left:0;text-align:left;margin-left:368pt;margin-top:-23.65pt;width:127.6pt;height:17.65pt;z-index:25167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" filled="f" stroked="f" strokeweight=".25pt">
          <v:textbox style="mso-next-textbox:#Rectangle 316" inset="1pt,1pt,1pt,1pt">
            <w:txbxContent>
              <w:p w:rsidR="00F96A85" w:rsidRPr="001C4D9C" w:rsidRDefault="00F96A85" w:rsidP="00D47811">
                <w:pPr>
                  <w:jc w:val="center"/>
                  <w:rPr>
                    <w:szCs w:val="28"/>
                  </w:rPr>
                </w:pPr>
                <w:proofErr w:type="spellStart"/>
                <w:r>
                  <w:rPr>
                    <w:szCs w:val="28"/>
                  </w:rPr>
                  <w:t>В</w:t>
                </w:r>
                <w:r w:rsidRPr="000C7417">
                  <w:rPr>
                    <w:szCs w:val="28"/>
                  </w:rPr>
                  <w:t>П</w:t>
                </w:r>
                <w:r>
                  <w:rPr>
                    <w:szCs w:val="28"/>
                  </w:rPr>
                  <w:t>ол</w:t>
                </w:r>
                <w:r w:rsidRPr="000C7417">
                  <w:rPr>
                    <w:szCs w:val="28"/>
                  </w:rPr>
                  <w:t>К</w:t>
                </w:r>
                <w:proofErr w:type="spellEnd"/>
              </w:p>
            </w:txbxContent>
          </v:textbox>
        </v:rect>
      </w:pict>
    </w:r>
    <w:r>
      <w:rPr>
        <w:noProof/>
        <w:lang w:val="ru-RU"/>
      </w:rPr>
      <w:pict>
        <v:line id="Line 281" o:spid="_x0000_s4122" style="position:absolute;left:0;text-align:left;z-index:251643392;visibility:visible" from="394.4pt,-57.1pt" to="394.5pt,-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" strokeweight="2pt"/>
      </w:pict>
    </w:r>
    <w:r>
      <w:rPr>
        <w:noProof/>
        <w:lang w:val="ru-RU"/>
      </w:rPr>
      <w:pict>
        <v:rect id="Rectangle 291" o:spid="_x0000_s4121" style="position:absolute;left:0;text-align:left;margin-left:185.65pt;margin-top:-84.4pt;width:316.85pt;height:19.1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" filled="f" stroked="f" strokeweight=".25pt">
          <v:textbox style="mso-next-textbox:#Rectangle 291" inset="1pt,1pt,1pt,1pt">
            <w:txbxContent>
              <w:p w:rsidR="00F96A85" w:rsidRDefault="00F96A85" w:rsidP="00D47811">
                <w:pPr>
                  <w:jc w:val="center"/>
                  <w:rPr>
                    <w:noProof/>
                  </w:rPr>
                </w:pPr>
                <w:r>
                  <w:rPr>
                    <w:noProof/>
                  </w:rPr>
                  <w:t xml:space="preserve">ДП </w:t>
                </w:r>
                <w:r w:rsidRPr="00B05A5F">
                  <w:rPr>
                    <w:noProof/>
                  </w:rPr>
                  <w:t>09</w:t>
                </w:r>
                <w:r>
                  <w:rPr>
                    <w:noProof/>
                  </w:rPr>
                  <w:t>.02.03 ПКС-419.17.23 ПЗ</w:t>
                </w:r>
              </w:p>
              <w:p w:rsidR="00F96A85" w:rsidRPr="008B6A74" w:rsidRDefault="00F96A85" w:rsidP="00D47811">
                <w:pPr>
                  <w:jc w:val="center"/>
                </w:pPr>
              </w:p>
            </w:txbxContent>
          </v:textbox>
        </v:rect>
      </w:pict>
    </w:r>
    <w:r>
      <w:rPr>
        <w:noProof/>
        <w:lang w:val="ru-RU"/>
      </w:rPr>
      <w:pict>
        <v:line id="Line 280" o:spid="_x0000_s4120" style="position:absolute;left:0;text-align:left;flip:x;z-index:251642368;visibility:visible" from="181.95pt,-95.2pt" to="182.3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" strokeweight="2pt"/>
      </w:pict>
    </w:r>
    <w:r>
      <w:rPr>
        <w:noProof/>
        <w:lang w:val="ru-RU"/>
      </w:rPr>
      <w:pict>
        <v:line id="Line 279" o:spid="_x0000_s4119" style="position:absolute;left:0;text-align:left;z-index:251641344;visibility:visible" from="153.55pt,-95.2pt" to="153.55pt,-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" strokeweight="2pt"/>
      </w:pict>
    </w:r>
    <w:r>
      <w:rPr>
        <w:noProof/>
        <w:lang w:val="ru-RU"/>
      </w:rPr>
      <w:pict>
        <v:line id="Line 278" o:spid="_x0000_s4118" style="position:absolute;left:0;text-align:left;z-index:251640320;visibility:visible" from="110.9pt,-95.2pt" to="110.9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" strokeweight="2pt"/>
      </w:pict>
    </w:r>
    <w:r>
      <w:rPr>
        <w:noProof/>
        <w:lang w:val="ru-RU"/>
      </w:rPr>
      <w:pict>
        <v:line id="Line 275" o:spid="_x0000_s4117" style="position:absolute;left:0;text-align:left;z-index:251637248;visibility:visible" from="10.25pt,-95.15pt" to="10.25pt,-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" strokeweight="2pt"/>
      </w:pict>
    </w:r>
    <w:r>
      <w:rPr>
        <w:noProof/>
        <w:lang w:val="ru-RU"/>
      </w:rPr>
      <w:pict>
        <v:line id="Line 276" o:spid="_x0000_s4116" style="position:absolute;left:0;text-align:left;z-index:251638272;visibility:visible" from="-16.85pt,-95.2pt" to="507.4pt,-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" strokeweight="2pt"/>
      </w:pict>
    </w:r>
    <w:r>
      <w:rPr>
        <w:noProof/>
        <w:lang w:val="ru-RU"/>
      </w:rPr>
      <w:pict>
        <v:line id="Line 294" o:spid="_x0000_s4115" style="position:absolute;left:0;text-align:left;z-index:251656704;visibility:visible" from="-16.65pt,-82.4pt" to="181.95pt,-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" strokeweight="1pt"/>
      </w:pict>
    </w:r>
    <w:r>
      <w:rPr>
        <w:noProof/>
        <w:lang w:val="ru-RU"/>
      </w:rPr>
      <w:pict>
        <v:line id="Line 293" o:spid="_x0000_s4114" style="position:absolute;left:0;text-align:left;z-index:251655680;visibility:visible" from="-15.9pt,-71pt" to="182.7pt,-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" strokeweight="2pt"/>
      </w:pict>
    </w:r>
    <w:r>
      <w:rPr>
        <w:noProof/>
        <w:lang w:val="ru-RU"/>
      </w:rPr>
      <w:pict>
        <v:rect id="Rectangle 289" o:spid="_x0000_s4113" style="position:absolute;left:0;text-align:left;margin-left:397.55pt;margin-top:-56.9pt;width:38.4pt;height:12.4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" filled="f" stroked="f" strokeweight=".25pt">
          <v:textbox style="mso-next-textbox:#Rectangle 289" inset="1pt,1pt,1pt,1pt">
            <w:txbxContent>
              <w:p w:rsidR="00F96A85" w:rsidRPr="00573E4A" w:rsidRDefault="00F96A85" w:rsidP="00D47811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r w:rsidRPr="00573E4A">
                  <w:rPr>
                    <w:rFonts w:ascii="Arial" w:hAnsi="Arial" w:cs="Arial"/>
                    <w:i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311" o:spid="_x0000_s4112" style="position:absolute;left:0;text-align:left;margin-left:355.15pt;margin-top:-56.9pt;width:38.45pt;height:12.4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" filled="f" stroked="f" strokeweight=".25pt">
          <v:textbox style="mso-next-textbox:#Rectangle 311" inset="1pt,1pt,1pt,1pt">
            <w:txbxContent>
              <w:p w:rsidR="00F96A85" w:rsidRPr="00573E4A" w:rsidRDefault="00F96A85" w:rsidP="00D47811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  <w:r w:rsidRPr="00573E4A">
                  <w:rPr>
                    <w:rFonts w:ascii="Arial" w:hAnsi="Arial" w:cs="Arial"/>
                    <w:i/>
                    <w:sz w:val="16"/>
                    <w:szCs w:val="16"/>
                  </w:rPr>
                  <w:t>Лит.</w:t>
                </w:r>
              </w:p>
              <w:p w:rsidR="00F96A85" w:rsidRPr="004019FE" w:rsidRDefault="00F96A85" w:rsidP="00D47811">
                <w:pPr>
                  <w:jc w:val="center"/>
                  <w:rPr>
                    <w:rFonts w:ascii="Journal" w:hAnsi="Journal"/>
                    <w:sz w:val="24"/>
                    <w:szCs w:val="24"/>
                  </w:rPr>
                </w:pPr>
                <w:r w:rsidRPr="00E14490">
                  <w:rPr>
                    <w:rFonts w:ascii="Journal" w:hAnsi="Journal"/>
                    <w:szCs w:val="28"/>
                  </w:rPr>
                  <w:t>М</w:t>
                </w:r>
              </w:p>
              <w:p w:rsidR="00F96A85" w:rsidRPr="00E14490" w:rsidRDefault="00F96A85" w:rsidP="00D47811">
                <w:pPr>
                  <w:jc w:val="center"/>
                  <w:rPr>
                    <w:rFonts w:ascii="Journal" w:hAnsi="Journal"/>
                    <w:sz w:val="24"/>
                    <w:szCs w:val="24"/>
                  </w:rPr>
                </w:pPr>
                <w:r w:rsidRPr="00E14490">
                  <w:rPr>
                    <w:rFonts w:ascii="Journal" w:hAnsi="Journal"/>
                    <w:sz w:val="24"/>
                    <w:szCs w:val="24"/>
                  </w:rPr>
                  <w:t>Мод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у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ли сбора и от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о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бр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а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жения стат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и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стики почт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о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вой слу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>ж</w:t>
                </w:r>
                <w:r w:rsidRPr="00E14490">
                  <w:rPr>
                    <w:rFonts w:ascii="Journal" w:hAnsi="Journal"/>
                    <w:sz w:val="24"/>
                    <w:szCs w:val="24"/>
                  </w:rPr>
                  <w:t xml:space="preserve">бы </w:t>
                </w:r>
                <w:proofErr w:type="spellStart"/>
                <w:r w:rsidRPr="00E14490">
                  <w:rPr>
                    <w:rFonts w:ascii="Journal" w:hAnsi="Journal"/>
                    <w:sz w:val="24"/>
                    <w:szCs w:val="24"/>
                    <w:lang w:val="en-US"/>
                  </w:rPr>
                  <w:t>Sendmail</w:t>
                </w:r>
                <w:proofErr w:type="spellEnd"/>
              </w:p>
              <w:p w:rsidR="00F96A85" w:rsidRPr="00E14490" w:rsidRDefault="00F96A85" w:rsidP="00D47811">
                <w:pPr>
                  <w:jc w:val="center"/>
                  <w:rPr>
                    <w:rFonts w:ascii="Journal" w:hAnsi="Journal"/>
                    <w:szCs w:val="28"/>
                  </w:rPr>
                </w:pPr>
                <w:proofErr w:type="spellStart"/>
                <w:r w:rsidRPr="00E14490">
                  <w:rPr>
                    <w:rFonts w:ascii="Journal" w:hAnsi="Journal"/>
                    <w:szCs w:val="28"/>
                  </w:rPr>
                  <w:t>одули</w:t>
                </w:r>
                <w:proofErr w:type="spellEnd"/>
                <w:r w:rsidRPr="00E14490">
                  <w:rPr>
                    <w:rFonts w:ascii="Journal" w:hAnsi="Journal"/>
                    <w:szCs w:val="28"/>
                  </w:rPr>
                  <w:t xml:space="preserve"> сбора и от</w:t>
                </w:r>
                <w:r w:rsidRPr="00E14490">
                  <w:rPr>
                    <w:rFonts w:ascii="Journal" w:hAnsi="Journal"/>
                    <w:szCs w:val="28"/>
                  </w:rPr>
                  <w:t>о</w:t>
                </w:r>
                <w:r w:rsidRPr="00E14490">
                  <w:rPr>
                    <w:rFonts w:ascii="Journal" w:hAnsi="Journal"/>
                    <w:szCs w:val="28"/>
                  </w:rPr>
                  <w:t>бр</w:t>
                </w:r>
                <w:r w:rsidRPr="00E14490">
                  <w:rPr>
                    <w:rFonts w:ascii="Journal" w:hAnsi="Journal"/>
                    <w:szCs w:val="28"/>
                  </w:rPr>
                  <w:t>а</w:t>
                </w:r>
                <w:r w:rsidRPr="00E14490">
                  <w:rPr>
                    <w:rFonts w:ascii="Journal" w:hAnsi="Journal"/>
                    <w:szCs w:val="28"/>
                  </w:rPr>
                  <w:t xml:space="preserve">жения </w:t>
                </w:r>
                <w:proofErr w:type="spellStart"/>
                <w:r w:rsidRPr="00E14490">
                  <w:rPr>
                    <w:rFonts w:ascii="Journal" w:hAnsi="Journal"/>
                    <w:szCs w:val="28"/>
                  </w:rPr>
                  <w:t>стт</w:t>
                </w:r>
                <w:r w:rsidRPr="00E14490">
                  <w:rPr>
                    <w:rFonts w:ascii="Journal" w:hAnsi="Journal"/>
                    <w:szCs w:val="28"/>
                  </w:rPr>
                  <w:t>и</w:t>
                </w:r>
                <w:r w:rsidRPr="00E14490">
                  <w:rPr>
                    <w:rFonts w:ascii="Journal" w:hAnsi="Journal"/>
                    <w:szCs w:val="28"/>
                  </w:rPr>
                  <w:t>ки</w:t>
                </w:r>
                <w:proofErr w:type="spellEnd"/>
                <w:r w:rsidRPr="00E14490">
                  <w:rPr>
                    <w:rFonts w:ascii="Journal" w:hAnsi="Journal"/>
                    <w:szCs w:val="28"/>
                  </w:rPr>
                  <w:t xml:space="preserve"> по</w:t>
                </w:r>
                <w:r w:rsidRPr="00E14490">
                  <w:rPr>
                    <w:rFonts w:ascii="Journal" w:hAnsi="Journal"/>
                    <w:szCs w:val="28"/>
                  </w:rPr>
                  <w:t>ч</w:t>
                </w:r>
                <w:r w:rsidRPr="00E14490">
                  <w:rPr>
                    <w:rFonts w:ascii="Journal" w:hAnsi="Journal"/>
                    <w:szCs w:val="28"/>
                  </w:rPr>
                  <w:t xml:space="preserve">товой службы </w:t>
                </w:r>
                <w:proofErr w:type="spellStart"/>
                <w:r w:rsidRPr="00E14490">
                  <w:rPr>
                    <w:rFonts w:ascii="Journal" w:hAnsi="Journal"/>
                    <w:szCs w:val="28"/>
                    <w:lang w:val="en-US"/>
                  </w:rPr>
                  <w:t>Sendmail</w:t>
                </w:r>
                <w:proofErr w:type="spellEnd"/>
              </w:p>
            </w:txbxContent>
          </v:textbox>
        </v:rect>
      </w:pict>
    </w:r>
    <w:r>
      <w:rPr>
        <w:noProof/>
        <w:lang w:val="ru-RU"/>
      </w:rPr>
      <w:pict>
        <v:line id="Line 308" o:spid="_x0000_s4111" style="position:absolute;left:0;text-align:left;z-index:251662848;visibility:visible" from="354.05pt,-44.5pt" to="508.4pt,-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" strokeweight="2pt"/>
      </w:pict>
    </w:r>
    <w:r>
      <w:rPr>
        <w:noProof/>
        <w:lang w:val="ru-RU"/>
      </w:rPr>
      <w:pict>
        <v:rect id="Rectangle 313" o:spid="_x0000_s4110" style="position:absolute;left:0;text-align:left;margin-left:443.35pt;margin-top:-44.35pt;width:60.65pt;height:12.4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" filled="f" stroked="f" strokeweight=".25pt">
          <v:textbox style="mso-next-textbox:#Rectangle 313" inset="1pt,1pt,1pt,1pt">
            <w:txbxContent>
              <w:p w:rsidR="00F96A85" w:rsidRPr="00784717" w:rsidRDefault="005F2783" w:rsidP="00D47811">
                <w:pPr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53</w:t>
                </w:r>
              </w:p>
            </w:txbxContent>
          </v:textbox>
        </v:rect>
      </w:pict>
    </w:r>
    <w:r>
      <w:rPr>
        <w:noProof/>
        <w:lang w:val="ru-RU"/>
      </w:rPr>
      <w:pict>
        <v:rect id="Rectangle 290" o:spid="_x0000_s4109" style="position:absolute;left:0;text-align:left;margin-left:398.55pt;margin-top:-44.05pt;width:38.4pt;height:12.45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" filled="f" stroked="f" strokeweight=".25pt">
          <v:textbox style="mso-next-textbox:#Rectangle 290" inset="1pt,1pt,1pt,1pt">
            <w:txbxContent>
              <w:p w:rsidR="00F96A85" w:rsidRPr="000133F1" w:rsidRDefault="00F96A85" w:rsidP="00D47811">
                <w:pPr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6</w:t>
                </w:r>
              </w:p>
            </w:txbxContent>
          </v:textbox>
        </v:rect>
      </w:pict>
    </w:r>
    <w:r>
      <w:rPr>
        <w:noProof/>
        <w:lang w:val="ru-RU"/>
      </w:rPr>
      <w:pict>
        <v:line id="Line 314" o:spid="_x0000_s4108" style="position:absolute;left:0;text-align:left;z-index:251668992;visibility:visible" from="367.55pt,-44.2pt" to="367.6pt,-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" strokeweight="1pt"/>
      </w:pict>
    </w:r>
    <w:r>
      <w:rPr>
        <w:noProof/>
        <w:lang w:val="ru-RU"/>
      </w:rPr>
      <w:pict>
        <v:line id="Line 315" o:spid="_x0000_s4107" style="position:absolute;left:0;text-align:left;z-index:251670016;visibility:visible" from="381.8pt,-44.55pt" to="381.85pt,-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" strokeweight="1pt"/>
      </w:pict>
    </w:r>
    <w:r>
      <w:rPr>
        <w:noProof/>
        <w:lang w:val="ru-RU"/>
      </w:rPr>
      <w:pict>
        <v:shape id="Text Box 318" o:spid="_x0000_s4106" type="#_x0000_t202" style="position:absolute;left:0;text-align:left;margin-left:353.6pt;margin-top:-45.7pt;width:43.2pt;height:16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" filled="f" stroked="f">
          <v:textbox style="mso-next-textbox:#Text Box 318">
            <w:txbxContent>
              <w:p w:rsidR="00F96A85" w:rsidRPr="00573E4A" w:rsidRDefault="00F96A85" w:rsidP="00D47811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</w:p>
            </w:txbxContent>
          </v:textbox>
        </v:shape>
      </w:pict>
    </w:r>
    <w:r>
      <w:rPr>
        <w:noProof/>
        <w:lang w:val="ru-RU"/>
      </w:rPr>
      <w:pict>
        <v:line id="Line 306" o:spid="_x0000_s4105" style="position:absolute;left:0;text-align:left;z-index:251660800;visibility:visible" from="353.3pt,-56.6pt" to="353.3pt,-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" strokeweight="2pt"/>
      </w:pict>
    </w:r>
    <w:r>
      <w:rPr>
        <w:noProof/>
        <w:lang w:val="ru-RU"/>
      </w:rPr>
      <w:pict>
        <v:rect id="Rectangle 307" o:spid="_x0000_s4104" style="position:absolute;left:0;text-align:left;margin-left:185.65pt;margin-top:-55.4pt;width:163.95pt;height:52.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" filled="f" stroked="f" strokeweight=".25pt">
          <v:textbox style="mso-next-textbox:#Rectangle 307" inset="1pt,1pt,1pt,1pt">
            <w:txbxContent>
              <w:p w:rsidR="00F96A85" w:rsidRPr="00064EFC" w:rsidRDefault="00F96A85" w:rsidP="00FB58EE">
                <w:pPr>
                  <w:jc w:val="center"/>
                  <w:rPr>
                    <w:sz w:val="22"/>
                    <w:szCs w:val="22"/>
                  </w:rPr>
                </w:pPr>
                <w:r w:rsidRPr="00064EFC">
                  <w:rPr>
                    <w:sz w:val="22"/>
                    <w:szCs w:val="22"/>
                  </w:rPr>
                  <w:t>Разработка приложения для автоматизации решения задач логистики и планирования тран</w:t>
                </w:r>
                <w:r w:rsidRPr="00064EFC">
                  <w:rPr>
                    <w:sz w:val="22"/>
                    <w:szCs w:val="22"/>
                  </w:rPr>
                  <w:t>с</w:t>
                </w:r>
                <w:r w:rsidRPr="00064EFC">
                  <w:rPr>
                    <w:sz w:val="22"/>
                    <w:szCs w:val="22"/>
                  </w:rPr>
                  <w:t>портных услуг ООО «</w:t>
                </w:r>
                <w:proofErr w:type="spellStart"/>
                <w:r w:rsidRPr="00064EFC">
                  <w:rPr>
                    <w:sz w:val="22"/>
                    <w:szCs w:val="22"/>
                  </w:rPr>
                  <w:t>Транссовт</w:t>
                </w:r>
                <w:proofErr w:type="spellEnd"/>
                <w:r w:rsidRPr="00064EFC">
                  <w:rPr>
                    <w:sz w:val="22"/>
                    <w:szCs w:val="22"/>
                  </w:rPr>
                  <w:t>»</w:t>
                </w:r>
              </w:p>
              <w:p w:rsidR="00F96A85" w:rsidRPr="00064EFC" w:rsidRDefault="00F96A85" w:rsidP="00D47811">
                <w:pPr>
                  <w:jc w:val="center"/>
                  <w:rPr>
                    <w:sz w:val="22"/>
                    <w:szCs w:val="22"/>
                  </w:rPr>
                </w:pPr>
              </w:p>
            </w:txbxContent>
          </v:textbox>
        </v:rect>
      </w:pict>
    </w:r>
    <w:r>
      <w:rPr>
        <w:noProof/>
        <w:lang w:val="ru-RU"/>
      </w:rPr>
      <w:pict>
        <v:line id="Line 319" o:spid="_x0000_s4103" style="position:absolute;left:0;text-align:left;z-index:251673088;visibility:visible" from="-17.5pt,-44.55pt" to="181.1pt,-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" strokeweight="1pt"/>
      </w:pict>
    </w:r>
    <w:r>
      <w:rPr>
        <w:noProof/>
        <w:lang w:val="ru-RU"/>
      </w:rPr>
      <w:pict>
        <v:line id="Line 295" o:spid="_x0000_s4102" style="position:absolute;left:0;text-align:left;z-index:251657728;visibility:visible" from="-16.85pt,-56.6pt" to="181.75pt,-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" strokeweight="1pt"/>
      </w:pict>
    </w:r>
    <w:r>
      <w:rPr>
        <w:noProof/>
        <w:lang w:val="ru-RU"/>
      </w:rPr>
      <w:pict>
        <v:line id="Line 320" o:spid="_x0000_s4101" style="position:absolute;left:0;text-align:left;z-index:251674112;visibility:visible" from="-15.9pt,-32.7pt" to="182.7pt,-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" strokeweight="1pt"/>
      </w:pict>
    </w:r>
    <w:r>
      <w:rPr>
        <w:noProof/>
        <w:lang w:val="ru-RU"/>
      </w:rPr>
      <w:pict>
        <v:line id="Line 282" o:spid="_x0000_s4100" style="position:absolute;left:0;text-align:left;z-index:251644416;visibility:visible" from="-16.3pt,-22.4pt" to="182.3pt,-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" strokeweight="1pt"/>
      </w:pict>
    </w:r>
    <w:r>
      <w:rPr>
        <w:noProof/>
        <w:lang w:val="ru-RU"/>
      </w:rPr>
      <w:pict>
        <v:line id="Line 283" o:spid="_x0000_s4099" style="position:absolute;left:0;text-align:left;z-index:251645440;visibility:visible" from="-17.5pt,-12pt" to="181.1pt,-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" strokeweight="1pt"/>
      </w:pict>
    </w:r>
    <w:r>
      <w:rPr>
        <w:noProof/>
        <w:lang w:val="ru-RU"/>
      </w:rPr>
      <w:pict>
        <v:rect id="Rectangle 200" o:spid="_x0000_s4098" style="position:absolute;left:0;text-align:left;margin-left:43.7pt;margin-top:-54.5pt;width:67.1pt;height:12.4pt;z-index: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" filled="f" stroked="f" strokeweight=".25pt">
          <v:textbox style="mso-next-textbox:#Rectangle 200" inset="1pt,1pt,1pt,1pt">
            <w:txbxContent>
              <w:p w:rsidR="00F96A85" w:rsidRPr="00042FF3" w:rsidRDefault="00F96A85" w:rsidP="00664416">
                <w:pPr>
                  <w:rPr>
                    <w:i/>
                    <w:sz w:val="16"/>
                    <w:szCs w:val="16"/>
                    <w:lang w:val="en-US"/>
                  </w:rPr>
                </w:pPr>
              </w:p>
            </w:txbxContent>
          </v:textbox>
        </v:rect>
      </w:pict>
    </w:r>
    <w:r>
      <w:rPr>
        <w:noProof/>
        <w:lang w:val="ru-RU"/>
      </w:rPr>
      <w:pict>
        <v:rect id="Rectangle 217" o:spid="_x0000_s4097" style="position:absolute;left:0;text-align:left;margin-left:443.35pt;margin-top:-56.55pt;width:60.65pt;height:12.4pt;z-index: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" filled="f" stroked="f" strokeweight=".25pt">
          <v:textbox style="mso-next-textbox:#Rectangle 217" inset="1pt,1pt,1pt,1pt">
            <w:txbxContent>
              <w:p w:rsidR="00F96A85" w:rsidRPr="003B6C32" w:rsidRDefault="00F96A85">
                <w:pPr>
                  <w:jc w:val="center"/>
                  <w:rPr>
                    <w:rFonts w:ascii="Arial" w:hAnsi="Arial" w:cs="Arial"/>
                    <w:i/>
                    <w:sz w:val="16"/>
                    <w:szCs w:val="16"/>
                  </w:rPr>
                </w:pPr>
              </w:p>
            </w:txbxContent>
          </v:textbox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6C3E" w:rsidRDefault="00D66C3E">
      <w:r>
        <w:separator/>
      </w:r>
    </w:p>
  </w:footnote>
  <w:footnote w:type="continuationSeparator" w:id="0">
    <w:p w:rsidR="00D66C3E" w:rsidRDefault="00D66C3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A85" w:rsidRPr="00A647A9" w:rsidRDefault="00F1747F">
    <w:pPr>
      <w:pStyle w:val="a3"/>
      <w:rPr>
        <w:lang w:val="ru-RU"/>
      </w:rPr>
    </w:pPr>
    <w:r>
      <w:rPr>
        <w:noProof/>
        <w:lang w:val="ru-RU"/>
      </w:rPr>
      <w:pict>
        <v:group id="Group 224" o:spid="_x0000_s4143" style="position:absolute;left:0;text-align:left;margin-left:-15.05pt;margin-top:14.05pt;width:524.4pt;height:813.55pt;z-index:251633152" coordorigin="1134,295" coordsize="10376,15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">
          <v:rect id="Rectangle 2" o:spid="_x0000_s4162" style="position:absolute;left:1134;top:295;width:10376;height:158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crO78A&#10;AADbAAAADwAAAGRycy9kb3ducmV2LnhtbERPzYrCMBC+C75DGMGbpoqIdo1SBcGTaNcHGJqxLTaT&#10;2sS2u09vDoLHj+9/s+tNJVpqXGlZwWwagSDOrC45V3D7PU5WIJxH1lhZJgV/5GC3HQ42GGvb8ZXa&#10;1OcihLCLUUHhfR1L6bKCDLqprYkDd7eNQR9gk0vdYBfCTSXnUbSUBksODQXWdCgoe6Qvo+Dh+/ac&#10;5On/cX3br7PLPulez0Sp8ahPfkB46v1X/HGftIJFGBu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Nys7vwAAANsAAAAPAAAAAAAAAAAAAAAAAJgCAABkcnMvZG93bnJl&#10;di54bWxQSwUGAAAAAAQABAD1AAAAhAMAAAAA&#10;" filled="f" strokeweight="2pt"/>
          <v:line id="Line 3" o:spid="_x0000_s4161" style="position:absolute;visibility:visible" from="1701,15356" to="1702,16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<v:line id="Line 4" o:spid="_x0000_s4160" style="position:absolute;visibility:visible" from="1139,15349" to="11498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<v:line id="Line 5" o:spid="_x0000_s4159" style="position:absolute;visibility:visible" from="2268,15356" to="2269,16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<v:line id="Line 6" o:spid="_x0000_s4158" style="position:absolute;visibility:visible" from="3686,15356" to="3687,16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<v:line id="Line 7" o:spid="_x0000_s4157" style="position:absolute;visibility:visible" from="4536,15364" to="4537,16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<v:line id="Line 8" o:spid="_x0000_s4156" style="position:absolute;visibility:visible" from="5103,15356" to="5104,16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<v:line id="Line 9" o:spid="_x0000_s4155" style="position:absolute;visibility:visible" from="10942,15356" to="10944,16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10" o:spid="_x0000_s4154" style="position:absolute;visibility:visible" from="1139,15629" to="5093,15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<v:line id="Line 11" o:spid="_x0000_s4153" style="position:absolute;visibility:visible" from="1139,15910" to="5093,15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<v:line id="Line 12" o:spid="_x0000_s4152" style="position:absolute;visibility:visible" from="10949,15661" to="11505,15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<v:rect id="Rectangle 13" o:spid="_x0000_s4151" style="position:absolute;left:1162;top:15921;width:519;height:2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:rsidR="00F96A85" w:rsidRPr="002F6CA4" w:rsidRDefault="00F96A85">
                  <w:pPr>
                    <w:jc w:val="center"/>
                    <w:rPr>
                      <w:rFonts w:ascii="Arial" w:hAnsi="Arial" w:cs="Arial"/>
                      <w:i/>
                      <w:sz w:val="16"/>
                      <w:szCs w:val="16"/>
                    </w:rPr>
                  </w:pPr>
                  <w:proofErr w:type="spellStart"/>
                  <w:r w:rsidRPr="002F6CA4">
                    <w:rPr>
                      <w:rFonts w:ascii="Arial" w:hAnsi="Arial" w:cs="Arial"/>
                      <w:i/>
                      <w:sz w:val="16"/>
                      <w:szCs w:val="16"/>
                    </w:rPr>
                    <w:t>Изм</w:t>
                  </w:r>
                  <w:proofErr w:type="spellEnd"/>
                  <w:r w:rsidRPr="002F6CA4">
                    <w:rPr>
                      <w:rFonts w:ascii="Arial" w:hAnsi="Arial" w:cs="Arial"/>
                      <w:i/>
                      <w:sz w:val="16"/>
                      <w:szCs w:val="16"/>
                    </w:rPr>
                    <w:t>.</w:t>
                  </w:r>
                </w:p>
              </w:txbxContent>
            </v:textbox>
          </v:rect>
          <v:rect id="Rectangle 14" o:spid="_x0000_s4150" style="position:absolute;left:1725;top:15921;width:519;height:2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style="mso-next-textbox:#Rectangle 14" inset="1pt,1pt,1pt,1pt">
              <w:txbxContent>
                <w:p w:rsidR="00F96A85" w:rsidRPr="002F6CA4" w:rsidRDefault="00F96A85">
                  <w:pPr>
                    <w:jc w:val="center"/>
                    <w:rPr>
                      <w:rFonts w:ascii="Arial" w:hAnsi="Arial" w:cs="Arial"/>
                      <w:i/>
                      <w:sz w:val="16"/>
                      <w:szCs w:val="16"/>
                    </w:rPr>
                  </w:pPr>
                  <w:r w:rsidRPr="002F6CA4">
                    <w:rPr>
                      <w:rFonts w:ascii="Arial" w:hAnsi="Arial" w:cs="Arial"/>
                      <w:i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15" o:spid="_x0000_s4149" style="position:absolute;left:2310;top:15921;width:1335;height:2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:rsidR="00F96A85" w:rsidRPr="002F6CA4" w:rsidRDefault="00F96A85">
                  <w:pPr>
                    <w:jc w:val="center"/>
                    <w:rPr>
                      <w:rFonts w:ascii="Arial" w:hAnsi="Arial" w:cs="Arial"/>
                      <w:i/>
                      <w:sz w:val="16"/>
                      <w:szCs w:val="16"/>
                    </w:rPr>
                  </w:pPr>
                  <w:r w:rsidRPr="002F6CA4">
                    <w:rPr>
                      <w:rFonts w:ascii="Arial" w:hAnsi="Arial" w:cs="Arial"/>
                      <w:i/>
                      <w:sz w:val="16"/>
                      <w:szCs w:val="16"/>
                    </w:rPr>
                    <w:t>№ докум.</w:t>
                  </w:r>
                </w:p>
              </w:txbxContent>
            </v:textbox>
          </v:rect>
          <v:rect id="Rectangle 16" o:spid="_x0000_s4148" style="position:absolute;left:3719;top:15921;width:796;height:2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style="mso-next-textbox:#Rectangle 16" inset="1pt,1pt,1pt,1pt">
              <w:txbxContent>
                <w:p w:rsidR="00F96A85" w:rsidRPr="002F6CA4" w:rsidRDefault="00F96A85">
                  <w:pPr>
                    <w:jc w:val="center"/>
                    <w:rPr>
                      <w:rFonts w:ascii="Arial" w:hAnsi="Arial" w:cs="Arial"/>
                      <w:i/>
                      <w:sz w:val="16"/>
                      <w:szCs w:val="16"/>
                    </w:rPr>
                  </w:pPr>
                  <w:r w:rsidRPr="002F6CA4">
                    <w:rPr>
                      <w:rFonts w:ascii="Arial" w:hAnsi="Arial" w:cs="Arial"/>
                      <w:i/>
                      <w:sz w:val="16"/>
                      <w:szCs w:val="16"/>
                    </w:rPr>
                    <w:t>Подпись</w:t>
                  </w:r>
                </w:p>
              </w:txbxContent>
            </v:textbox>
          </v:rect>
          <v:rect id="Rectangle 17" o:spid="_x0000_s4147" style="position:absolute;left:4560;top:15921;width:519;height:2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:rsidR="00F96A85" w:rsidRPr="002F6CA4" w:rsidRDefault="00F96A85">
                  <w:pPr>
                    <w:jc w:val="center"/>
                    <w:rPr>
                      <w:rFonts w:ascii="Arial" w:hAnsi="Arial" w:cs="Arial"/>
                      <w:i/>
                      <w:sz w:val="16"/>
                      <w:szCs w:val="16"/>
                    </w:rPr>
                  </w:pPr>
                  <w:r w:rsidRPr="002F6CA4">
                    <w:rPr>
                      <w:rFonts w:ascii="Arial" w:hAnsi="Arial" w:cs="Arial"/>
                      <w:i/>
                      <w:sz w:val="16"/>
                      <w:szCs w:val="16"/>
                    </w:rPr>
                    <w:t>Дата</w:t>
                  </w:r>
                </w:p>
              </w:txbxContent>
            </v:textbox>
          </v:rect>
          <v:rect id="Rectangle 18" o:spid="_x0000_s4146" style="position:absolute;left:10965;top:15393;width:519;height:2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<v:textbox style="mso-next-textbox:#Rectangle 18" inset="1pt,1pt,1pt,1pt">
              <w:txbxContent>
                <w:p w:rsidR="00F96A85" w:rsidRPr="002F6CA4" w:rsidRDefault="00F96A85">
                  <w:pPr>
                    <w:jc w:val="center"/>
                    <w:rPr>
                      <w:rFonts w:ascii="Arial" w:hAnsi="Arial" w:cs="Arial"/>
                      <w:i/>
                      <w:sz w:val="16"/>
                      <w:szCs w:val="16"/>
                    </w:rPr>
                  </w:pPr>
                  <w:r w:rsidRPr="002F6CA4">
                    <w:rPr>
                      <w:rFonts w:ascii="Arial" w:hAnsi="Arial" w:cs="Arial"/>
                      <w:i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19" o:spid="_x0000_s4145" style="position:absolute;left:10965;top:15742;width:519;height:3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style="mso-next-textbox:#Rectangle 19" inset="1pt,1pt,1pt,1pt">
              <w:txbxContent>
                <w:p w:rsidR="00F96A85" w:rsidRPr="00D2107B" w:rsidRDefault="00F96A85" w:rsidP="001C6733">
                  <w:pPr>
                    <w:rPr>
                      <w:szCs w:val="24"/>
                      <w:lang w:val="en-US"/>
                    </w:rPr>
                  </w:pPr>
                </w:p>
              </w:txbxContent>
            </v:textbox>
          </v:rect>
          <v:rect id="Rectangle 20" o:spid="_x0000_s4144" style="position:absolute;left:5152;top:15572;width:5746;height:3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style="mso-next-textbox:#Rectangle 20" inset="1pt,1pt,1pt,1pt">
              <w:txbxContent>
                <w:p w:rsidR="00F96A85" w:rsidRPr="00A44FD4" w:rsidRDefault="00F96A85">
                  <w:pPr>
                    <w:jc w:val="center"/>
                    <w:rPr>
                      <w:rFonts w:ascii="Journal" w:hAnsi="Journal"/>
                      <w:szCs w:val="28"/>
                    </w:rPr>
                  </w:pPr>
                  <w:r w:rsidRPr="00A44FD4">
                    <w:rPr>
                      <w:szCs w:val="28"/>
                    </w:rPr>
                    <w:t>ДП 09.02.03 ПКС</w:t>
                  </w:r>
                  <w:r w:rsidRPr="00A44FD4">
                    <w:rPr>
                      <w:szCs w:val="28"/>
                      <w:lang w:val="en-US"/>
                    </w:rPr>
                    <w:t xml:space="preserve"> </w:t>
                  </w:r>
                  <w:r w:rsidRPr="00A44FD4">
                    <w:rPr>
                      <w:szCs w:val="28"/>
                    </w:rPr>
                    <w:t>-</w:t>
                  </w:r>
                  <w:r w:rsidRPr="00A44FD4">
                    <w:rPr>
                      <w:szCs w:val="28"/>
                      <w:lang w:val="en-US"/>
                    </w:rPr>
                    <w:t xml:space="preserve"> </w:t>
                  </w:r>
                  <w:r w:rsidRPr="00A44FD4">
                    <w:rPr>
                      <w:szCs w:val="28"/>
                    </w:rPr>
                    <w:t>419</w:t>
                  </w:r>
                  <w:r w:rsidRPr="00A44FD4">
                    <w:rPr>
                      <w:szCs w:val="28"/>
                      <w:lang w:val="en-US"/>
                    </w:rPr>
                    <w:t>.</w:t>
                  </w:r>
                  <w:r w:rsidRPr="00A44FD4">
                    <w:rPr>
                      <w:szCs w:val="28"/>
                    </w:rPr>
                    <w:t>17.23 ПЗ</w:t>
                  </w:r>
                </w:p>
              </w:txbxContent>
            </v:textbox>
          </v:rect>
        </v:group>
      </w:pict>
    </w:r>
    <w:r w:rsidR="00F96A85">
      <w:rPr>
        <w:lang w:val="ru-RU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6A85" w:rsidRDefault="00F1747F">
    <w:pPr>
      <w:pStyle w:val="a3"/>
    </w:pPr>
    <w:r w:rsidRPr="00F1747F">
      <w:rPr>
        <w:noProof/>
        <w:sz w:val="20"/>
        <w:lang w:val="ru-RU"/>
      </w:rPr>
      <w:pict>
        <v:rect id="Rectangle 172" o:spid="_x0000_s4142" style="position:absolute;left:0;text-align:left;margin-left:-16.55pt;margin-top:16.75pt;width:524.95pt;height:809.05pt;z-index: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" filled="f" strokeweight="2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F72C6"/>
    <w:multiLevelType w:val="hybridMultilevel"/>
    <w:tmpl w:val="E3EC4F4C"/>
    <w:lvl w:ilvl="0" w:tplc="EE18B102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">
    <w:nsid w:val="016700D0"/>
    <w:multiLevelType w:val="hybridMultilevel"/>
    <w:tmpl w:val="982441B0"/>
    <w:lvl w:ilvl="0" w:tplc="8EF0FE2C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">
    <w:nsid w:val="02C97B3A"/>
    <w:multiLevelType w:val="hybridMultilevel"/>
    <w:tmpl w:val="17CC758C"/>
    <w:lvl w:ilvl="0" w:tplc="058C3A2C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3">
    <w:nsid w:val="0BDC1A8F"/>
    <w:multiLevelType w:val="hybridMultilevel"/>
    <w:tmpl w:val="B354399E"/>
    <w:lvl w:ilvl="0" w:tplc="94A059C8">
      <w:start w:val="1"/>
      <w:numFmt w:val="bullet"/>
      <w:suff w:val="space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8176EF"/>
    <w:multiLevelType w:val="hybridMultilevel"/>
    <w:tmpl w:val="1E4EE124"/>
    <w:lvl w:ilvl="0" w:tplc="EE18B102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5">
    <w:nsid w:val="145C445F"/>
    <w:multiLevelType w:val="multilevel"/>
    <w:tmpl w:val="53F43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097716"/>
    <w:multiLevelType w:val="hybridMultilevel"/>
    <w:tmpl w:val="A610257C"/>
    <w:lvl w:ilvl="0" w:tplc="757EBED8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7">
    <w:nsid w:val="183D1EAE"/>
    <w:multiLevelType w:val="hybridMultilevel"/>
    <w:tmpl w:val="0992A608"/>
    <w:lvl w:ilvl="0" w:tplc="76923126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8">
    <w:nsid w:val="195878A1"/>
    <w:multiLevelType w:val="multilevel"/>
    <w:tmpl w:val="3ACE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EBF3663"/>
    <w:multiLevelType w:val="hybridMultilevel"/>
    <w:tmpl w:val="57582DA2"/>
    <w:lvl w:ilvl="0" w:tplc="757EBED8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0">
    <w:nsid w:val="2314745F"/>
    <w:multiLevelType w:val="hybridMultilevel"/>
    <w:tmpl w:val="68CE219E"/>
    <w:lvl w:ilvl="0" w:tplc="2FD8BCE6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5185563"/>
    <w:multiLevelType w:val="hybridMultilevel"/>
    <w:tmpl w:val="0CEAF106"/>
    <w:lvl w:ilvl="0" w:tplc="EE18B102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2">
    <w:nsid w:val="29E44FCF"/>
    <w:multiLevelType w:val="hybridMultilevel"/>
    <w:tmpl w:val="3B2EC5F8"/>
    <w:lvl w:ilvl="0" w:tplc="1AA45416">
      <w:start w:val="1"/>
      <w:numFmt w:val="bullet"/>
      <w:suff w:val="space"/>
      <w:lvlText w:val=""/>
      <w:lvlJc w:val="left"/>
      <w:pPr>
        <w:ind w:left="204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13">
    <w:nsid w:val="2B5A67FA"/>
    <w:multiLevelType w:val="hybridMultilevel"/>
    <w:tmpl w:val="E9667AFA"/>
    <w:lvl w:ilvl="0" w:tplc="6C348F66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14">
    <w:nsid w:val="306D0CC1"/>
    <w:multiLevelType w:val="hybridMultilevel"/>
    <w:tmpl w:val="DD68832A"/>
    <w:lvl w:ilvl="0" w:tplc="74845C06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5">
    <w:nsid w:val="359306B5"/>
    <w:multiLevelType w:val="hybridMultilevel"/>
    <w:tmpl w:val="EA3E0EB4"/>
    <w:lvl w:ilvl="0" w:tplc="EE18B102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6">
    <w:nsid w:val="38170246"/>
    <w:multiLevelType w:val="hybridMultilevel"/>
    <w:tmpl w:val="C7FCAA00"/>
    <w:lvl w:ilvl="0" w:tplc="C0DC3B70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17">
    <w:nsid w:val="3D790228"/>
    <w:multiLevelType w:val="hybridMultilevel"/>
    <w:tmpl w:val="E65610A6"/>
    <w:lvl w:ilvl="0" w:tplc="DA547B68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8">
    <w:nsid w:val="3D7A2CF1"/>
    <w:multiLevelType w:val="hybridMultilevel"/>
    <w:tmpl w:val="1EF26DF4"/>
    <w:lvl w:ilvl="0" w:tplc="66182144">
      <w:numFmt w:val="bullet"/>
      <w:lvlText w:val="-"/>
      <w:lvlJc w:val="left"/>
      <w:pPr>
        <w:tabs>
          <w:tab w:val="num" w:pos="1497"/>
        </w:tabs>
        <w:ind w:left="1497" w:hanging="570"/>
      </w:pPr>
      <w:rPr>
        <w:rFonts w:ascii="Times New Roman" w:eastAsia="Times New Roman" w:hAnsi="Times New Roman" w:cs="Times New Roman" w:hint="default"/>
      </w:rPr>
    </w:lvl>
    <w:lvl w:ilvl="1" w:tplc="B9F09E5E">
      <w:numFmt w:val="decimal"/>
      <w:pStyle w:val="-1"/>
      <w:lvlText w:val="%2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3E312EE0"/>
    <w:multiLevelType w:val="hybridMultilevel"/>
    <w:tmpl w:val="6EC01EF0"/>
    <w:lvl w:ilvl="0" w:tplc="695A37E4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0">
    <w:nsid w:val="3F8B73F1"/>
    <w:multiLevelType w:val="multilevel"/>
    <w:tmpl w:val="AE4ACD5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3" w:firstLine="107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21">
    <w:nsid w:val="44F12573"/>
    <w:multiLevelType w:val="hybridMultilevel"/>
    <w:tmpl w:val="86C6ECFC"/>
    <w:lvl w:ilvl="0" w:tplc="6D943862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22">
    <w:nsid w:val="47694CA5"/>
    <w:multiLevelType w:val="hybridMultilevel"/>
    <w:tmpl w:val="3440CD6C"/>
    <w:lvl w:ilvl="0" w:tplc="345AB1D2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8813C5B"/>
    <w:multiLevelType w:val="hybridMultilevel"/>
    <w:tmpl w:val="C49E92D6"/>
    <w:lvl w:ilvl="0" w:tplc="5010F918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4">
    <w:nsid w:val="51BE37B5"/>
    <w:multiLevelType w:val="hybridMultilevel"/>
    <w:tmpl w:val="CB028858"/>
    <w:lvl w:ilvl="0" w:tplc="A0C0745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BF6420"/>
    <w:multiLevelType w:val="hybridMultilevel"/>
    <w:tmpl w:val="040CA25E"/>
    <w:lvl w:ilvl="0" w:tplc="E40A1766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26">
    <w:nsid w:val="53275237"/>
    <w:multiLevelType w:val="hybridMultilevel"/>
    <w:tmpl w:val="8CE6E012"/>
    <w:lvl w:ilvl="0" w:tplc="0419000F">
      <w:start w:val="1"/>
      <w:numFmt w:val="decimal"/>
      <w:lvlText w:val="%1."/>
      <w:lvlJc w:val="left"/>
      <w:pPr>
        <w:ind w:left="1684" w:hanging="360"/>
      </w:pPr>
    </w:lvl>
    <w:lvl w:ilvl="1" w:tplc="04190019" w:tentative="1">
      <w:start w:val="1"/>
      <w:numFmt w:val="lowerLetter"/>
      <w:lvlText w:val="%2."/>
      <w:lvlJc w:val="left"/>
      <w:pPr>
        <w:ind w:left="2404" w:hanging="360"/>
      </w:pPr>
    </w:lvl>
    <w:lvl w:ilvl="2" w:tplc="0419001B" w:tentative="1">
      <w:start w:val="1"/>
      <w:numFmt w:val="lowerRoman"/>
      <w:lvlText w:val="%3."/>
      <w:lvlJc w:val="right"/>
      <w:pPr>
        <w:ind w:left="3124" w:hanging="180"/>
      </w:pPr>
    </w:lvl>
    <w:lvl w:ilvl="3" w:tplc="0419000F" w:tentative="1">
      <w:start w:val="1"/>
      <w:numFmt w:val="decimal"/>
      <w:lvlText w:val="%4."/>
      <w:lvlJc w:val="left"/>
      <w:pPr>
        <w:ind w:left="3844" w:hanging="360"/>
      </w:pPr>
    </w:lvl>
    <w:lvl w:ilvl="4" w:tplc="04190019" w:tentative="1">
      <w:start w:val="1"/>
      <w:numFmt w:val="lowerLetter"/>
      <w:lvlText w:val="%5."/>
      <w:lvlJc w:val="left"/>
      <w:pPr>
        <w:ind w:left="4564" w:hanging="360"/>
      </w:pPr>
    </w:lvl>
    <w:lvl w:ilvl="5" w:tplc="0419001B" w:tentative="1">
      <w:start w:val="1"/>
      <w:numFmt w:val="lowerRoman"/>
      <w:lvlText w:val="%6."/>
      <w:lvlJc w:val="right"/>
      <w:pPr>
        <w:ind w:left="5284" w:hanging="180"/>
      </w:pPr>
    </w:lvl>
    <w:lvl w:ilvl="6" w:tplc="0419000F" w:tentative="1">
      <w:start w:val="1"/>
      <w:numFmt w:val="decimal"/>
      <w:lvlText w:val="%7."/>
      <w:lvlJc w:val="left"/>
      <w:pPr>
        <w:ind w:left="6004" w:hanging="360"/>
      </w:pPr>
    </w:lvl>
    <w:lvl w:ilvl="7" w:tplc="04190019" w:tentative="1">
      <w:start w:val="1"/>
      <w:numFmt w:val="lowerLetter"/>
      <w:lvlText w:val="%8."/>
      <w:lvlJc w:val="left"/>
      <w:pPr>
        <w:ind w:left="6724" w:hanging="360"/>
      </w:pPr>
    </w:lvl>
    <w:lvl w:ilvl="8" w:tplc="041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27">
    <w:nsid w:val="5C521046"/>
    <w:multiLevelType w:val="hybridMultilevel"/>
    <w:tmpl w:val="23BAEB94"/>
    <w:lvl w:ilvl="0" w:tplc="EE18B102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8">
    <w:nsid w:val="5E523BA9"/>
    <w:multiLevelType w:val="hybridMultilevel"/>
    <w:tmpl w:val="D73E1AC6"/>
    <w:lvl w:ilvl="0" w:tplc="9DA44080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29">
    <w:nsid w:val="60EC799D"/>
    <w:multiLevelType w:val="hybridMultilevel"/>
    <w:tmpl w:val="4A38CC50"/>
    <w:lvl w:ilvl="0" w:tplc="0A943748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0">
    <w:nsid w:val="620179CC"/>
    <w:multiLevelType w:val="hybridMultilevel"/>
    <w:tmpl w:val="7284BEDA"/>
    <w:lvl w:ilvl="0" w:tplc="2BC81978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31">
    <w:nsid w:val="656B7A94"/>
    <w:multiLevelType w:val="hybridMultilevel"/>
    <w:tmpl w:val="224AC8C6"/>
    <w:lvl w:ilvl="0" w:tplc="4BEE70A6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2">
    <w:nsid w:val="67963EF1"/>
    <w:multiLevelType w:val="multilevel"/>
    <w:tmpl w:val="AF4A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D313D16"/>
    <w:multiLevelType w:val="hybridMultilevel"/>
    <w:tmpl w:val="E3D28342"/>
    <w:lvl w:ilvl="0" w:tplc="9BEACA00">
      <w:start w:val="1"/>
      <w:numFmt w:val="bullet"/>
      <w:suff w:val="space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CC661A"/>
    <w:multiLevelType w:val="hybridMultilevel"/>
    <w:tmpl w:val="5C1AC5D0"/>
    <w:lvl w:ilvl="0" w:tplc="757EBE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0809E1"/>
    <w:multiLevelType w:val="multilevel"/>
    <w:tmpl w:val="9E722AD4"/>
    <w:lvl w:ilvl="0">
      <w:start w:val="1"/>
      <w:numFmt w:val="decimal"/>
      <w:pStyle w:val="7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6">
    <w:nsid w:val="73142931"/>
    <w:multiLevelType w:val="hybridMultilevel"/>
    <w:tmpl w:val="A81A6078"/>
    <w:lvl w:ilvl="0" w:tplc="9F2C05B0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7">
    <w:nsid w:val="74C02952"/>
    <w:multiLevelType w:val="hybridMultilevel"/>
    <w:tmpl w:val="E3222018"/>
    <w:lvl w:ilvl="0" w:tplc="86981382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8">
    <w:nsid w:val="78FB13D1"/>
    <w:multiLevelType w:val="hybridMultilevel"/>
    <w:tmpl w:val="EF9010B2"/>
    <w:lvl w:ilvl="0" w:tplc="68ACF42C">
      <w:start w:val="1"/>
      <w:numFmt w:val="bullet"/>
      <w:suff w:val="space"/>
      <w:lvlText w:val=""/>
      <w:lvlJc w:val="left"/>
      <w:pPr>
        <w:ind w:left="1684" w:hanging="360"/>
      </w:pPr>
      <w:rPr>
        <w:rFonts w:ascii="Symbol" w:hAnsi="Symbol" w:hint="default"/>
        <w:b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4" w:hanging="360"/>
      </w:pPr>
      <w:rPr>
        <w:rFonts w:ascii="Wingdings" w:hAnsi="Wingdings" w:hint="default"/>
      </w:rPr>
    </w:lvl>
  </w:abstractNum>
  <w:abstractNum w:abstractNumId="39">
    <w:nsid w:val="7A8F0EDC"/>
    <w:multiLevelType w:val="hybridMultilevel"/>
    <w:tmpl w:val="A44470AE"/>
    <w:lvl w:ilvl="0" w:tplc="C1264AA8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5"/>
  </w:num>
  <w:num w:numId="3">
    <w:abstractNumId w:val="15"/>
  </w:num>
  <w:num w:numId="4">
    <w:abstractNumId w:val="11"/>
  </w:num>
  <w:num w:numId="5">
    <w:abstractNumId w:val="4"/>
  </w:num>
  <w:num w:numId="6">
    <w:abstractNumId w:val="27"/>
  </w:num>
  <w:num w:numId="7">
    <w:abstractNumId w:val="20"/>
  </w:num>
  <w:num w:numId="8">
    <w:abstractNumId w:val="0"/>
  </w:num>
  <w:num w:numId="9">
    <w:abstractNumId w:val="19"/>
  </w:num>
  <w:num w:numId="10">
    <w:abstractNumId w:val="31"/>
  </w:num>
  <w:num w:numId="11">
    <w:abstractNumId w:val="17"/>
  </w:num>
  <w:num w:numId="12">
    <w:abstractNumId w:val="30"/>
  </w:num>
  <w:num w:numId="13">
    <w:abstractNumId w:val="36"/>
  </w:num>
  <w:num w:numId="14">
    <w:abstractNumId w:val="38"/>
  </w:num>
  <w:num w:numId="15">
    <w:abstractNumId w:val="16"/>
  </w:num>
  <w:num w:numId="16">
    <w:abstractNumId w:val="28"/>
  </w:num>
  <w:num w:numId="17">
    <w:abstractNumId w:val="13"/>
  </w:num>
  <w:num w:numId="18">
    <w:abstractNumId w:val="25"/>
  </w:num>
  <w:num w:numId="19">
    <w:abstractNumId w:val="2"/>
  </w:num>
  <w:num w:numId="20">
    <w:abstractNumId w:val="21"/>
  </w:num>
  <w:num w:numId="21">
    <w:abstractNumId w:val="12"/>
  </w:num>
  <w:num w:numId="22">
    <w:abstractNumId w:val="22"/>
  </w:num>
  <w:num w:numId="23">
    <w:abstractNumId w:val="10"/>
  </w:num>
  <w:num w:numId="24">
    <w:abstractNumId w:val="26"/>
  </w:num>
  <w:num w:numId="25">
    <w:abstractNumId w:val="33"/>
  </w:num>
  <w:num w:numId="26">
    <w:abstractNumId w:val="39"/>
  </w:num>
  <w:num w:numId="27">
    <w:abstractNumId w:val="3"/>
  </w:num>
  <w:num w:numId="28">
    <w:abstractNumId w:val="24"/>
  </w:num>
  <w:num w:numId="29">
    <w:abstractNumId w:val="5"/>
  </w:num>
  <w:num w:numId="30">
    <w:abstractNumId w:val="8"/>
  </w:num>
  <w:num w:numId="31">
    <w:abstractNumId w:val="32"/>
  </w:num>
  <w:num w:numId="32">
    <w:abstractNumId w:val="29"/>
  </w:num>
  <w:num w:numId="33">
    <w:abstractNumId w:val="7"/>
  </w:num>
  <w:num w:numId="34">
    <w:abstractNumId w:val="9"/>
  </w:num>
  <w:num w:numId="35">
    <w:abstractNumId w:val="34"/>
  </w:num>
  <w:num w:numId="36">
    <w:abstractNumId w:val="6"/>
  </w:num>
  <w:num w:numId="37">
    <w:abstractNumId w:val="23"/>
  </w:num>
  <w:num w:numId="38">
    <w:abstractNumId w:val="37"/>
  </w:num>
  <w:num w:numId="39">
    <w:abstractNumId w:val="14"/>
  </w:num>
  <w:num w:numId="40">
    <w:abstractNumId w:val="1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embedSystemFonts/>
  <w:hideSpellingErrors/>
  <w:activeWritingStyle w:appName="MSWord" w:lang="ru-RU" w:vendorID="1" w:dllVersion="512" w:checkStyle="1"/>
  <w:proofState w:spelling="clean" w:grammar="clean"/>
  <w:attachedTemplate r:id="rId1"/>
  <w:stylePaneFormatFilter w:val="3F01"/>
  <w:defaultTabStop w:val="567"/>
  <w:autoHyphenation/>
  <w:consecutiveHyphenLimit w:val="2"/>
  <w:hyphenationZone w:val="567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3993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doNotExpandShiftReturn/>
  </w:compat>
  <w:rsids>
    <w:rsidRoot w:val="004114CC"/>
    <w:rsid w:val="0000224A"/>
    <w:rsid w:val="00003E9A"/>
    <w:rsid w:val="0000648F"/>
    <w:rsid w:val="00007755"/>
    <w:rsid w:val="000114BF"/>
    <w:rsid w:val="000128BA"/>
    <w:rsid w:val="000133F1"/>
    <w:rsid w:val="00015C87"/>
    <w:rsid w:val="00016BCE"/>
    <w:rsid w:val="00017D8B"/>
    <w:rsid w:val="00021082"/>
    <w:rsid w:val="00022AFB"/>
    <w:rsid w:val="00022BF4"/>
    <w:rsid w:val="00022F64"/>
    <w:rsid w:val="000245B7"/>
    <w:rsid w:val="00027D12"/>
    <w:rsid w:val="00027FA2"/>
    <w:rsid w:val="00030227"/>
    <w:rsid w:val="00034056"/>
    <w:rsid w:val="00034BD4"/>
    <w:rsid w:val="000363B2"/>
    <w:rsid w:val="000364C0"/>
    <w:rsid w:val="0004039E"/>
    <w:rsid w:val="00042FF3"/>
    <w:rsid w:val="0005017F"/>
    <w:rsid w:val="000504F0"/>
    <w:rsid w:val="00051ADB"/>
    <w:rsid w:val="00051B21"/>
    <w:rsid w:val="00054FE9"/>
    <w:rsid w:val="00060C41"/>
    <w:rsid w:val="000623B0"/>
    <w:rsid w:val="0006261F"/>
    <w:rsid w:val="00064EFC"/>
    <w:rsid w:val="00065874"/>
    <w:rsid w:val="000667ED"/>
    <w:rsid w:val="00072C32"/>
    <w:rsid w:val="00073FCE"/>
    <w:rsid w:val="0008031F"/>
    <w:rsid w:val="00082274"/>
    <w:rsid w:val="00082F1A"/>
    <w:rsid w:val="0009014C"/>
    <w:rsid w:val="00092486"/>
    <w:rsid w:val="00095E3A"/>
    <w:rsid w:val="00096069"/>
    <w:rsid w:val="00097F49"/>
    <w:rsid w:val="000A0A85"/>
    <w:rsid w:val="000A0DD3"/>
    <w:rsid w:val="000A1D3F"/>
    <w:rsid w:val="000A2964"/>
    <w:rsid w:val="000A3954"/>
    <w:rsid w:val="000A3E60"/>
    <w:rsid w:val="000A6733"/>
    <w:rsid w:val="000A72C0"/>
    <w:rsid w:val="000B08A6"/>
    <w:rsid w:val="000B0928"/>
    <w:rsid w:val="000B18FF"/>
    <w:rsid w:val="000B1B98"/>
    <w:rsid w:val="000B4757"/>
    <w:rsid w:val="000B55D7"/>
    <w:rsid w:val="000B6B18"/>
    <w:rsid w:val="000C042A"/>
    <w:rsid w:val="000C2060"/>
    <w:rsid w:val="000C243C"/>
    <w:rsid w:val="000C418F"/>
    <w:rsid w:val="000C5E4A"/>
    <w:rsid w:val="000D20A0"/>
    <w:rsid w:val="000D39C0"/>
    <w:rsid w:val="000D3F99"/>
    <w:rsid w:val="000D554B"/>
    <w:rsid w:val="000D7260"/>
    <w:rsid w:val="000D7BF3"/>
    <w:rsid w:val="000E1D32"/>
    <w:rsid w:val="000E2606"/>
    <w:rsid w:val="000E2E1D"/>
    <w:rsid w:val="000E62A3"/>
    <w:rsid w:val="000E7E9A"/>
    <w:rsid w:val="000F06B5"/>
    <w:rsid w:val="000F07C6"/>
    <w:rsid w:val="000F1C2F"/>
    <w:rsid w:val="000F21A3"/>
    <w:rsid w:val="000F2588"/>
    <w:rsid w:val="000F51AA"/>
    <w:rsid w:val="000F6B20"/>
    <w:rsid w:val="000F7A15"/>
    <w:rsid w:val="001015BD"/>
    <w:rsid w:val="00104346"/>
    <w:rsid w:val="00111567"/>
    <w:rsid w:val="00112BD2"/>
    <w:rsid w:val="001150BE"/>
    <w:rsid w:val="00115DE2"/>
    <w:rsid w:val="00117CB9"/>
    <w:rsid w:val="00120252"/>
    <w:rsid w:val="00122CF8"/>
    <w:rsid w:val="00123599"/>
    <w:rsid w:val="00124EC0"/>
    <w:rsid w:val="001266AB"/>
    <w:rsid w:val="0012716A"/>
    <w:rsid w:val="001338A3"/>
    <w:rsid w:val="00133A18"/>
    <w:rsid w:val="00136893"/>
    <w:rsid w:val="00143403"/>
    <w:rsid w:val="001441DF"/>
    <w:rsid w:val="001465C1"/>
    <w:rsid w:val="00152322"/>
    <w:rsid w:val="001542A2"/>
    <w:rsid w:val="0015697C"/>
    <w:rsid w:val="00160108"/>
    <w:rsid w:val="00162F82"/>
    <w:rsid w:val="00170432"/>
    <w:rsid w:val="00170642"/>
    <w:rsid w:val="00172093"/>
    <w:rsid w:val="0017606A"/>
    <w:rsid w:val="00176590"/>
    <w:rsid w:val="001766B3"/>
    <w:rsid w:val="0018203B"/>
    <w:rsid w:val="0018336C"/>
    <w:rsid w:val="001855BF"/>
    <w:rsid w:val="00187AF5"/>
    <w:rsid w:val="0019167F"/>
    <w:rsid w:val="00192732"/>
    <w:rsid w:val="00193112"/>
    <w:rsid w:val="001937CF"/>
    <w:rsid w:val="00195F5A"/>
    <w:rsid w:val="00196FB3"/>
    <w:rsid w:val="001976DE"/>
    <w:rsid w:val="001A0F28"/>
    <w:rsid w:val="001A46A9"/>
    <w:rsid w:val="001A7BBE"/>
    <w:rsid w:val="001B0634"/>
    <w:rsid w:val="001B0635"/>
    <w:rsid w:val="001B1E0A"/>
    <w:rsid w:val="001B3DF0"/>
    <w:rsid w:val="001B58BE"/>
    <w:rsid w:val="001C2777"/>
    <w:rsid w:val="001C2B2A"/>
    <w:rsid w:val="001C35C9"/>
    <w:rsid w:val="001C4126"/>
    <w:rsid w:val="001C42DD"/>
    <w:rsid w:val="001C4433"/>
    <w:rsid w:val="001C45D2"/>
    <w:rsid w:val="001C4D9C"/>
    <w:rsid w:val="001C5F03"/>
    <w:rsid w:val="001C6733"/>
    <w:rsid w:val="001C6870"/>
    <w:rsid w:val="001C6B81"/>
    <w:rsid w:val="001D5BDF"/>
    <w:rsid w:val="001D6155"/>
    <w:rsid w:val="001D729D"/>
    <w:rsid w:val="001D7664"/>
    <w:rsid w:val="001E0784"/>
    <w:rsid w:val="001E3381"/>
    <w:rsid w:val="001F0E14"/>
    <w:rsid w:val="001F1077"/>
    <w:rsid w:val="001F13C0"/>
    <w:rsid w:val="001F1F0E"/>
    <w:rsid w:val="001F4F3C"/>
    <w:rsid w:val="001F6F35"/>
    <w:rsid w:val="001F7B9A"/>
    <w:rsid w:val="002001E2"/>
    <w:rsid w:val="002019C8"/>
    <w:rsid w:val="00206807"/>
    <w:rsid w:val="00207D20"/>
    <w:rsid w:val="002129D6"/>
    <w:rsid w:val="002144D3"/>
    <w:rsid w:val="002148DF"/>
    <w:rsid w:val="002154F4"/>
    <w:rsid w:val="002201F9"/>
    <w:rsid w:val="00220D8E"/>
    <w:rsid w:val="002249A3"/>
    <w:rsid w:val="00225061"/>
    <w:rsid w:val="0023153E"/>
    <w:rsid w:val="00232BD8"/>
    <w:rsid w:val="00234468"/>
    <w:rsid w:val="002352F4"/>
    <w:rsid w:val="00235A74"/>
    <w:rsid w:val="002403E4"/>
    <w:rsid w:val="00242B80"/>
    <w:rsid w:val="00242EB8"/>
    <w:rsid w:val="00245B67"/>
    <w:rsid w:val="00247CAC"/>
    <w:rsid w:val="00253A85"/>
    <w:rsid w:val="00254E9C"/>
    <w:rsid w:val="0025690F"/>
    <w:rsid w:val="00265FAF"/>
    <w:rsid w:val="00267E7E"/>
    <w:rsid w:val="00270026"/>
    <w:rsid w:val="00270B3E"/>
    <w:rsid w:val="0027102A"/>
    <w:rsid w:val="00272302"/>
    <w:rsid w:val="00272CF9"/>
    <w:rsid w:val="0027610D"/>
    <w:rsid w:val="00276D74"/>
    <w:rsid w:val="002833F8"/>
    <w:rsid w:val="00284336"/>
    <w:rsid w:val="00286CD0"/>
    <w:rsid w:val="0029367A"/>
    <w:rsid w:val="00293C33"/>
    <w:rsid w:val="00295BF2"/>
    <w:rsid w:val="002A0817"/>
    <w:rsid w:val="002A0B27"/>
    <w:rsid w:val="002A1625"/>
    <w:rsid w:val="002A24B3"/>
    <w:rsid w:val="002A2684"/>
    <w:rsid w:val="002A338C"/>
    <w:rsid w:val="002A3527"/>
    <w:rsid w:val="002A3F67"/>
    <w:rsid w:val="002C0C66"/>
    <w:rsid w:val="002C230D"/>
    <w:rsid w:val="002C4819"/>
    <w:rsid w:val="002D424C"/>
    <w:rsid w:val="002D4605"/>
    <w:rsid w:val="002D4FC5"/>
    <w:rsid w:val="002D5F05"/>
    <w:rsid w:val="002D63CA"/>
    <w:rsid w:val="002E2A00"/>
    <w:rsid w:val="002E6EF3"/>
    <w:rsid w:val="002F18F3"/>
    <w:rsid w:val="002F39AF"/>
    <w:rsid w:val="002F4ECC"/>
    <w:rsid w:val="002F537E"/>
    <w:rsid w:val="002F56FC"/>
    <w:rsid w:val="002F6BA6"/>
    <w:rsid w:val="002F6CA4"/>
    <w:rsid w:val="00300F14"/>
    <w:rsid w:val="00301319"/>
    <w:rsid w:val="003019BB"/>
    <w:rsid w:val="00303708"/>
    <w:rsid w:val="00304B2D"/>
    <w:rsid w:val="003051F7"/>
    <w:rsid w:val="0030605E"/>
    <w:rsid w:val="003104B0"/>
    <w:rsid w:val="00311A5D"/>
    <w:rsid w:val="003125F8"/>
    <w:rsid w:val="00313045"/>
    <w:rsid w:val="00313D01"/>
    <w:rsid w:val="003152D2"/>
    <w:rsid w:val="00317B77"/>
    <w:rsid w:val="003206A7"/>
    <w:rsid w:val="00321520"/>
    <w:rsid w:val="00323194"/>
    <w:rsid w:val="0032435C"/>
    <w:rsid w:val="003252EA"/>
    <w:rsid w:val="00330739"/>
    <w:rsid w:val="00330F3E"/>
    <w:rsid w:val="00331DE4"/>
    <w:rsid w:val="003334C3"/>
    <w:rsid w:val="00333687"/>
    <w:rsid w:val="00333CD2"/>
    <w:rsid w:val="00335D6C"/>
    <w:rsid w:val="0034040E"/>
    <w:rsid w:val="003502AA"/>
    <w:rsid w:val="00352039"/>
    <w:rsid w:val="003534D5"/>
    <w:rsid w:val="00354070"/>
    <w:rsid w:val="003555C6"/>
    <w:rsid w:val="00356ABB"/>
    <w:rsid w:val="00360811"/>
    <w:rsid w:val="0036363E"/>
    <w:rsid w:val="00366D42"/>
    <w:rsid w:val="003671C4"/>
    <w:rsid w:val="00367629"/>
    <w:rsid w:val="00370184"/>
    <w:rsid w:val="00373254"/>
    <w:rsid w:val="00375379"/>
    <w:rsid w:val="00376852"/>
    <w:rsid w:val="00377D35"/>
    <w:rsid w:val="00380B90"/>
    <w:rsid w:val="00380E13"/>
    <w:rsid w:val="00380F43"/>
    <w:rsid w:val="0038301E"/>
    <w:rsid w:val="00383279"/>
    <w:rsid w:val="003834D2"/>
    <w:rsid w:val="0039471A"/>
    <w:rsid w:val="00395572"/>
    <w:rsid w:val="003967B1"/>
    <w:rsid w:val="003968B6"/>
    <w:rsid w:val="00396CAE"/>
    <w:rsid w:val="00396D22"/>
    <w:rsid w:val="00397EF1"/>
    <w:rsid w:val="003A1E62"/>
    <w:rsid w:val="003A34CE"/>
    <w:rsid w:val="003A6BB5"/>
    <w:rsid w:val="003A7B26"/>
    <w:rsid w:val="003B0193"/>
    <w:rsid w:val="003B10A1"/>
    <w:rsid w:val="003B2993"/>
    <w:rsid w:val="003B5012"/>
    <w:rsid w:val="003B6C32"/>
    <w:rsid w:val="003B71A1"/>
    <w:rsid w:val="003C373F"/>
    <w:rsid w:val="003C6157"/>
    <w:rsid w:val="003C71AE"/>
    <w:rsid w:val="003D2960"/>
    <w:rsid w:val="003D3422"/>
    <w:rsid w:val="003D48DD"/>
    <w:rsid w:val="003D69E4"/>
    <w:rsid w:val="003E1E03"/>
    <w:rsid w:val="003E38C7"/>
    <w:rsid w:val="003E3EB8"/>
    <w:rsid w:val="003E54DB"/>
    <w:rsid w:val="003F00AE"/>
    <w:rsid w:val="003F0884"/>
    <w:rsid w:val="003F434D"/>
    <w:rsid w:val="003F4F61"/>
    <w:rsid w:val="003F6CA5"/>
    <w:rsid w:val="003F7CD6"/>
    <w:rsid w:val="00400181"/>
    <w:rsid w:val="00400585"/>
    <w:rsid w:val="00401589"/>
    <w:rsid w:val="00406780"/>
    <w:rsid w:val="00410370"/>
    <w:rsid w:val="004114CC"/>
    <w:rsid w:val="004114F8"/>
    <w:rsid w:val="00415A8A"/>
    <w:rsid w:val="00415CA2"/>
    <w:rsid w:val="00416336"/>
    <w:rsid w:val="00417CFB"/>
    <w:rsid w:val="00422155"/>
    <w:rsid w:val="00423F85"/>
    <w:rsid w:val="0042508E"/>
    <w:rsid w:val="00426D93"/>
    <w:rsid w:val="00427D13"/>
    <w:rsid w:val="00431009"/>
    <w:rsid w:val="00431F7F"/>
    <w:rsid w:val="00445D3B"/>
    <w:rsid w:val="00450732"/>
    <w:rsid w:val="0045078D"/>
    <w:rsid w:val="00450ADD"/>
    <w:rsid w:val="0045184B"/>
    <w:rsid w:val="004534C1"/>
    <w:rsid w:val="00454A01"/>
    <w:rsid w:val="00463F84"/>
    <w:rsid w:val="00466C26"/>
    <w:rsid w:val="00467F1D"/>
    <w:rsid w:val="004724A7"/>
    <w:rsid w:val="00473BEF"/>
    <w:rsid w:val="00475156"/>
    <w:rsid w:val="00476E70"/>
    <w:rsid w:val="0048046C"/>
    <w:rsid w:val="004813FA"/>
    <w:rsid w:val="00481CCA"/>
    <w:rsid w:val="004844C1"/>
    <w:rsid w:val="004856F0"/>
    <w:rsid w:val="0049319B"/>
    <w:rsid w:val="00493890"/>
    <w:rsid w:val="00494D20"/>
    <w:rsid w:val="00496250"/>
    <w:rsid w:val="004967D5"/>
    <w:rsid w:val="004A208C"/>
    <w:rsid w:val="004A41EF"/>
    <w:rsid w:val="004A45FF"/>
    <w:rsid w:val="004A4832"/>
    <w:rsid w:val="004A5855"/>
    <w:rsid w:val="004A693B"/>
    <w:rsid w:val="004A796C"/>
    <w:rsid w:val="004B0065"/>
    <w:rsid w:val="004B0E18"/>
    <w:rsid w:val="004B2132"/>
    <w:rsid w:val="004B32D0"/>
    <w:rsid w:val="004B3978"/>
    <w:rsid w:val="004B4542"/>
    <w:rsid w:val="004B48A7"/>
    <w:rsid w:val="004B72AF"/>
    <w:rsid w:val="004C3411"/>
    <w:rsid w:val="004C36C1"/>
    <w:rsid w:val="004C453D"/>
    <w:rsid w:val="004C6572"/>
    <w:rsid w:val="004C6730"/>
    <w:rsid w:val="004C79D3"/>
    <w:rsid w:val="004C7D0D"/>
    <w:rsid w:val="004D1E0D"/>
    <w:rsid w:val="004D3948"/>
    <w:rsid w:val="004D4AD0"/>
    <w:rsid w:val="004D51FC"/>
    <w:rsid w:val="004D53F0"/>
    <w:rsid w:val="004D5712"/>
    <w:rsid w:val="004D60CB"/>
    <w:rsid w:val="004E0CB3"/>
    <w:rsid w:val="004E1A27"/>
    <w:rsid w:val="004E1F5E"/>
    <w:rsid w:val="004E26A8"/>
    <w:rsid w:val="004F17E3"/>
    <w:rsid w:val="004F2466"/>
    <w:rsid w:val="004F2884"/>
    <w:rsid w:val="004F58AA"/>
    <w:rsid w:val="004F6D24"/>
    <w:rsid w:val="004F7CB0"/>
    <w:rsid w:val="004F7E53"/>
    <w:rsid w:val="005000EA"/>
    <w:rsid w:val="0050161F"/>
    <w:rsid w:val="00502C7F"/>
    <w:rsid w:val="00503777"/>
    <w:rsid w:val="0050423D"/>
    <w:rsid w:val="005044B3"/>
    <w:rsid w:val="00504B5A"/>
    <w:rsid w:val="00506633"/>
    <w:rsid w:val="00507838"/>
    <w:rsid w:val="00512A21"/>
    <w:rsid w:val="005141AD"/>
    <w:rsid w:val="00514A5B"/>
    <w:rsid w:val="00514B63"/>
    <w:rsid w:val="0051587B"/>
    <w:rsid w:val="00515EC4"/>
    <w:rsid w:val="00516A56"/>
    <w:rsid w:val="005200A2"/>
    <w:rsid w:val="00522163"/>
    <w:rsid w:val="00522C6A"/>
    <w:rsid w:val="005234CC"/>
    <w:rsid w:val="00527122"/>
    <w:rsid w:val="00531D11"/>
    <w:rsid w:val="00534135"/>
    <w:rsid w:val="00534836"/>
    <w:rsid w:val="00535E4A"/>
    <w:rsid w:val="00536A82"/>
    <w:rsid w:val="00536C16"/>
    <w:rsid w:val="00542EA6"/>
    <w:rsid w:val="00543219"/>
    <w:rsid w:val="005454E0"/>
    <w:rsid w:val="0054673E"/>
    <w:rsid w:val="005475A7"/>
    <w:rsid w:val="00551F0C"/>
    <w:rsid w:val="00552EC4"/>
    <w:rsid w:val="00552F0F"/>
    <w:rsid w:val="00553546"/>
    <w:rsid w:val="00554785"/>
    <w:rsid w:val="00554E89"/>
    <w:rsid w:val="0055547E"/>
    <w:rsid w:val="00556933"/>
    <w:rsid w:val="00556C6F"/>
    <w:rsid w:val="00557954"/>
    <w:rsid w:val="00560CA4"/>
    <w:rsid w:val="005621F5"/>
    <w:rsid w:val="005633DB"/>
    <w:rsid w:val="00566D35"/>
    <w:rsid w:val="00567605"/>
    <w:rsid w:val="00571347"/>
    <w:rsid w:val="00573E4A"/>
    <w:rsid w:val="00574CFB"/>
    <w:rsid w:val="00576ED3"/>
    <w:rsid w:val="00577E70"/>
    <w:rsid w:val="00580F06"/>
    <w:rsid w:val="00590AB9"/>
    <w:rsid w:val="00590C6B"/>
    <w:rsid w:val="005928E1"/>
    <w:rsid w:val="00595521"/>
    <w:rsid w:val="00595F8A"/>
    <w:rsid w:val="005A0ACE"/>
    <w:rsid w:val="005A1630"/>
    <w:rsid w:val="005A2B11"/>
    <w:rsid w:val="005A33C2"/>
    <w:rsid w:val="005B2DA9"/>
    <w:rsid w:val="005B3FCA"/>
    <w:rsid w:val="005B42BF"/>
    <w:rsid w:val="005B7306"/>
    <w:rsid w:val="005C1247"/>
    <w:rsid w:val="005C2031"/>
    <w:rsid w:val="005C2759"/>
    <w:rsid w:val="005C6175"/>
    <w:rsid w:val="005C6B46"/>
    <w:rsid w:val="005C7673"/>
    <w:rsid w:val="005C7777"/>
    <w:rsid w:val="005D01D1"/>
    <w:rsid w:val="005D1375"/>
    <w:rsid w:val="005D7B6C"/>
    <w:rsid w:val="005E0B72"/>
    <w:rsid w:val="005E18A5"/>
    <w:rsid w:val="005E49F5"/>
    <w:rsid w:val="005E5F70"/>
    <w:rsid w:val="005F170E"/>
    <w:rsid w:val="005F1E22"/>
    <w:rsid w:val="005F2783"/>
    <w:rsid w:val="005F27A6"/>
    <w:rsid w:val="005F3D99"/>
    <w:rsid w:val="005F517D"/>
    <w:rsid w:val="005F5DB8"/>
    <w:rsid w:val="005F5F8A"/>
    <w:rsid w:val="005F727A"/>
    <w:rsid w:val="00600C4A"/>
    <w:rsid w:val="006029EF"/>
    <w:rsid w:val="00602B80"/>
    <w:rsid w:val="00602C2F"/>
    <w:rsid w:val="00604DC9"/>
    <w:rsid w:val="00605930"/>
    <w:rsid w:val="006068B8"/>
    <w:rsid w:val="00610AF7"/>
    <w:rsid w:val="006111B7"/>
    <w:rsid w:val="00611760"/>
    <w:rsid w:val="00613475"/>
    <w:rsid w:val="006136ED"/>
    <w:rsid w:val="00615ACD"/>
    <w:rsid w:val="00615E5C"/>
    <w:rsid w:val="00617780"/>
    <w:rsid w:val="00617B1F"/>
    <w:rsid w:val="00621710"/>
    <w:rsid w:val="00623317"/>
    <w:rsid w:val="006238B1"/>
    <w:rsid w:val="00624B4F"/>
    <w:rsid w:val="006257D3"/>
    <w:rsid w:val="00630BAB"/>
    <w:rsid w:val="0063359C"/>
    <w:rsid w:val="00636062"/>
    <w:rsid w:val="006365BA"/>
    <w:rsid w:val="006415E5"/>
    <w:rsid w:val="006427A5"/>
    <w:rsid w:val="006439AA"/>
    <w:rsid w:val="00646096"/>
    <w:rsid w:val="00646498"/>
    <w:rsid w:val="00646968"/>
    <w:rsid w:val="00647B9A"/>
    <w:rsid w:val="0065032C"/>
    <w:rsid w:val="006522C1"/>
    <w:rsid w:val="0065356F"/>
    <w:rsid w:val="006602E5"/>
    <w:rsid w:val="00664416"/>
    <w:rsid w:val="00664F1A"/>
    <w:rsid w:val="00665079"/>
    <w:rsid w:val="0066626B"/>
    <w:rsid w:val="00666BC0"/>
    <w:rsid w:val="0067041C"/>
    <w:rsid w:val="00671691"/>
    <w:rsid w:val="006719D9"/>
    <w:rsid w:val="00672FA7"/>
    <w:rsid w:val="00673528"/>
    <w:rsid w:val="00676088"/>
    <w:rsid w:val="006767E4"/>
    <w:rsid w:val="0067715B"/>
    <w:rsid w:val="00677F51"/>
    <w:rsid w:val="00683CE2"/>
    <w:rsid w:val="006856FB"/>
    <w:rsid w:val="00685B78"/>
    <w:rsid w:val="006914B5"/>
    <w:rsid w:val="006942C1"/>
    <w:rsid w:val="00694C33"/>
    <w:rsid w:val="00696823"/>
    <w:rsid w:val="00696C3F"/>
    <w:rsid w:val="006A05ED"/>
    <w:rsid w:val="006A07EB"/>
    <w:rsid w:val="006A182C"/>
    <w:rsid w:val="006A18AA"/>
    <w:rsid w:val="006A5591"/>
    <w:rsid w:val="006A6AAF"/>
    <w:rsid w:val="006B08D8"/>
    <w:rsid w:val="006B0E89"/>
    <w:rsid w:val="006B1C31"/>
    <w:rsid w:val="006B462E"/>
    <w:rsid w:val="006B4E0F"/>
    <w:rsid w:val="006C02ED"/>
    <w:rsid w:val="006C366C"/>
    <w:rsid w:val="006C501A"/>
    <w:rsid w:val="006C5C13"/>
    <w:rsid w:val="006D0D74"/>
    <w:rsid w:val="006D10BD"/>
    <w:rsid w:val="006D14B5"/>
    <w:rsid w:val="006D1E66"/>
    <w:rsid w:val="006D2B9A"/>
    <w:rsid w:val="006D446F"/>
    <w:rsid w:val="006D6203"/>
    <w:rsid w:val="006D65E8"/>
    <w:rsid w:val="006D73C2"/>
    <w:rsid w:val="006E025E"/>
    <w:rsid w:val="006E0E21"/>
    <w:rsid w:val="006E12E5"/>
    <w:rsid w:val="006E1AAE"/>
    <w:rsid w:val="006E2993"/>
    <w:rsid w:val="006E29D0"/>
    <w:rsid w:val="006E6516"/>
    <w:rsid w:val="006E7B43"/>
    <w:rsid w:val="006F05C1"/>
    <w:rsid w:val="006F11C9"/>
    <w:rsid w:val="006F27CB"/>
    <w:rsid w:val="006F2AF7"/>
    <w:rsid w:val="006F3BCF"/>
    <w:rsid w:val="006F58DF"/>
    <w:rsid w:val="006F5CA8"/>
    <w:rsid w:val="007004F2"/>
    <w:rsid w:val="00701BA1"/>
    <w:rsid w:val="0070498B"/>
    <w:rsid w:val="00705027"/>
    <w:rsid w:val="0070533C"/>
    <w:rsid w:val="00705C0A"/>
    <w:rsid w:val="00706937"/>
    <w:rsid w:val="0071068A"/>
    <w:rsid w:val="00712A38"/>
    <w:rsid w:val="007136ED"/>
    <w:rsid w:val="00714288"/>
    <w:rsid w:val="007154D4"/>
    <w:rsid w:val="00715F54"/>
    <w:rsid w:val="0071710A"/>
    <w:rsid w:val="00717EC6"/>
    <w:rsid w:val="00722CF9"/>
    <w:rsid w:val="00724985"/>
    <w:rsid w:val="007252C1"/>
    <w:rsid w:val="007260B6"/>
    <w:rsid w:val="00733F88"/>
    <w:rsid w:val="0073466D"/>
    <w:rsid w:val="00734A7B"/>
    <w:rsid w:val="007401E7"/>
    <w:rsid w:val="00740ACE"/>
    <w:rsid w:val="00742785"/>
    <w:rsid w:val="007440BB"/>
    <w:rsid w:val="00744E94"/>
    <w:rsid w:val="00745F15"/>
    <w:rsid w:val="00746F89"/>
    <w:rsid w:val="0075261B"/>
    <w:rsid w:val="007536F4"/>
    <w:rsid w:val="00760934"/>
    <w:rsid w:val="00763C20"/>
    <w:rsid w:val="007656B0"/>
    <w:rsid w:val="00765A8C"/>
    <w:rsid w:val="00766C8B"/>
    <w:rsid w:val="00770584"/>
    <w:rsid w:val="007710BD"/>
    <w:rsid w:val="00771BA5"/>
    <w:rsid w:val="00771F92"/>
    <w:rsid w:val="007750C0"/>
    <w:rsid w:val="00782587"/>
    <w:rsid w:val="00784717"/>
    <w:rsid w:val="00784A53"/>
    <w:rsid w:val="007857A8"/>
    <w:rsid w:val="00787C3B"/>
    <w:rsid w:val="00790378"/>
    <w:rsid w:val="00791325"/>
    <w:rsid w:val="00793D32"/>
    <w:rsid w:val="0079637E"/>
    <w:rsid w:val="007971EC"/>
    <w:rsid w:val="00797D1C"/>
    <w:rsid w:val="00797DBA"/>
    <w:rsid w:val="007A56D3"/>
    <w:rsid w:val="007B1BC2"/>
    <w:rsid w:val="007B1E29"/>
    <w:rsid w:val="007B34BC"/>
    <w:rsid w:val="007B4F81"/>
    <w:rsid w:val="007C248C"/>
    <w:rsid w:val="007C4656"/>
    <w:rsid w:val="007C7C98"/>
    <w:rsid w:val="007D6965"/>
    <w:rsid w:val="007D7818"/>
    <w:rsid w:val="007E4F41"/>
    <w:rsid w:val="007E583A"/>
    <w:rsid w:val="007E5AFF"/>
    <w:rsid w:val="007E5E5D"/>
    <w:rsid w:val="007F1579"/>
    <w:rsid w:val="007F1736"/>
    <w:rsid w:val="007F195E"/>
    <w:rsid w:val="007F30D1"/>
    <w:rsid w:val="007F35DE"/>
    <w:rsid w:val="007F5234"/>
    <w:rsid w:val="007F69C2"/>
    <w:rsid w:val="007F6C8C"/>
    <w:rsid w:val="00800AE7"/>
    <w:rsid w:val="00801890"/>
    <w:rsid w:val="00806694"/>
    <w:rsid w:val="00811D6C"/>
    <w:rsid w:val="00811DC5"/>
    <w:rsid w:val="0081254B"/>
    <w:rsid w:val="00813C26"/>
    <w:rsid w:val="00815B50"/>
    <w:rsid w:val="00816A4E"/>
    <w:rsid w:val="008205FD"/>
    <w:rsid w:val="00823126"/>
    <w:rsid w:val="00823844"/>
    <w:rsid w:val="00824635"/>
    <w:rsid w:val="008264F6"/>
    <w:rsid w:val="00832370"/>
    <w:rsid w:val="00832B8F"/>
    <w:rsid w:val="0083420E"/>
    <w:rsid w:val="00836701"/>
    <w:rsid w:val="00842241"/>
    <w:rsid w:val="00843C9E"/>
    <w:rsid w:val="00845A43"/>
    <w:rsid w:val="00846694"/>
    <w:rsid w:val="008525C0"/>
    <w:rsid w:val="00852AFD"/>
    <w:rsid w:val="00853B46"/>
    <w:rsid w:val="00860E7E"/>
    <w:rsid w:val="00860F82"/>
    <w:rsid w:val="00860FE4"/>
    <w:rsid w:val="008626E5"/>
    <w:rsid w:val="00865045"/>
    <w:rsid w:val="00865359"/>
    <w:rsid w:val="0086586D"/>
    <w:rsid w:val="008733AD"/>
    <w:rsid w:val="00873DED"/>
    <w:rsid w:val="00875D61"/>
    <w:rsid w:val="0087683E"/>
    <w:rsid w:val="008816EF"/>
    <w:rsid w:val="00883820"/>
    <w:rsid w:val="00884CB1"/>
    <w:rsid w:val="008860E6"/>
    <w:rsid w:val="0089288C"/>
    <w:rsid w:val="00892CCB"/>
    <w:rsid w:val="0089311D"/>
    <w:rsid w:val="00893A7D"/>
    <w:rsid w:val="008949C1"/>
    <w:rsid w:val="00894DAD"/>
    <w:rsid w:val="00896028"/>
    <w:rsid w:val="008964E7"/>
    <w:rsid w:val="00896CFE"/>
    <w:rsid w:val="00897706"/>
    <w:rsid w:val="00897A5A"/>
    <w:rsid w:val="00897CC2"/>
    <w:rsid w:val="008A096B"/>
    <w:rsid w:val="008A18EC"/>
    <w:rsid w:val="008A21EB"/>
    <w:rsid w:val="008A4772"/>
    <w:rsid w:val="008A629F"/>
    <w:rsid w:val="008A6463"/>
    <w:rsid w:val="008A6AF0"/>
    <w:rsid w:val="008A6C9D"/>
    <w:rsid w:val="008A6E62"/>
    <w:rsid w:val="008B0DA5"/>
    <w:rsid w:val="008B1535"/>
    <w:rsid w:val="008B4E90"/>
    <w:rsid w:val="008B5071"/>
    <w:rsid w:val="008B6A74"/>
    <w:rsid w:val="008C2894"/>
    <w:rsid w:val="008C378C"/>
    <w:rsid w:val="008C40DF"/>
    <w:rsid w:val="008C7594"/>
    <w:rsid w:val="008C7986"/>
    <w:rsid w:val="008D145F"/>
    <w:rsid w:val="008D1C74"/>
    <w:rsid w:val="008D3957"/>
    <w:rsid w:val="008D4C1E"/>
    <w:rsid w:val="008D54C1"/>
    <w:rsid w:val="008D6E3C"/>
    <w:rsid w:val="008D7238"/>
    <w:rsid w:val="008E2B1A"/>
    <w:rsid w:val="008E3692"/>
    <w:rsid w:val="008E5717"/>
    <w:rsid w:val="008E60CC"/>
    <w:rsid w:val="008F1194"/>
    <w:rsid w:val="008F2D36"/>
    <w:rsid w:val="008F41D0"/>
    <w:rsid w:val="008F641E"/>
    <w:rsid w:val="00903151"/>
    <w:rsid w:val="00903942"/>
    <w:rsid w:val="00904475"/>
    <w:rsid w:val="00904C63"/>
    <w:rsid w:val="0090605F"/>
    <w:rsid w:val="009067FA"/>
    <w:rsid w:val="009160B3"/>
    <w:rsid w:val="00917E21"/>
    <w:rsid w:val="00920022"/>
    <w:rsid w:val="00921205"/>
    <w:rsid w:val="009248E0"/>
    <w:rsid w:val="009249D2"/>
    <w:rsid w:val="009251F6"/>
    <w:rsid w:val="00926107"/>
    <w:rsid w:val="0093162A"/>
    <w:rsid w:val="00931FA8"/>
    <w:rsid w:val="00932A69"/>
    <w:rsid w:val="00932CE0"/>
    <w:rsid w:val="00933724"/>
    <w:rsid w:val="00933F0C"/>
    <w:rsid w:val="00935F61"/>
    <w:rsid w:val="009409C9"/>
    <w:rsid w:val="00940A12"/>
    <w:rsid w:val="00941B5F"/>
    <w:rsid w:val="009449A2"/>
    <w:rsid w:val="00945157"/>
    <w:rsid w:val="009470F9"/>
    <w:rsid w:val="00952091"/>
    <w:rsid w:val="009561FA"/>
    <w:rsid w:val="009570CB"/>
    <w:rsid w:val="0095712D"/>
    <w:rsid w:val="009604EF"/>
    <w:rsid w:val="009611E5"/>
    <w:rsid w:val="009629BC"/>
    <w:rsid w:val="00963006"/>
    <w:rsid w:val="0096463D"/>
    <w:rsid w:val="0096652E"/>
    <w:rsid w:val="009705D5"/>
    <w:rsid w:val="00970E36"/>
    <w:rsid w:val="009735DB"/>
    <w:rsid w:val="00973B4D"/>
    <w:rsid w:val="00973DF5"/>
    <w:rsid w:val="009778ED"/>
    <w:rsid w:val="00977CF5"/>
    <w:rsid w:val="00980AC9"/>
    <w:rsid w:val="009826EC"/>
    <w:rsid w:val="00983EE2"/>
    <w:rsid w:val="00984192"/>
    <w:rsid w:val="00984CEA"/>
    <w:rsid w:val="00985072"/>
    <w:rsid w:val="00985A24"/>
    <w:rsid w:val="00985B2C"/>
    <w:rsid w:val="009873F9"/>
    <w:rsid w:val="009946A8"/>
    <w:rsid w:val="00994B33"/>
    <w:rsid w:val="009952F0"/>
    <w:rsid w:val="00995FB7"/>
    <w:rsid w:val="00996182"/>
    <w:rsid w:val="009A26DE"/>
    <w:rsid w:val="009A2784"/>
    <w:rsid w:val="009A45DE"/>
    <w:rsid w:val="009A75B2"/>
    <w:rsid w:val="009A7CF3"/>
    <w:rsid w:val="009B03EF"/>
    <w:rsid w:val="009C024E"/>
    <w:rsid w:val="009C0D7C"/>
    <w:rsid w:val="009C284D"/>
    <w:rsid w:val="009C291C"/>
    <w:rsid w:val="009C4BE4"/>
    <w:rsid w:val="009C5805"/>
    <w:rsid w:val="009C6F51"/>
    <w:rsid w:val="009D3478"/>
    <w:rsid w:val="009D4617"/>
    <w:rsid w:val="009D6EA5"/>
    <w:rsid w:val="009E01AD"/>
    <w:rsid w:val="009E0C20"/>
    <w:rsid w:val="009E5A1A"/>
    <w:rsid w:val="009E6C78"/>
    <w:rsid w:val="009E74E7"/>
    <w:rsid w:val="009E7657"/>
    <w:rsid w:val="009E79C6"/>
    <w:rsid w:val="009F1262"/>
    <w:rsid w:val="009F2345"/>
    <w:rsid w:val="009F2970"/>
    <w:rsid w:val="009F29D5"/>
    <w:rsid w:val="009F3BF7"/>
    <w:rsid w:val="009F3E99"/>
    <w:rsid w:val="009F67B4"/>
    <w:rsid w:val="009F69E3"/>
    <w:rsid w:val="00A02A53"/>
    <w:rsid w:val="00A03A7D"/>
    <w:rsid w:val="00A0446E"/>
    <w:rsid w:val="00A052C4"/>
    <w:rsid w:val="00A0626D"/>
    <w:rsid w:val="00A063C2"/>
    <w:rsid w:val="00A074C5"/>
    <w:rsid w:val="00A107E0"/>
    <w:rsid w:val="00A1303C"/>
    <w:rsid w:val="00A13CDB"/>
    <w:rsid w:val="00A15E9B"/>
    <w:rsid w:val="00A16E27"/>
    <w:rsid w:val="00A20F4A"/>
    <w:rsid w:val="00A21576"/>
    <w:rsid w:val="00A21CAE"/>
    <w:rsid w:val="00A22341"/>
    <w:rsid w:val="00A2529F"/>
    <w:rsid w:val="00A26044"/>
    <w:rsid w:val="00A30827"/>
    <w:rsid w:val="00A3149C"/>
    <w:rsid w:val="00A314DE"/>
    <w:rsid w:val="00A3172C"/>
    <w:rsid w:val="00A33720"/>
    <w:rsid w:val="00A3733E"/>
    <w:rsid w:val="00A37A79"/>
    <w:rsid w:val="00A407B4"/>
    <w:rsid w:val="00A40C84"/>
    <w:rsid w:val="00A40EBD"/>
    <w:rsid w:val="00A415D0"/>
    <w:rsid w:val="00A41F4C"/>
    <w:rsid w:val="00A4252D"/>
    <w:rsid w:val="00A442A8"/>
    <w:rsid w:val="00A44D89"/>
    <w:rsid w:val="00A44E9D"/>
    <w:rsid w:val="00A44FD4"/>
    <w:rsid w:val="00A461CB"/>
    <w:rsid w:val="00A46791"/>
    <w:rsid w:val="00A46A82"/>
    <w:rsid w:val="00A47684"/>
    <w:rsid w:val="00A50661"/>
    <w:rsid w:val="00A50E0F"/>
    <w:rsid w:val="00A53860"/>
    <w:rsid w:val="00A55747"/>
    <w:rsid w:val="00A63DA6"/>
    <w:rsid w:val="00A647A9"/>
    <w:rsid w:val="00A67C1A"/>
    <w:rsid w:val="00A700D6"/>
    <w:rsid w:val="00A716D6"/>
    <w:rsid w:val="00A72BB1"/>
    <w:rsid w:val="00A747BD"/>
    <w:rsid w:val="00A77014"/>
    <w:rsid w:val="00A81731"/>
    <w:rsid w:val="00A823FC"/>
    <w:rsid w:val="00A83603"/>
    <w:rsid w:val="00A836CC"/>
    <w:rsid w:val="00A8585C"/>
    <w:rsid w:val="00A86301"/>
    <w:rsid w:val="00A86D94"/>
    <w:rsid w:val="00A87980"/>
    <w:rsid w:val="00A908DE"/>
    <w:rsid w:val="00A95153"/>
    <w:rsid w:val="00A951F9"/>
    <w:rsid w:val="00AA41F8"/>
    <w:rsid w:val="00AA441D"/>
    <w:rsid w:val="00AA53D5"/>
    <w:rsid w:val="00AA7EC7"/>
    <w:rsid w:val="00AB2C90"/>
    <w:rsid w:val="00AB74A3"/>
    <w:rsid w:val="00AC3BF6"/>
    <w:rsid w:val="00AC5335"/>
    <w:rsid w:val="00AD0581"/>
    <w:rsid w:val="00AD3A0A"/>
    <w:rsid w:val="00AD538F"/>
    <w:rsid w:val="00AE162E"/>
    <w:rsid w:val="00AE196C"/>
    <w:rsid w:val="00AE24B1"/>
    <w:rsid w:val="00AE5F51"/>
    <w:rsid w:val="00AF1155"/>
    <w:rsid w:val="00AF246E"/>
    <w:rsid w:val="00AF2AC3"/>
    <w:rsid w:val="00AF34CB"/>
    <w:rsid w:val="00AF46F8"/>
    <w:rsid w:val="00AF6D88"/>
    <w:rsid w:val="00B0172C"/>
    <w:rsid w:val="00B04AC9"/>
    <w:rsid w:val="00B0505D"/>
    <w:rsid w:val="00B10240"/>
    <w:rsid w:val="00B10B23"/>
    <w:rsid w:val="00B10B82"/>
    <w:rsid w:val="00B10DA5"/>
    <w:rsid w:val="00B11427"/>
    <w:rsid w:val="00B12861"/>
    <w:rsid w:val="00B12CF2"/>
    <w:rsid w:val="00B13CFE"/>
    <w:rsid w:val="00B14717"/>
    <w:rsid w:val="00B15A9F"/>
    <w:rsid w:val="00B16895"/>
    <w:rsid w:val="00B1747B"/>
    <w:rsid w:val="00B200E0"/>
    <w:rsid w:val="00B20F23"/>
    <w:rsid w:val="00B21313"/>
    <w:rsid w:val="00B21F3C"/>
    <w:rsid w:val="00B22CB0"/>
    <w:rsid w:val="00B252C0"/>
    <w:rsid w:val="00B30372"/>
    <w:rsid w:val="00B3081C"/>
    <w:rsid w:val="00B3158A"/>
    <w:rsid w:val="00B319E0"/>
    <w:rsid w:val="00B32F7B"/>
    <w:rsid w:val="00B33843"/>
    <w:rsid w:val="00B429AD"/>
    <w:rsid w:val="00B42E80"/>
    <w:rsid w:val="00B441DC"/>
    <w:rsid w:val="00B4702F"/>
    <w:rsid w:val="00B47078"/>
    <w:rsid w:val="00B5127C"/>
    <w:rsid w:val="00B6127C"/>
    <w:rsid w:val="00B6149E"/>
    <w:rsid w:val="00B71749"/>
    <w:rsid w:val="00B718B5"/>
    <w:rsid w:val="00B7482D"/>
    <w:rsid w:val="00B77E0B"/>
    <w:rsid w:val="00B8171B"/>
    <w:rsid w:val="00B844F7"/>
    <w:rsid w:val="00B90190"/>
    <w:rsid w:val="00B915CE"/>
    <w:rsid w:val="00B92282"/>
    <w:rsid w:val="00B93926"/>
    <w:rsid w:val="00B947C5"/>
    <w:rsid w:val="00B95192"/>
    <w:rsid w:val="00B952E7"/>
    <w:rsid w:val="00B956EF"/>
    <w:rsid w:val="00B95D02"/>
    <w:rsid w:val="00B9616B"/>
    <w:rsid w:val="00BA07FA"/>
    <w:rsid w:val="00BA195B"/>
    <w:rsid w:val="00BA4F7A"/>
    <w:rsid w:val="00BA7834"/>
    <w:rsid w:val="00BA7D1A"/>
    <w:rsid w:val="00BB0253"/>
    <w:rsid w:val="00BB15D9"/>
    <w:rsid w:val="00BB2D7C"/>
    <w:rsid w:val="00BB3C06"/>
    <w:rsid w:val="00BB3FE4"/>
    <w:rsid w:val="00BB6CC9"/>
    <w:rsid w:val="00BC1012"/>
    <w:rsid w:val="00BC50E1"/>
    <w:rsid w:val="00BC7433"/>
    <w:rsid w:val="00BC7857"/>
    <w:rsid w:val="00BD21B1"/>
    <w:rsid w:val="00BD3BB3"/>
    <w:rsid w:val="00BD45D4"/>
    <w:rsid w:val="00BF240E"/>
    <w:rsid w:val="00BF4CA6"/>
    <w:rsid w:val="00BF4CFD"/>
    <w:rsid w:val="00BF4F73"/>
    <w:rsid w:val="00BF5707"/>
    <w:rsid w:val="00BF5861"/>
    <w:rsid w:val="00C04FBA"/>
    <w:rsid w:val="00C06DE7"/>
    <w:rsid w:val="00C112A2"/>
    <w:rsid w:val="00C14663"/>
    <w:rsid w:val="00C1601C"/>
    <w:rsid w:val="00C16710"/>
    <w:rsid w:val="00C16832"/>
    <w:rsid w:val="00C17014"/>
    <w:rsid w:val="00C21253"/>
    <w:rsid w:val="00C2199E"/>
    <w:rsid w:val="00C219AF"/>
    <w:rsid w:val="00C21AE9"/>
    <w:rsid w:val="00C250F2"/>
    <w:rsid w:val="00C27094"/>
    <w:rsid w:val="00C30FD2"/>
    <w:rsid w:val="00C32C01"/>
    <w:rsid w:val="00C34B8E"/>
    <w:rsid w:val="00C36C7C"/>
    <w:rsid w:val="00C3727E"/>
    <w:rsid w:val="00C403EF"/>
    <w:rsid w:val="00C41334"/>
    <w:rsid w:val="00C42D80"/>
    <w:rsid w:val="00C45F5C"/>
    <w:rsid w:val="00C46431"/>
    <w:rsid w:val="00C469C6"/>
    <w:rsid w:val="00C50059"/>
    <w:rsid w:val="00C5028C"/>
    <w:rsid w:val="00C51B70"/>
    <w:rsid w:val="00C56CCE"/>
    <w:rsid w:val="00C57461"/>
    <w:rsid w:val="00C578CD"/>
    <w:rsid w:val="00C60F74"/>
    <w:rsid w:val="00C62114"/>
    <w:rsid w:val="00C630AB"/>
    <w:rsid w:val="00C6335A"/>
    <w:rsid w:val="00C671FD"/>
    <w:rsid w:val="00C67F50"/>
    <w:rsid w:val="00C72E8C"/>
    <w:rsid w:val="00C7371B"/>
    <w:rsid w:val="00C747B2"/>
    <w:rsid w:val="00C74EE9"/>
    <w:rsid w:val="00C76AFF"/>
    <w:rsid w:val="00C80012"/>
    <w:rsid w:val="00C8160F"/>
    <w:rsid w:val="00C81EB4"/>
    <w:rsid w:val="00C83A1C"/>
    <w:rsid w:val="00C850AB"/>
    <w:rsid w:val="00C85D61"/>
    <w:rsid w:val="00C86D30"/>
    <w:rsid w:val="00C87260"/>
    <w:rsid w:val="00C908A1"/>
    <w:rsid w:val="00C9101C"/>
    <w:rsid w:val="00C94C46"/>
    <w:rsid w:val="00C95638"/>
    <w:rsid w:val="00C96022"/>
    <w:rsid w:val="00C9629D"/>
    <w:rsid w:val="00C96310"/>
    <w:rsid w:val="00C96F8C"/>
    <w:rsid w:val="00C97B75"/>
    <w:rsid w:val="00CA2FB9"/>
    <w:rsid w:val="00CA51EC"/>
    <w:rsid w:val="00CB2AF8"/>
    <w:rsid w:val="00CB4524"/>
    <w:rsid w:val="00CB47D4"/>
    <w:rsid w:val="00CB48CF"/>
    <w:rsid w:val="00CB5D8A"/>
    <w:rsid w:val="00CB77E8"/>
    <w:rsid w:val="00CC1EEC"/>
    <w:rsid w:val="00CC2C67"/>
    <w:rsid w:val="00CC49DC"/>
    <w:rsid w:val="00CD1457"/>
    <w:rsid w:val="00CD204E"/>
    <w:rsid w:val="00CD2C6B"/>
    <w:rsid w:val="00CD3965"/>
    <w:rsid w:val="00CD519E"/>
    <w:rsid w:val="00CD63E3"/>
    <w:rsid w:val="00CD6417"/>
    <w:rsid w:val="00CE19B3"/>
    <w:rsid w:val="00CE452B"/>
    <w:rsid w:val="00CF0C52"/>
    <w:rsid w:val="00CF1B68"/>
    <w:rsid w:val="00CF6B02"/>
    <w:rsid w:val="00CF7965"/>
    <w:rsid w:val="00D0014F"/>
    <w:rsid w:val="00D008A0"/>
    <w:rsid w:val="00D00FFD"/>
    <w:rsid w:val="00D0207F"/>
    <w:rsid w:val="00D03103"/>
    <w:rsid w:val="00D05E9E"/>
    <w:rsid w:val="00D06293"/>
    <w:rsid w:val="00D12A17"/>
    <w:rsid w:val="00D15F66"/>
    <w:rsid w:val="00D17FC7"/>
    <w:rsid w:val="00D2107B"/>
    <w:rsid w:val="00D21883"/>
    <w:rsid w:val="00D24626"/>
    <w:rsid w:val="00D2485D"/>
    <w:rsid w:val="00D2508F"/>
    <w:rsid w:val="00D2591B"/>
    <w:rsid w:val="00D27489"/>
    <w:rsid w:val="00D30DD5"/>
    <w:rsid w:val="00D318DC"/>
    <w:rsid w:val="00D3251E"/>
    <w:rsid w:val="00D346EF"/>
    <w:rsid w:val="00D3626F"/>
    <w:rsid w:val="00D36A09"/>
    <w:rsid w:val="00D36CAB"/>
    <w:rsid w:val="00D3770F"/>
    <w:rsid w:val="00D41C67"/>
    <w:rsid w:val="00D44741"/>
    <w:rsid w:val="00D47811"/>
    <w:rsid w:val="00D531FB"/>
    <w:rsid w:val="00D570ED"/>
    <w:rsid w:val="00D615A8"/>
    <w:rsid w:val="00D62338"/>
    <w:rsid w:val="00D65F8C"/>
    <w:rsid w:val="00D66C3E"/>
    <w:rsid w:val="00D702FB"/>
    <w:rsid w:val="00D70302"/>
    <w:rsid w:val="00D7086D"/>
    <w:rsid w:val="00D73523"/>
    <w:rsid w:val="00D73B19"/>
    <w:rsid w:val="00D75B2D"/>
    <w:rsid w:val="00D75BE7"/>
    <w:rsid w:val="00D774ED"/>
    <w:rsid w:val="00D77940"/>
    <w:rsid w:val="00D77C0E"/>
    <w:rsid w:val="00D8105B"/>
    <w:rsid w:val="00D81B0F"/>
    <w:rsid w:val="00D82548"/>
    <w:rsid w:val="00D84105"/>
    <w:rsid w:val="00D86DCA"/>
    <w:rsid w:val="00D87204"/>
    <w:rsid w:val="00D9652F"/>
    <w:rsid w:val="00D972BB"/>
    <w:rsid w:val="00DA188E"/>
    <w:rsid w:val="00DA3E12"/>
    <w:rsid w:val="00DA6856"/>
    <w:rsid w:val="00DA6CFD"/>
    <w:rsid w:val="00DA6D10"/>
    <w:rsid w:val="00DA6F75"/>
    <w:rsid w:val="00DA769F"/>
    <w:rsid w:val="00DB5730"/>
    <w:rsid w:val="00DC0248"/>
    <w:rsid w:val="00DC1F6C"/>
    <w:rsid w:val="00DC3169"/>
    <w:rsid w:val="00DC6F02"/>
    <w:rsid w:val="00DD1496"/>
    <w:rsid w:val="00DD3680"/>
    <w:rsid w:val="00DD402C"/>
    <w:rsid w:val="00DD4E08"/>
    <w:rsid w:val="00DD57DB"/>
    <w:rsid w:val="00DD61B3"/>
    <w:rsid w:val="00DD6F6F"/>
    <w:rsid w:val="00DD783C"/>
    <w:rsid w:val="00DE0F1F"/>
    <w:rsid w:val="00DE1DBA"/>
    <w:rsid w:val="00DE53F3"/>
    <w:rsid w:val="00DE6B84"/>
    <w:rsid w:val="00DE75C5"/>
    <w:rsid w:val="00DE765C"/>
    <w:rsid w:val="00DF00C6"/>
    <w:rsid w:val="00DF160A"/>
    <w:rsid w:val="00DF1911"/>
    <w:rsid w:val="00DF1990"/>
    <w:rsid w:val="00DF2744"/>
    <w:rsid w:val="00DF51F3"/>
    <w:rsid w:val="00DF6292"/>
    <w:rsid w:val="00DF66E5"/>
    <w:rsid w:val="00DF6EF4"/>
    <w:rsid w:val="00E00DA1"/>
    <w:rsid w:val="00E04CE0"/>
    <w:rsid w:val="00E0564A"/>
    <w:rsid w:val="00E0582E"/>
    <w:rsid w:val="00E102EA"/>
    <w:rsid w:val="00E14490"/>
    <w:rsid w:val="00E14D7F"/>
    <w:rsid w:val="00E24701"/>
    <w:rsid w:val="00E2563B"/>
    <w:rsid w:val="00E26377"/>
    <w:rsid w:val="00E27AB8"/>
    <w:rsid w:val="00E301E5"/>
    <w:rsid w:val="00E319F2"/>
    <w:rsid w:val="00E3208D"/>
    <w:rsid w:val="00E32AE1"/>
    <w:rsid w:val="00E33DCE"/>
    <w:rsid w:val="00E3424B"/>
    <w:rsid w:val="00E34466"/>
    <w:rsid w:val="00E35F22"/>
    <w:rsid w:val="00E37294"/>
    <w:rsid w:val="00E45BC7"/>
    <w:rsid w:val="00E469F1"/>
    <w:rsid w:val="00E46CEB"/>
    <w:rsid w:val="00E47594"/>
    <w:rsid w:val="00E5418B"/>
    <w:rsid w:val="00E55478"/>
    <w:rsid w:val="00E567DC"/>
    <w:rsid w:val="00E61740"/>
    <w:rsid w:val="00E6175D"/>
    <w:rsid w:val="00E6252D"/>
    <w:rsid w:val="00E70F2D"/>
    <w:rsid w:val="00E8035D"/>
    <w:rsid w:val="00E80468"/>
    <w:rsid w:val="00E810FA"/>
    <w:rsid w:val="00E847A4"/>
    <w:rsid w:val="00E84E8A"/>
    <w:rsid w:val="00E87A4F"/>
    <w:rsid w:val="00E91188"/>
    <w:rsid w:val="00E917C7"/>
    <w:rsid w:val="00E92D9D"/>
    <w:rsid w:val="00E96BE4"/>
    <w:rsid w:val="00EA24AE"/>
    <w:rsid w:val="00EA302D"/>
    <w:rsid w:val="00EA6004"/>
    <w:rsid w:val="00EA6E82"/>
    <w:rsid w:val="00EB624B"/>
    <w:rsid w:val="00EB62F6"/>
    <w:rsid w:val="00EB63C8"/>
    <w:rsid w:val="00EB707A"/>
    <w:rsid w:val="00EC044C"/>
    <w:rsid w:val="00EC0564"/>
    <w:rsid w:val="00EC5B27"/>
    <w:rsid w:val="00EC6462"/>
    <w:rsid w:val="00EC66C1"/>
    <w:rsid w:val="00ED206E"/>
    <w:rsid w:val="00ED2133"/>
    <w:rsid w:val="00ED5803"/>
    <w:rsid w:val="00EE0E1E"/>
    <w:rsid w:val="00EE19B0"/>
    <w:rsid w:val="00EE2534"/>
    <w:rsid w:val="00EE2F22"/>
    <w:rsid w:val="00EE5B3A"/>
    <w:rsid w:val="00EE6F9A"/>
    <w:rsid w:val="00EF11C2"/>
    <w:rsid w:val="00EF1C4F"/>
    <w:rsid w:val="00EF64CA"/>
    <w:rsid w:val="00EF7910"/>
    <w:rsid w:val="00F00EC5"/>
    <w:rsid w:val="00F01569"/>
    <w:rsid w:val="00F04E87"/>
    <w:rsid w:val="00F120E9"/>
    <w:rsid w:val="00F1415B"/>
    <w:rsid w:val="00F146AA"/>
    <w:rsid w:val="00F15C0A"/>
    <w:rsid w:val="00F1747F"/>
    <w:rsid w:val="00F17890"/>
    <w:rsid w:val="00F207EF"/>
    <w:rsid w:val="00F20CDC"/>
    <w:rsid w:val="00F227DA"/>
    <w:rsid w:val="00F23473"/>
    <w:rsid w:val="00F24696"/>
    <w:rsid w:val="00F26457"/>
    <w:rsid w:val="00F27794"/>
    <w:rsid w:val="00F3003E"/>
    <w:rsid w:val="00F3012E"/>
    <w:rsid w:val="00F337DD"/>
    <w:rsid w:val="00F33A96"/>
    <w:rsid w:val="00F34F0D"/>
    <w:rsid w:val="00F35488"/>
    <w:rsid w:val="00F36BB1"/>
    <w:rsid w:val="00F45BEC"/>
    <w:rsid w:val="00F45C5E"/>
    <w:rsid w:val="00F46409"/>
    <w:rsid w:val="00F471BF"/>
    <w:rsid w:val="00F521AA"/>
    <w:rsid w:val="00F53ED7"/>
    <w:rsid w:val="00F53F57"/>
    <w:rsid w:val="00F54548"/>
    <w:rsid w:val="00F56434"/>
    <w:rsid w:val="00F5735D"/>
    <w:rsid w:val="00F61692"/>
    <w:rsid w:val="00F645AC"/>
    <w:rsid w:val="00F64BE0"/>
    <w:rsid w:val="00F64E48"/>
    <w:rsid w:val="00F67162"/>
    <w:rsid w:val="00F678A4"/>
    <w:rsid w:val="00F67A65"/>
    <w:rsid w:val="00F72D7B"/>
    <w:rsid w:val="00F74B4C"/>
    <w:rsid w:val="00F90041"/>
    <w:rsid w:val="00F9165D"/>
    <w:rsid w:val="00F91E52"/>
    <w:rsid w:val="00F93268"/>
    <w:rsid w:val="00F93CDC"/>
    <w:rsid w:val="00F969D3"/>
    <w:rsid w:val="00F96A85"/>
    <w:rsid w:val="00F96CA3"/>
    <w:rsid w:val="00F96ED7"/>
    <w:rsid w:val="00FA0558"/>
    <w:rsid w:val="00FA2631"/>
    <w:rsid w:val="00FA3A2D"/>
    <w:rsid w:val="00FA5854"/>
    <w:rsid w:val="00FA6817"/>
    <w:rsid w:val="00FA693E"/>
    <w:rsid w:val="00FA6973"/>
    <w:rsid w:val="00FB1F20"/>
    <w:rsid w:val="00FB3329"/>
    <w:rsid w:val="00FB58EE"/>
    <w:rsid w:val="00FB772A"/>
    <w:rsid w:val="00FB774E"/>
    <w:rsid w:val="00FC19EA"/>
    <w:rsid w:val="00FC2698"/>
    <w:rsid w:val="00FC3227"/>
    <w:rsid w:val="00FC6594"/>
    <w:rsid w:val="00FC7371"/>
    <w:rsid w:val="00FD050F"/>
    <w:rsid w:val="00FD164F"/>
    <w:rsid w:val="00FD2057"/>
    <w:rsid w:val="00FD7BBC"/>
    <w:rsid w:val="00FE0049"/>
    <w:rsid w:val="00FE2436"/>
    <w:rsid w:val="00FE3F35"/>
    <w:rsid w:val="00FE4067"/>
    <w:rsid w:val="00FE4489"/>
    <w:rsid w:val="00FE44A5"/>
    <w:rsid w:val="00FE4EA6"/>
    <w:rsid w:val="00FE5B2D"/>
    <w:rsid w:val="00FE6C54"/>
    <w:rsid w:val="00FE7B6D"/>
    <w:rsid w:val="00FF05A3"/>
    <w:rsid w:val="00FF2B8C"/>
    <w:rsid w:val="00FF695A"/>
    <w:rsid w:val="00FF69BA"/>
    <w:rsid w:val="00FF6F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56CCE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qFormat/>
    <w:rsid w:val="004A208C"/>
    <w:pPr>
      <w:suppressAutoHyphens/>
      <w:spacing w:line="336" w:lineRule="auto"/>
      <w:jc w:val="center"/>
      <w:outlineLvl w:val="0"/>
    </w:pPr>
    <w:rPr>
      <w:b/>
      <w:caps/>
      <w:kern w:val="28"/>
      <w:lang w:val="uk-UA"/>
    </w:rPr>
  </w:style>
  <w:style w:type="paragraph" w:styleId="2">
    <w:name w:val="heading 2"/>
    <w:basedOn w:val="a"/>
    <w:next w:val="a"/>
    <w:qFormat/>
    <w:rsid w:val="004A208C"/>
    <w:pPr>
      <w:suppressAutoHyphens/>
      <w:spacing w:line="336" w:lineRule="auto"/>
      <w:ind w:left="851"/>
      <w:outlineLvl w:val="1"/>
    </w:pPr>
    <w:rPr>
      <w:b/>
      <w:lang w:val="uk-UA"/>
    </w:rPr>
  </w:style>
  <w:style w:type="paragraph" w:styleId="30">
    <w:name w:val="heading 3"/>
    <w:basedOn w:val="a"/>
    <w:next w:val="a"/>
    <w:qFormat/>
    <w:rsid w:val="004A208C"/>
    <w:pPr>
      <w:suppressAutoHyphens/>
      <w:spacing w:line="336" w:lineRule="auto"/>
      <w:ind w:left="851"/>
      <w:outlineLvl w:val="2"/>
    </w:pPr>
    <w:rPr>
      <w:b/>
      <w:lang w:val="uk-UA"/>
    </w:rPr>
  </w:style>
  <w:style w:type="paragraph" w:styleId="40">
    <w:name w:val="heading 4"/>
    <w:basedOn w:val="a"/>
    <w:next w:val="a"/>
    <w:qFormat/>
    <w:rsid w:val="004A208C"/>
    <w:pPr>
      <w:suppressAutoHyphens/>
      <w:spacing w:line="336" w:lineRule="auto"/>
      <w:jc w:val="center"/>
      <w:outlineLvl w:val="3"/>
    </w:pPr>
    <w:rPr>
      <w:b/>
      <w:lang w:val="uk-UA"/>
    </w:rPr>
  </w:style>
  <w:style w:type="paragraph" w:styleId="5">
    <w:name w:val="heading 5"/>
    <w:basedOn w:val="a"/>
    <w:next w:val="a"/>
    <w:qFormat/>
    <w:rsid w:val="000B55D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link w:val="70"/>
    <w:qFormat/>
    <w:rsid w:val="004A208C"/>
    <w:pPr>
      <w:keepNext/>
      <w:numPr>
        <w:numId w:val="2"/>
      </w:numPr>
      <w:spacing w:line="360" w:lineRule="auto"/>
      <w:jc w:val="center"/>
      <w:outlineLvl w:val="6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A208C"/>
    <w:pPr>
      <w:tabs>
        <w:tab w:val="center" w:pos="4153"/>
        <w:tab w:val="right" w:pos="8306"/>
      </w:tabs>
    </w:pPr>
    <w:rPr>
      <w:lang w:val="uk-UA"/>
    </w:rPr>
  </w:style>
  <w:style w:type="paragraph" w:styleId="a4">
    <w:name w:val="caption"/>
    <w:basedOn w:val="a"/>
    <w:next w:val="a"/>
    <w:qFormat/>
    <w:rsid w:val="004A208C"/>
    <w:pPr>
      <w:suppressAutoHyphens/>
      <w:spacing w:line="336" w:lineRule="auto"/>
      <w:jc w:val="center"/>
    </w:pPr>
    <w:rPr>
      <w:lang w:val="uk-UA"/>
    </w:rPr>
  </w:style>
  <w:style w:type="paragraph" w:styleId="a5">
    <w:name w:val="footer"/>
    <w:basedOn w:val="a"/>
    <w:rsid w:val="004A208C"/>
    <w:pPr>
      <w:tabs>
        <w:tab w:val="center" w:pos="4153"/>
        <w:tab w:val="right" w:pos="8306"/>
      </w:tabs>
    </w:pPr>
    <w:rPr>
      <w:lang w:val="uk-UA"/>
    </w:rPr>
  </w:style>
  <w:style w:type="character" w:styleId="a6">
    <w:name w:val="page number"/>
    <w:rsid w:val="004A208C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rsid w:val="007B34BC"/>
    <w:pPr>
      <w:spacing w:line="360" w:lineRule="auto"/>
      <w:jc w:val="left"/>
    </w:pPr>
    <w:rPr>
      <w:bCs/>
      <w:szCs w:val="28"/>
    </w:rPr>
  </w:style>
  <w:style w:type="paragraph" w:styleId="20">
    <w:name w:val="toc 2"/>
    <w:basedOn w:val="a"/>
    <w:next w:val="a"/>
    <w:autoRedefine/>
    <w:uiPriority w:val="39"/>
    <w:rsid w:val="001465C1"/>
    <w:pPr>
      <w:tabs>
        <w:tab w:val="right" w:leader="dot" w:pos="9741"/>
      </w:tabs>
      <w:spacing w:line="360" w:lineRule="auto"/>
      <w:jc w:val="left"/>
    </w:pPr>
    <w:rPr>
      <w:smallCaps/>
      <w:sz w:val="20"/>
    </w:rPr>
  </w:style>
  <w:style w:type="paragraph" w:styleId="31">
    <w:name w:val="toc 3"/>
    <w:basedOn w:val="a"/>
    <w:next w:val="a"/>
    <w:autoRedefine/>
    <w:semiHidden/>
    <w:rsid w:val="0004039E"/>
    <w:pPr>
      <w:ind w:left="560"/>
      <w:jc w:val="left"/>
    </w:pPr>
    <w:rPr>
      <w:i/>
      <w:iCs/>
      <w:sz w:val="20"/>
    </w:rPr>
  </w:style>
  <w:style w:type="paragraph" w:styleId="41">
    <w:name w:val="toc 4"/>
    <w:basedOn w:val="a"/>
    <w:next w:val="a"/>
    <w:autoRedefine/>
    <w:semiHidden/>
    <w:rsid w:val="004A208C"/>
    <w:pPr>
      <w:ind w:left="840"/>
      <w:jc w:val="left"/>
    </w:pPr>
    <w:rPr>
      <w:sz w:val="18"/>
      <w:szCs w:val="18"/>
    </w:rPr>
  </w:style>
  <w:style w:type="paragraph" w:styleId="a7">
    <w:name w:val="Body Text"/>
    <w:basedOn w:val="a"/>
    <w:rsid w:val="004A208C"/>
    <w:pPr>
      <w:spacing w:line="336" w:lineRule="auto"/>
      <w:ind w:firstLine="851"/>
    </w:pPr>
  </w:style>
  <w:style w:type="paragraph" w:customStyle="1" w:styleId="a8">
    <w:name w:val="Переменные"/>
    <w:basedOn w:val="a7"/>
    <w:rsid w:val="004A208C"/>
    <w:pPr>
      <w:tabs>
        <w:tab w:val="left" w:pos="482"/>
      </w:tabs>
      <w:ind w:left="482" w:hanging="482"/>
    </w:pPr>
  </w:style>
  <w:style w:type="paragraph" w:styleId="a9">
    <w:name w:val="Document Map"/>
    <w:basedOn w:val="a"/>
    <w:semiHidden/>
    <w:rsid w:val="004A208C"/>
    <w:pPr>
      <w:shd w:val="clear" w:color="auto" w:fill="000080"/>
    </w:pPr>
    <w:rPr>
      <w:sz w:val="24"/>
    </w:rPr>
  </w:style>
  <w:style w:type="paragraph" w:customStyle="1" w:styleId="aa">
    <w:name w:val="Формула"/>
    <w:basedOn w:val="a7"/>
    <w:rsid w:val="004A208C"/>
    <w:pPr>
      <w:tabs>
        <w:tab w:val="center" w:pos="4536"/>
        <w:tab w:val="right" w:pos="9356"/>
      </w:tabs>
      <w:ind w:firstLine="0"/>
    </w:pPr>
  </w:style>
  <w:style w:type="paragraph" w:styleId="21">
    <w:name w:val="Body Text 2"/>
    <w:basedOn w:val="a"/>
    <w:link w:val="22"/>
    <w:rsid w:val="004A208C"/>
    <w:rPr>
      <w:sz w:val="26"/>
      <w:lang w:val="uk-UA"/>
    </w:rPr>
  </w:style>
  <w:style w:type="paragraph" w:styleId="ab">
    <w:name w:val="Body Text Indent"/>
    <w:aliases w:val="текст,Основной текст 1"/>
    <w:basedOn w:val="a"/>
    <w:link w:val="ac"/>
    <w:rsid w:val="004A208C"/>
    <w:pPr>
      <w:spacing w:after="120"/>
      <w:ind w:left="360"/>
    </w:pPr>
  </w:style>
  <w:style w:type="paragraph" w:styleId="ad">
    <w:name w:val="Title"/>
    <w:basedOn w:val="a"/>
    <w:qFormat/>
    <w:rsid w:val="004A208C"/>
    <w:pPr>
      <w:jc w:val="center"/>
    </w:pPr>
    <w:rPr>
      <w:szCs w:val="24"/>
    </w:rPr>
  </w:style>
  <w:style w:type="paragraph" w:styleId="32">
    <w:name w:val="Body Text Indent 3"/>
    <w:basedOn w:val="a"/>
    <w:rsid w:val="009E74E7"/>
    <w:pPr>
      <w:spacing w:after="120"/>
      <w:ind w:left="283"/>
    </w:pPr>
    <w:rPr>
      <w:sz w:val="16"/>
      <w:szCs w:val="16"/>
    </w:rPr>
  </w:style>
  <w:style w:type="paragraph" w:styleId="ae">
    <w:name w:val="footnote text"/>
    <w:basedOn w:val="a"/>
    <w:semiHidden/>
    <w:rsid w:val="004A208C"/>
    <w:pPr>
      <w:jc w:val="left"/>
    </w:pPr>
    <w:rPr>
      <w:sz w:val="20"/>
    </w:rPr>
  </w:style>
  <w:style w:type="character" w:styleId="af">
    <w:name w:val="footnote reference"/>
    <w:semiHidden/>
    <w:rsid w:val="004A208C"/>
    <w:rPr>
      <w:vertAlign w:val="superscript"/>
    </w:rPr>
  </w:style>
  <w:style w:type="paragraph" w:styleId="33">
    <w:name w:val="List 3"/>
    <w:basedOn w:val="a"/>
    <w:rsid w:val="009E74E7"/>
    <w:pPr>
      <w:ind w:left="566" w:hanging="283"/>
      <w:jc w:val="left"/>
    </w:pPr>
    <w:rPr>
      <w:sz w:val="20"/>
    </w:rPr>
  </w:style>
  <w:style w:type="paragraph" w:styleId="23">
    <w:name w:val="List Bullet 2"/>
    <w:basedOn w:val="a"/>
    <w:autoRedefine/>
    <w:rsid w:val="009E74E7"/>
    <w:pPr>
      <w:overflowPunct w:val="0"/>
      <w:autoSpaceDE w:val="0"/>
      <w:autoSpaceDN w:val="0"/>
      <w:adjustRightInd w:val="0"/>
      <w:ind w:firstLine="540"/>
      <w:textAlignment w:val="baseline"/>
    </w:pPr>
    <w:rPr>
      <w:sz w:val="20"/>
    </w:rPr>
  </w:style>
  <w:style w:type="paragraph" w:customStyle="1" w:styleId="11">
    <w:name w:val="Обычный1"/>
    <w:rsid w:val="003502AA"/>
    <w:pPr>
      <w:spacing w:before="100" w:after="100"/>
    </w:pPr>
    <w:rPr>
      <w:snapToGrid w:val="0"/>
      <w:sz w:val="24"/>
    </w:rPr>
  </w:style>
  <w:style w:type="paragraph" w:customStyle="1" w:styleId="12">
    <w:name w:val="Мой заголовок 1"/>
    <w:basedOn w:val="a"/>
    <w:link w:val="13"/>
    <w:autoRedefine/>
    <w:rsid w:val="00832370"/>
    <w:pPr>
      <w:tabs>
        <w:tab w:val="right" w:leader="dot" w:pos="9781"/>
      </w:tabs>
      <w:spacing w:line="360" w:lineRule="auto"/>
      <w:jc w:val="center"/>
    </w:pPr>
  </w:style>
  <w:style w:type="paragraph" w:customStyle="1" w:styleId="24">
    <w:name w:val="Мой заголовок 2"/>
    <w:basedOn w:val="7"/>
    <w:link w:val="25"/>
    <w:rsid w:val="006427A5"/>
    <w:pPr>
      <w:tabs>
        <w:tab w:val="clear" w:pos="420"/>
        <w:tab w:val="num" w:pos="1134"/>
      </w:tabs>
      <w:ind w:left="426" w:firstLine="284"/>
      <w:jc w:val="both"/>
    </w:pPr>
  </w:style>
  <w:style w:type="table" w:styleId="af0">
    <w:name w:val="Table Grid"/>
    <w:basedOn w:val="a1"/>
    <w:uiPriority w:val="39"/>
    <w:rsid w:val="008733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1">
    <w:name w:val="Заголовок-1"/>
    <w:basedOn w:val="a"/>
    <w:rsid w:val="001C35C9"/>
    <w:pPr>
      <w:numPr>
        <w:ilvl w:val="1"/>
        <w:numId w:val="1"/>
      </w:numPr>
      <w:tabs>
        <w:tab w:val="clear" w:pos="2007"/>
      </w:tabs>
      <w:spacing w:line="360" w:lineRule="auto"/>
      <w:ind w:left="0" w:firstLine="851"/>
      <w:jc w:val="center"/>
    </w:pPr>
    <w:rPr>
      <w:szCs w:val="28"/>
    </w:rPr>
  </w:style>
  <w:style w:type="paragraph" w:customStyle="1" w:styleId="3">
    <w:name w:val="Мой заголовок 3"/>
    <w:basedOn w:val="a"/>
    <w:link w:val="34"/>
    <w:rsid w:val="006427A5"/>
    <w:pPr>
      <w:numPr>
        <w:ilvl w:val="1"/>
        <w:numId w:val="2"/>
      </w:numPr>
      <w:spacing w:line="360" w:lineRule="auto"/>
      <w:jc w:val="left"/>
    </w:pPr>
    <w:rPr>
      <w:lang w:val="uk-UA"/>
    </w:rPr>
  </w:style>
  <w:style w:type="character" w:styleId="af1">
    <w:name w:val="Hyperlink"/>
    <w:uiPriority w:val="99"/>
    <w:rsid w:val="0004039E"/>
    <w:rPr>
      <w:color w:val="0000FF"/>
      <w:u w:val="single"/>
    </w:rPr>
  </w:style>
  <w:style w:type="character" w:customStyle="1" w:styleId="22">
    <w:name w:val="Основной текст 2 Знак"/>
    <w:link w:val="21"/>
    <w:rsid w:val="0004039E"/>
    <w:rPr>
      <w:sz w:val="26"/>
      <w:lang w:val="uk-UA" w:eastAsia="ru-RU" w:bidi="ar-SA"/>
    </w:rPr>
  </w:style>
  <w:style w:type="paragraph" w:customStyle="1" w:styleId="4">
    <w:name w:val="Мой заголовок 4"/>
    <w:basedOn w:val="3"/>
    <w:rsid w:val="00F120E9"/>
    <w:pPr>
      <w:numPr>
        <w:ilvl w:val="2"/>
      </w:numPr>
      <w:tabs>
        <w:tab w:val="clear" w:pos="720"/>
        <w:tab w:val="num" w:pos="851"/>
      </w:tabs>
      <w:ind w:left="426" w:hanging="284"/>
      <w:jc w:val="center"/>
    </w:pPr>
    <w:rPr>
      <w:lang w:val="ru-RU"/>
    </w:rPr>
  </w:style>
  <w:style w:type="character" w:customStyle="1" w:styleId="70">
    <w:name w:val="Заголовок 7 Знак"/>
    <w:link w:val="7"/>
    <w:rsid w:val="0004039E"/>
    <w:rPr>
      <w:sz w:val="28"/>
      <w:szCs w:val="24"/>
    </w:rPr>
  </w:style>
  <w:style w:type="character" w:customStyle="1" w:styleId="25">
    <w:name w:val="Мой заголовок 2 Знак"/>
    <w:basedOn w:val="70"/>
    <w:link w:val="24"/>
    <w:rsid w:val="0004039E"/>
    <w:rPr>
      <w:sz w:val="28"/>
      <w:szCs w:val="24"/>
    </w:rPr>
  </w:style>
  <w:style w:type="character" w:customStyle="1" w:styleId="34">
    <w:name w:val="Мой заголовок 3 Знак"/>
    <w:link w:val="3"/>
    <w:rsid w:val="00B10DA5"/>
    <w:rPr>
      <w:sz w:val="28"/>
      <w:lang w:val="uk-UA"/>
    </w:rPr>
  </w:style>
  <w:style w:type="character" w:customStyle="1" w:styleId="13">
    <w:name w:val="Мой заголовок 1 Знак"/>
    <w:link w:val="12"/>
    <w:rsid w:val="00832370"/>
    <w:rPr>
      <w:sz w:val="28"/>
      <w:lang w:val="ru-RU" w:eastAsia="ru-RU" w:bidi="ar-SA"/>
    </w:rPr>
  </w:style>
  <w:style w:type="paragraph" w:styleId="50">
    <w:name w:val="toc 5"/>
    <w:basedOn w:val="a"/>
    <w:next w:val="a"/>
    <w:autoRedefine/>
    <w:semiHidden/>
    <w:rsid w:val="0071710A"/>
    <w:pPr>
      <w:ind w:left="1120"/>
      <w:jc w:val="left"/>
    </w:pPr>
    <w:rPr>
      <w:sz w:val="18"/>
      <w:szCs w:val="18"/>
    </w:rPr>
  </w:style>
  <w:style w:type="paragraph" w:styleId="14">
    <w:name w:val="index 1"/>
    <w:basedOn w:val="a"/>
    <w:next w:val="a"/>
    <w:autoRedefine/>
    <w:semiHidden/>
    <w:rsid w:val="00D774ED"/>
    <w:pPr>
      <w:ind w:left="280" w:hanging="280"/>
    </w:pPr>
  </w:style>
  <w:style w:type="paragraph" w:styleId="6">
    <w:name w:val="toc 6"/>
    <w:basedOn w:val="a"/>
    <w:next w:val="a"/>
    <w:autoRedefine/>
    <w:semiHidden/>
    <w:rsid w:val="0071710A"/>
    <w:pPr>
      <w:ind w:left="1400"/>
      <w:jc w:val="left"/>
    </w:pPr>
    <w:rPr>
      <w:sz w:val="18"/>
      <w:szCs w:val="18"/>
    </w:rPr>
  </w:style>
  <w:style w:type="paragraph" w:styleId="71">
    <w:name w:val="toc 7"/>
    <w:basedOn w:val="a"/>
    <w:next w:val="a"/>
    <w:autoRedefine/>
    <w:semiHidden/>
    <w:rsid w:val="0071710A"/>
    <w:pPr>
      <w:ind w:left="168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71710A"/>
    <w:pPr>
      <w:ind w:left="196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71710A"/>
    <w:pPr>
      <w:ind w:left="2240"/>
      <w:jc w:val="left"/>
    </w:pPr>
    <w:rPr>
      <w:sz w:val="18"/>
      <w:szCs w:val="18"/>
    </w:rPr>
  </w:style>
  <w:style w:type="character" w:customStyle="1" w:styleId="af2">
    <w:name w:val="курсовик"/>
    <w:rsid w:val="00CC1EEC"/>
    <w:rPr>
      <w:rFonts w:ascii="GOST type B" w:hAnsi="GOST type B"/>
      <w:i/>
      <w:iCs/>
      <w:w w:val="90"/>
      <w:sz w:val="40"/>
    </w:rPr>
  </w:style>
  <w:style w:type="character" w:customStyle="1" w:styleId="72">
    <w:name w:val="курсовик7мм"/>
    <w:rsid w:val="00CC1EEC"/>
    <w:rPr>
      <w:rFonts w:ascii="GOST type B" w:hAnsi="GOST type B"/>
      <w:i/>
      <w:iCs/>
      <w:w w:val="90"/>
      <w:sz w:val="52"/>
    </w:rPr>
  </w:style>
  <w:style w:type="character" w:customStyle="1" w:styleId="af3">
    <w:name w:val="курстекст"/>
    <w:rsid w:val="003B6C32"/>
    <w:rPr>
      <w:rFonts w:ascii="GOST type B" w:hAnsi="GOST type B"/>
      <w:i/>
      <w:iCs/>
      <w:w w:val="90"/>
      <w:sz w:val="32"/>
    </w:rPr>
  </w:style>
  <w:style w:type="paragraph" w:styleId="af4">
    <w:name w:val="Plain Text"/>
    <w:basedOn w:val="a"/>
    <w:rsid w:val="007F35DE"/>
    <w:pPr>
      <w:jc w:val="left"/>
    </w:pPr>
    <w:rPr>
      <w:rFonts w:ascii="Courier New" w:hAnsi="Courier New"/>
      <w:sz w:val="20"/>
    </w:rPr>
  </w:style>
  <w:style w:type="paragraph" w:styleId="af5">
    <w:name w:val="Normal (Web)"/>
    <w:basedOn w:val="a"/>
    <w:uiPriority w:val="99"/>
    <w:rsid w:val="00494D20"/>
    <w:pPr>
      <w:spacing w:before="100" w:beforeAutospacing="1" w:after="100" w:afterAutospacing="1"/>
      <w:jc w:val="left"/>
    </w:pPr>
    <w:rPr>
      <w:color w:val="FFFFFF"/>
      <w:sz w:val="24"/>
      <w:szCs w:val="24"/>
    </w:rPr>
  </w:style>
  <w:style w:type="paragraph" w:customStyle="1" w:styleId="26">
    <w:name w:val="Мой стиль 2"/>
    <w:basedOn w:val="2"/>
    <w:rsid w:val="00A86D94"/>
    <w:pPr>
      <w:keepNext/>
      <w:spacing w:line="360" w:lineRule="auto"/>
      <w:ind w:left="0" w:firstLine="851"/>
    </w:pPr>
    <w:rPr>
      <w:b w:val="0"/>
      <w:szCs w:val="28"/>
      <w:lang w:val="ru-RU"/>
    </w:rPr>
  </w:style>
  <w:style w:type="paragraph" w:customStyle="1" w:styleId="110">
    <w:name w:val="Обычный11"/>
    <w:rsid w:val="00A86D94"/>
    <w:pPr>
      <w:ind w:left="709" w:right="566" w:firstLine="284"/>
      <w:jc w:val="both"/>
    </w:pPr>
    <w:rPr>
      <w:sz w:val="28"/>
    </w:rPr>
  </w:style>
  <w:style w:type="paragraph" w:customStyle="1" w:styleId="15">
    <w:name w:val="1"/>
    <w:basedOn w:val="a"/>
    <w:next w:val="af5"/>
    <w:rsid w:val="00A86D94"/>
    <w:pPr>
      <w:spacing w:before="100" w:after="100"/>
      <w:jc w:val="left"/>
    </w:pPr>
    <w:rPr>
      <w:sz w:val="24"/>
    </w:rPr>
  </w:style>
  <w:style w:type="paragraph" w:styleId="27">
    <w:name w:val="Body Text Indent 2"/>
    <w:basedOn w:val="a"/>
    <w:rsid w:val="00A86D94"/>
    <w:pPr>
      <w:spacing w:after="120" w:line="480" w:lineRule="auto"/>
      <w:ind w:left="283"/>
    </w:pPr>
  </w:style>
  <w:style w:type="paragraph" w:customStyle="1" w:styleId="35">
    <w:name w:val="Мой стиль 3"/>
    <w:basedOn w:val="30"/>
    <w:rsid w:val="00A86D94"/>
    <w:pPr>
      <w:keepNext/>
      <w:spacing w:line="360" w:lineRule="auto"/>
      <w:ind w:left="0" w:firstLine="851"/>
      <w:jc w:val="left"/>
    </w:pPr>
    <w:rPr>
      <w:b w:val="0"/>
      <w:szCs w:val="28"/>
      <w:lang w:val="ru-RU"/>
    </w:rPr>
  </w:style>
  <w:style w:type="paragraph" w:customStyle="1" w:styleId="16">
    <w:name w:val="Мой стиль1"/>
    <w:basedOn w:val="1"/>
    <w:rsid w:val="00A86D94"/>
    <w:pPr>
      <w:keepNext/>
      <w:suppressAutoHyphens w:val="0"/>
      <w:spacing w:before="240" w:after="60" w:line="480" w:lineRule="auto"/>
      <w:jc w:val="both"/>
    </w:pPr>
    <w:rPr>
      <w:rFonts w:cs="Arial"/>
      <w:b w:val="0"/>
      <w:bCs/>
      <w:caps w:val="0"/>
      <w:kern w:val="32"/>
      <w:szCs w:val="32"/>
      <w:lang w:val="ru-RU"/>
    </w:rPr>
  </w:style>
  <w:style w:type="paragraph" w:customStyle="1" w:styleId="af6">
    <w:name w:val="Чертежный"/>
    <w:rsid w:val="00E91188"/>
    <w:pPr>
      <w:jc w:val="both"/>
    </w:pPr>
    <w:rPr>
      <w:rFonts w:ascii="ISOCPEUR" w:hAnsi="ISOCPEUR"/>
      <w:i/>
      <w:sz w:val="28"/>
      <w:lang w:val="uk-UA"/>
    </w:rPr>
  </w:style>
  <w:style w:type="paragraph" w:styleId="36">
    <w:name w:val="Body Text 3"/>
    <w:basedOn w:val="a"/>
    <w:rsid w:val="00042FF3"/>
    <w:pPr>
      <w:spacing w:after="120"/>
    </w:pPr>
    <w:rPr>
      <w:sz w:val="16"/>
      <w:szCs w:val="16"/>
    </w:rPr>
  </w:style>
  <w:style w:type="paragraph" w:customStyle="1" w:styleId="17">
    <w:name w:val="Мой стиль 1 Знак"/>
    <w:basedOn w:val="1"/>
    <w:rsid w:val="000B55D7"/>
    <w:pPr>
      <w:keepNext/>
      <w:spacing w:line="480" w:lineRule="auto"/>
      <w:ind w:firstLine="851"/>
    </w:pPr>
    <w:rPr>
      <w:b w:val="0"/>
      <w:caps w:val="0"/>
      <w:kern w:val="0"/>
      <w:szCs w:val="28"/>
      <w:lang w:val="ru-RU"/>
    </w:rPr>
  </w:style>
  <w:style w:type="paragraph" w:customStyle="1" w:styleId="af7">
    <w:name w:val="Мой стиль(для таблицы) Знак Знак"/>
    <w:basedOn w:val="10"/>
    <w:rsid w:val="000B55D7"/>
    <w:pPr>
      <w:tabs>
        <w:tab w:val="right" w:leader="dot" w:pos="9912"/>
      </w:tabs>
      <w:suppressAutoHyphens/>
      <w:spacing w:line="480" w:lineRule="auto"/>
      <w:ind w:firstLine="456"/>
    </w:pPr>
    <w:rPr>
      <w:bCs w:val="0"/>
      <w:noProof/>
    </w:rPr>
  </w:style>
  <w:style w:type="paragraph" w:styleId="af8">
    <w:name w:val="List Paragraph"/>
    <w:basedOn w:val="a"/>
    <w:uiPriority w:val="34"/>
    <w:qFormat/>
    <w:rsid w:val="00894DAD"/>
    <w:pPr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af9">
    <w:name w:val="Неразрешенное упоминание"/>
    <w:uiPriority w:val="99"/>
    <w:semiHidden/>
    <w:unhideWhenUsed/>
    <w:rsid w:val="00554785"/>
    <w:rPr>
      <w:color w:val="605E5C"/>
      <w:shd w:val="clear" w:color="auto" w:fill="E1DFDD"/>
    </w:rPr>
  </w:style>
  <w:style w:type="paragraph" w:customStyle="1" w:styleId="stk-reset">
    <w:name w:val="stk-reset"/>
    <w:basedOn w:val="a"/>
    <w:rsid w:val="00A46A8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afa">
    <w:name w:val="Emphasis"/>
    <w:uiPriority w:val="20"/>
    <w:qFormat/>
    <w:rsid w:val="00A46A82"/>
    <w:rPr>
      <w:i/>
      <w:iCs/>
    </w:rPr>
  </w:style>
  <w:style w:type="character" w:customStyle="1" w:styleId="ac">
    <w:name w:val="Основной текст с отступом Знак"/>
    <w:aliases w:val="текст Знак,Основной текст 1 Знак"/>
    <w:link w:val="ab"/>
    <w:rsid w:val="00D531FB"/>
    <w:rPr>
      <w:sz w:val="28"/>
    </w:rPr>
  </w:style>
  <w:style w:type="character" w:styleId="afb">
    <w:name w:val="Placeholder Text"/>
    <w:basedOn w:val="a0"/>
    <w:uiPriority w:val="99"/>
    <w:semiHidden/>
    <w:rsid w:val="00C83A1C"/>
    <w:rPr>
      <w:color w:val="808080"/>
    </w:rPr>
  </w:style>
  <w:style w:type="paragraph" w:styleId="afc">
    <w:name w:val="Balloon Text"/>
    <w:basedOn w:val="a"/>
    <w:link w:val="afd"/>
    <w:rsid w:val="00112BD2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rsid w:val="00112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397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80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08600">
          <w:marLeft w:val="0"/>
          <w:marRight w:val="0"/>
          <w:marTop w:val="0"/>
          <w:marBottom w:val="272"/>
          <w:divBdr>
            <w:top w:val="single" w:sz="6" w:space="12" w:color="171717"/>
            <w:left w:val="single" w:sz="6" w:space="12" w:color="171717"/>
            <w:bottom w:val="single" w:sz="6" w:space="12" w:color="171717"/>
            <w:right w:val="single" w:sz="6" w:space="12" w:color="171717"/>
          </w:divBdr>
        </w:div>
      </w:divsChild>
    </w:div>
    <w:div w:id="2856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4404">
          <w:marLeft w:val="0"/>
          <w:marRight w:val="0"/>
          <w:marTop w:val="0"/>
          <w:marBottom w:val="272"/>
          <w:divBdr>
            <w:top w:val="single" w:sz="6" w:space="12" w:color="171717"/>
            <w:left w:val="single" w:sz="6" w:space="12" w:color="171717"/>
            <w:bottom w:val="single" w:sz="6" w:space="12" w:color="171717"/>
            <w:right w:val="single" w:sz="6" w:space="12" w:color="171717"/>
          </w:divBdr>
        </w:div>
      </w:divsChild>
    </w:div>
    <w:div w:id="3531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9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4" w:space="0" w:color="auto"/>
            <w:right w:val="single" w:sz="2" w:space="0" w:color="auto"/>
          </w:divBdr>
          <w:divsChild>
            <w:div w:id="7326544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07231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4259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373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490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298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567">
          <w:marLeft w:val="0"/>
          <w:marRight w:val="0"/>
          <w:marTop w:val="0"/>
          <w:marBottom w:val="272"/>
          <w:divBdr>
            <w:top w:val="single" w:sz="6" w:space="12" w:color="171717"/>
            <w:left w:val="single" w:sz="6" w:space="12" w:color="171717"/>
            <w:bottom w:val="single" w:sz="6" w:space="12" w:color="171717"/>
            <w:right w:val="single" w:sz="6" w:space="12" w:color="171717"/>
          </w:divBdr>
        </w:div>
      </w:divsChild>
    </w:div>
    <w:div w:id="998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26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5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7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9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67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3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1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2877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1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15273">
          <w:marLeft w:val="0"/>
          <w:marRight w:val="0"/>
          <w:marTop w:val="0"/>
          <w:marBottom w:val="272"/>
          <w:divBdr>
            <w:top w:val="single" w:sz="6" w:space="12" w:color="171717"/>
            <w:left w:val="single" w:sz="6" w:space="12" w:color="171717"/>
            <w:bottom w:val="single" w:sz="6" w:space="12" w:color="171717"/>
            <w:right w:val="single" w:sz="6" w:space="12" w:color="171717"/>
          </w:divBdr>
        </w:div>
      </w:divsChild>
    </w:div>
    <w:div w:id="16109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264">
          <w:marLeft w:val="0"/>
          <w:marRight w:val="0"/>
          <w:marTop w:val="0"/>
          <w:marBottom w:val="272"/>
          <w:divBdr>
            <w:top w:val="single" w:sz="6" w:space="12" w:color="171717"/>
            <w:left w:val="single" w:sz="6" w:space="12" w:color="171717"/>
            <w:bottom w:val="single" w:sz="6" w:space="12" w:color="171717"/>
            <w:right w:val="single" w:sz="6" w:space="12" w:color="171717"/>
          </w:divBdr>
        </w:div>
      </w:divsChild>
    </w:div>
    <w:div w:id="17771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914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7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795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3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&#1056;&#1072;&#1073;&#1086;&#1095;&#1080;&#1081;%20&#1089;&#1090;&#1086;&#1083;\&#1051;&#1040;&#1041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84F4E7-50EE-4452-9306-F24FD8D24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ЛАБ.DOT</Template>
  <TotalTime>791</TotalTime>
  <Pages>48</Pages>
  <Words>7942</Words>
  <Characters>45274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РФ</vt:lpstr>
    </vt:vector>
  </TitlesOfParts>
  <Company>Home office</Company>
  <LinksUpToDate>false</LinksUpToDate>
  <CharactersWithSpaces>53110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РФ</dc:title>
  <dc:creator>Maxim</dc:creator>
  <cp:lastModifiedBy>ACER</cp:lastModifiedBy>
  <cp:revision>29</cp:revision>
  <cp:lastPrinted>2023-05-19T05:23:00Z</cp:lastPrinted>
  <dcterms:created xsi:type="dcterms:W3CDTF">2023-06-06T18:11:00Z</dcterms:created>
  <dcterms:modified xsi:type="dcterms:W3CDTF">2023-06-14T06:41:00Z</dcterms:modified>
</cp:coreProperties>
</file>